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4787F" w14:textId="77777777" w:rsidR="00573403" w:rsidRDefault="00EB397C" w:rsidP="00C00475">
      <w:pPr>
        <w:sectPr w:rsidR="00573403" w:rsidSect="004B759E">
          <w:headerReference w:type="default" r:id="rId8"/>
          <w:footerReference w:type="default" r:id="rId9"/>
          <w:headerReference w:type="first" r:id="rId10"/>
          <w:pgSz w:w="12240" w:h="15840"/>
          <w:pgMar w:top="720" w:right="720" w:bottom="720" w:left="720" w:header="288" w:footer="288" w:gutter="0"/>
          <w:cols w:space="720"/>
          <w:titlePg/>
          <w:docGrid w:linePitch="360"/>
        </w:sectPr>
      </w:pPr>
      <w:r w:rsidRPr="00EB397C">
        <w:rPr>
          <w:noProof/>
        </w:rPr>
        <w:drawing>
          <wp:anchor distT="0" distB="0" distL="114300" distR="114300" simplePos="0" relativeHeight="251659264" behindDoc="0" locked="0" layoutInCell="1" allowOverlap="1" wp14:anchorId="7F955F12" wp14:editId="4BC10A3B">
            <wp:simplePos x="0" y="0"/>
            <wp:positionH relativeFrom="margin">
              <wp:posOffset>3493770</wp:posOffset>
            </wp:positionH>
            <wp:positionV relativeFrom="margin">
              <wp:posOffset>331470</wp:posOffset>
            </wp:positionV>
            <wp:extent cx="3232785" cy="2077085"/>
            <wp:effectExtent l="0" t="0" r="0" b="0"/>
            <wp:wrapSquare wrapText="bothSides"/>
            <wp:docPr id="859186327"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6327" name="Picture 1" descr="A close-up of a computer chi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2785" cy="2077085"/>
                    </a:xfrm>
                    <a:prstGeom prst="rect">
                      <a:avLst/>
                    </a:prstGeom>
                  </pic:spPr>
                </pic:pic>
              </a:graphicData>
            </a:graphic>
            <wp14:sizeRelH relativeFrom="margin">
              <wp14:pctWidth>0</wp14:pctWidth>
            </wp14:sizeRelH>
            <wp14:sizeRelV relativeFrom="margin">
              <wp14:pctHeight>0</wp14:pctHeight>
            </wp14:sizeRelV>
          </wp:anchor>
        </w:drawing>
      </w:r>
      <w:r w:rsidR="00F94F5C">
        <w:rPr>
          <w:noProof/>
        </w:rPr>
        <w:pict w14:anchorId="708F4F28">
          <v:shapetype id="_x0000_t202" coordsize="21600,21600" o:spt="202" path="m,l,21600r21600,l21600,xe">
            <v:stroke joinstyle="miter"/>
            <v:path gradientshapeok="t" o:connecttype="rect"/>
          </v:shapetype>
          <v:shape id="_x0000_s2050" type="#_x0000_t202" alt="" style="position:absolute;margin-left:1.2pt;margin-top:-44.2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6BEBE2E1" w14:textId="77777777" w:rsidR="00C00475" w:rsidRPr="00EB397C" w:rsidRDefault="00C00475" w:rsidP="00E83C11">
                  <w:pPr>
                    <w:pStyle w:val="Title"/>
                    <w:shd w:val="clear" w:color="auto" w:fill="FFCC00"/>
                    <w:jc w:val="center"/>
                    <w:rPr>
                      <w:b/>
                      <w:bCs/>
                    </w:rPr>
                  </w:pPr>
                  <w:r w:rsidRPr="00EB397C">
                    <w:rPr>
                      <w:b/>
                      <w:bCs/>
                    </w:rPr>
                    <w:t>ADSBee 1090</w:t>
                  </w:r>
                </w:p>
                <w:p w14:paraId="536BB611" w14:textId="77777777" w:rsidR="00C00475" w:rsidRPr="00C00475" w:rsidRDefault="00C00475" w:rsidP="00EB397C">
                  <w:pPr>
                    <w:jc w:val="center"/>
                  </w:pPr>
                  <w:r>
                    <w:t>Open Source Embedded ADS-B Receiver</w:t>
                  </w:r>
                </w:p>
              </w:txbxContent>
            </v:textbox>
          </v:shape>
        </w:pict>
      </w:r>
    </w:p>
    <w:p w14:paraId="1FEF9FE4" w14:textId="303ABEDE" w:rsidR="00EB397C" w:rsidRDefault="00011A7C" w:rsidP="00EB397C">
      <w:r>
        <w:rPr>
          <w:noProof/>
        </w:rPr>
        <w:fldChar w:fldCharType="begin"/>
      </w:r>
      <w:r>
        <w:rPr>
          <w:noProof/>
        </w:rPr>
        <w:instrText xml:space="preserve"> INCLUDEPICTURE  "https://pantsforbirds.com/wp-content/uploads/2025/06/image.png" \* MERGEFORMATINET </w:instrText>
      </w:r>
      <w:r>
        <w:rPr>
          <w:noProof/>
        </w:rPr>
        <w:fldChar w:fldCharType="separate"/>
      </w:r>
      <w:r w:rsidR="00F94F5C">
        <w:rPr>
          <w:noProof/>
        </w:rPr>
        <w:pict w14:anchorId="5B529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51.5pt;height:163pt;mso-width-percent:0;mso-height-percent:0;mso-width-percent:0;mso-height-percent:0">
            <v:imagedata r:id="rId12" r:href="rId13"/>
          </v:shape>
        </w:pict>
      </w:r>
      <w:r>
        <w:rPr>
          <w:noProof/>
        </w:rPr>
        <w:fldChar w:fldCharType="end"/>
      </w:r>
    </w:p>
    <w:p w14:paraId="46D5BC0E" w14:textId="77777777" w:rsidR="00216AC8" w:rsidRPr="00291F53" w:rsidRDefault="00216AC8" w:rsidP="00540734">
      <w:pPr>
        <w:pStyle w:val="IgnoredHeading"/>
      </w:pPr>
      <w:bookmarkStart w:id="0" w:name="_Toc242110510"/>
      <w:r w:rsidRPr="00291F53">
        <w:t>Features</w:t>
      </w:r>
      <w:bookmarkEnd w:id="0"/>
    </w:p>
    <w:p w14:paraId="109C30D7" w14:textId="77777777" w:rsidR="00216AC8" w:rsidRDefault="002A757F" w:rsidP="00216AC8">
      <w:pPr>
        <w:pStyle w:val="ListParagraph"/>
        <w:numPr>
          <w:ilvl w:val="0"/>
          <w:numId w:val="2"/>
        </w:numPr>
      </w:pPr>
      <w:r>
        <w:t>1090MHz Mode S and ADS-B packet decoding.</w:t>
      </w:r>
    </w:p>
    <w:p w14:paraId="530A7415" w14:textId="77777777" w:rsidR="002A757F" w:rsidRDefault="002A757F" w:rsidP="002A757F">
      <w:pPr>
        <w:pStyle w:val="ListParagraph"/>
        <w:numPr>
          <w:ilvl w:val="0"/>
          <w:numId w:val="2"/>
        </w:numPr>
      </w:pPr>
      <w:r>
        <w:t>Adjustable receive gain and trigger levels for customized tuning in diverse RF environments.</w:t>
      </w:r>
    </w:p>
    <w:p w14:paraId="53142A83" w14:textId="77777777" w:rsidR="00EB397C" w:rsidRDefault="00EB397C" w:rsidP="00EB397C">
      <w:pPr>
        <w:pStyle w:val="ListParagraph"/>
        <w:numPr>
          <w:ilvl w:val="0"/>
          <w:numId w:val="2"/>
        </w:numPr>
      </w:pPr>
      <w:r>
        <w:t xml:space="preserve">Tunable sub-GHz transceiver for UAT / </w:t>
      </w:r>
      <w:r w:rsidR="00480086">
        <w:t>additional protocols.</w:t>
      </w:r>
    </w:p>
    <w:p w14:paraId="47AFB81C" w14:textId="77777777" w:rsidR="00573403" w:rsidRDefault="00573403" w:rsidP="00216AC8">
      <w:pPr>
        <w:pStyle w:val="ListParagraph"/>
        <w:numPr>
          <w:ilvl w:val="0"/>
          <w:numId w:val="2"/>
        </w:numPr>
      </w:pPr>
      <w:r>
        <w:t>Multiple output formats over UART or USB:</w:t>
      </w:r>
      <w:r w:rsidR="00EB397C">
        <w:t xml:space="preserve"> Raw Frames / ADSBee CSV / MAVLINK1 / MAVLINK2 / Mode S Beast / GDL90</w:t>
      </w:r>
    </w:p>
    <w:p w14:paraId="3B36DFD1" w14:textId="77777777" w:rsidR="00573403" w:rsidRDefault="00573403" w:rsidP="00573403">
      <w:pPr>
        <w:pStyle w:val="ListParagraph"/>
        <w:numPr>
          <w:ilvl w:val="0"/>
          <w:numId w:val="2"/>
        </w:numPr>
      </w:pPr>
      <w:r>
        <w:t>GNSS module input</w:t>
      </w:r>
      <w:r w:rsidR="0033229A">
        <w:t xml:space="preserve"> (UART + PPS)</w:t>
      </w:r>
      <w:r>
        <w:t xml:space="preserve"> for MLAT or Remote ID applications.</w:t>
      </w:r>
    </w:p>
    <w:p w14:paraId="43352001" w14:textId="77777777" w:rsidR="0033229A" w:rsidRDefault="00573403" w:rsidP="0033229A">
      <w:pPr>
        <w:pStyle w:val="ListParagraph"/>
        <w:numPr>
          <w:ilvl w:val="0"/>
          <w:numId w:val="2"/>
        </w:numPr>
      </w:pPr>
      <w:r>
        <w:t>2.4GHz 802.11 module for connecting</w:t>
      </w:r>
      <w:r w:rsidR="002A757F">
        <w:t xml:space="preserve"> directly</w:t>
      </w:r>
      <w:r>
        <w:t xml:space="preserve"> to ADS-B databases via WiFi or broadcasting Remote ID beacon frames in UAS applications</w:t>
      </w:r>
      <w:r w:rsidR="00EB397C">
        <w:t>.</w:t>
      </w:r>
    </w:p>
    <w:p w14:paraId="6819A05A" w14:textId="77777777" w:rsidR="002A757F" w:rsidRDefault="002A757F" w:rsidP="002A757F">
      <w:pPr>
        <w:pStyle w:val="ListParagraph"/>
        <w:numPr>
          <w:ilvl w:val="0"/>
          <w:numId w:val="2"/>
        </w:numPr>
      </w:pPr>
      <w:r>
        <w:t>Integrated M</w:t>
      </w:r>
      <w:r w:rsidR="00797B10">
        <w:t>2.5</w:t>
      </w:r>
      <w:r>
        <w:t xml:space="preserve"> mounting holes.</w:t>
      </w:r>
    </w:p>
    <w:p w14:paraId="3A297C4E" w14:textId="77777777" w:rsidR="00EB397C" w:rsidRDefault="00EB397C" w:rsidP="002A757F">
      <w:pPr>
        <w:pStyle w:val="ListParagraph"/>
        <w:numPr>
          <w:ilvl w:val="0"/>
          <w:numId w:val="2"/>
        </w:numPr>
      </w:pPr>
      <w:r>
        <w:t>Optional PoE pant for power + data over Ethernet.</w:t>
      </w:r>
    </w:p>
    <w:p w14:paraId="64928D7B" w14:textId="77777777" w:rsidR="00516292" w:rsidRDefault="002A757F" w:rsidP="002A757F">
      <w:pPr>
        <w:pStyle w:val="ListParagraph"/>
        <w:numPr>
          <w:ilvl w:val="0"/>
          <w:numId w:val="2"/>
        </w:numPr>
      </w:pPr>
      <w:r>
        <w:t>Firmware updates over USB</w:t>
      </w:r>
      <w:r w:rsidR="00EB397C">
        <w:t>, Serial, WiFi, Ethernet.</w:t>
      </w:r>
    </w:p>
    <w:p w14:paraId="654A9D05" w14:textId="77777777" w:rsidR="00216AC8" w:rsidRDefault="00516292" w:rsidP="00540734">
      <w:pPr>
        <w:pStyle w:val="IgnoredHeading"/>
      </w:pPr>
      <w:r>
        <w:br w:type="column"/>
      </w:r>
      <w:bookmarkStart w:id="1" w:name="_Toc242110511"/>
      <w:r w:rsidR="00291F53">
        <w:t>Applications</w:t>
      </w:r>
      <w:bookmarkEnd w:id="1"/>
    </w:p>
    <w:p w14:paraId="7A76B3E3" w14:textId="77777777" w:rsidR="00EB397C" w:rsidRDefault="00EB397C" w:rsidP="00EB397C">
      <w:pPr>
        <w:pStyle w:val="ListParagraph"/>
        <w:numPr>
          <w:ilvl w:val="0"/>
          <w:numId w:val="1"/>
        </w:numPr>
      </w:pPr>
      <w:r>
        <w:t>Aircraft detection for robotics and embedded projects.</w:t>
      </w:r>
    </w:p>
    <w:p w14:paraId="36DFFAF6" w14:textId="77777777" w:rsidR="00EB397C" w:rsidRDefault="00EB397C" w:rsidP="00216AC8">
      <w:pPr>
        <w:pStyle w:val="ListParagraph"/>
        <w:numPr>
          <w:ilvl w:val="0"/>
          <w:numId w:val="1"/>
        </w:numPr>
      </w:pPr>
      <w:r>
        <w:t>Electronic Flight Bag ADS-B receiver.</w:t>
      </w:r>
    </w:p>
    <w:p w14:paraId="49AB6DA2" w14:textId="77777777" w:rsidR="00216AC8" w:rsidRDefault="002A757F" w:rsidP="00216AC8">
      <w:pPr>
        <w:pStyle w:val="ListParagraph"/>
        <w:numPr>
          <w:ilvl w:val="0"/>
          <w:numId w:val="1"/>
        </w:numPr>
      </w:pPr>
      <w:r>
        <w:t>Standalone feeder device for online ADS-B databases. No external compute required, just add power and WiFi!</w:t>
      </w:r>
    </w:p>
    <w:p w14:paraId="5099B784" w14:textId="77777777" w:rsidR="00516292" w:rsidRDefault="00516292" w:rsidP="00291F53">
      <w:pPr>
        <w:pStyle w:val="IgnoredHeading"/>
      </w:pPr>
      <w:bookmarkStart w:id="2" w:name="_Toc242110512"/>
      <w:r>
        <w:t>Quick Specs</w:t>
      </w:r>
      <w:bookmarkEnd w:id="2"/>
    </w:p>
    <w:tbl>
      <w:tblPr>
        <w:tblStyle w:val="TableGrid"/>
        <w:tblW w:w="0" w:type="auto"/>
        <w:tblLook w:val="04A0" w:firstRow="1" w:lastRow="0" w:firstColumn="1" w:lastColumn="0" w:noHBand="0" w:noVBand="1"/>
      </w:tblPr>
      <w:tblGrid>
        <w:gridCol w:w="2088"/>
        <w:gridCol w:w="3168"/>
      </w:tblGrid>
      <w:tr w:rsidR="00551424" w14:paraId="7B7E0E2C" w14:textId="77777777" w:rsidTr="00EB397C">
        <w:tc>
          <w:tcPr>
            <w:tcW w:w="2088" w:type="dxa"/>
          </w:tcPr>
          <w:p w14:paraId="342230B9" w14:textId="77777777" w:rsidR="00516292" w:rsidRDefault="00516292" w:rsidP="00516292">
            <w:r>
              <w:t>Supply Voltage</w:t>
            </w:r>
          </w:p>
        </w:tc>
        <w:tc>
          <w:tcPr>
            <w:tcW w:w="3168" w:type="dxa"/>
          </w:tcPr>
          <w:p w14:paraId="1EB40705" w14:textId="77777777" w:rsidR="00516292" w:rsidRDefault="00516292" w:rsidP="00516292">
            <w:r>
              <w:t>5V (</w:t>
            </w:r>
            <w:r w:rsidR="00540734">
              <w:t>v</w:t>
            </w:r>
            <w:r>
              <w:t>ia USB or 5V pin)</w:t>
            </w:r>
          </w:p>
        </w:tc>
      </w:tr>
      <w:tr w:rsidR="00551424" w14:paraId="17937128" w14:textId="77777777" w:rsidTr="00EB397C">
        <w:tc>
          <w:tcPr>
            <w:tcW w:w="2088" w:type="dxa"/>
          </w:tcPr>
          <w:p w14:paraId="2DF2B981" w14:textId="77777777" w:rsidR="00516292" w:rsidRDefault="00516292" w:rsidP="00516292">
            <w:r>
              <w:t>Supply Current</w:t>
            </w:r>
          </w:p>
        </w:tc>
        <w:tc>
          <w:tcPr>
            <w:tcW w:w="3168" w:type="dxa"/>
          </w:tcPr>
          <w:p w14:paraId="53C34595" w14:textId="77777777" w:rsidR="00516292" w:rsidRDefault="0014639C" w:rsidP="00516292">
            <w:r>
              <w:t>1</w:t>
            </w:r>
            <w:r w:rsidR="008200D6">
              <w:t>20</w:t>
            </w:r>
            <w:r w:rsidR="00516292">
              <w:t>mA (WiFi disabled)</w:t>
            </w:r>
          </w:p>
          <w:p w14:paraId="0551360E" w14:textId="77777777" w:rsidR="00516292" w:rsidRDefault="00516292" w:rsidP="00516292">
            <w:r>
              <w:t>~400mA (WiFi enabled)</w:t>
            </w:r>
          </w:p>
        </w:tc>
      </w:tr>
      <w:tr w:rsidR="00551424" w14:paraId="2E3A6242" w14:textId="77777777" w:rsidTr="00EB397C">
        <w:tc>
          <w:tcPr>
            <w:tcW w:w="2088" w:type="dxa"/>
          </w:tcPr>
          <w:p w14:paraId="0E68DC9B" w14:textId="77777777" w:rsidR="00516292" w:rsidRDefault="00516292" w:rsidP="00516292">
            <w:r>
              <w:t>Minimum</w:t>
            </w:r>
            <w:r w:rsidR="00386258">
              <w:t xml:space="preserve"> RF Input Power Level</w:t>
            </w:r>
          </w:p>
        </w:tc>
        <w:tc>
          <w:tcPr>
            <w:tcW w:w="3168" w:type="dxa"/>
          </w:tcPr>
          <w:p w14:paraId="67E3EE50" w14:textId="77777777" w:rsidR="00516292" w:rsidRDefault="00386258" w:rsidP="00516292">
            <w:r>
              <w:t>-</w:t>
            </w:r>
            <w:r w:rsidR="00B311EB">
              <w:t>85</w:t>
            </w:r>
            <w:r>
              <w:t>dBm</w:t>
            </w:r>
          </w:p>
        </w:tc>
      </w:tr>
      <w:tr w:rsidR="00551424" w14:paraId="2BBF7DE7" w14:textId="77777777" w:rsidTr="00EB397C">
        <w:tc>
          <w:tcPr>
            <w:tcW w:w="2088" w:type="dxa"/>
          </w:tcPr>
          <w:p w14:paraId="10D846BC" w14:textId="77777777" w:rsidR="00386258" w:rsidRDefault="00386258" w:rsidP="00516292">
            <w:r>
              <w:t>Simultaneous Aircraft Tracks Supported</w:t>
            </w:r>
          </w:p>
        </w:tc>
        <w:tc>
          <w:tcPr>
            <w:tcW w:w="3168" w:type="dxa"/>
          </w:tcPr>
          <w:p w14:paraId="541E5C15" w14:textId="77777777" w:rsidR="00386258" w:rsidRDefault="0033229A" w:rsidP="00516292">
            <w:r>
              <w:rPr>
                <w:rFonts w:cstheme="minorHAnsi"/>
              </w:rPr>
              <w:t>≤</w:t>
            </w:r>
            <w:r w:rsidR="00B311EB">
              <w:rPr>
                <w:rFonts w:cstheme="minorHAnsi"/>
              </w:rPr>
              <w:t>200</w:t>
            </w:r>
          </w:p>
        </w:tc>
      </w:tr>
      <w:tr w:rsidR="00551424" w14:paraId="21CB58FB" w14:textId="77777777" w:rsidTr="00EB397C">
        <w:tc>
          <w:tcPr>
            <w:tcW w:w="2088" w:type="dxa"/>
          </w:tcPr>
          <w:p w14:paraId="6C4DCC73" w14:textId="77777777" w:rsidR="0033229A" w:rsidRDefault="0033229A" w:rsidP="00516292">
            <w:r>
              <w:t>Connectors</w:t>
            </w:r>
          </w:p>
        </w:tc>
        <w:tc>
          <w:tcPr>
            <w:tcW w:w="3168" w:type="dxa"/>
          </w:tcPr>
          <w:p w14:paraId="7FA94731" w14:textId="77777777" w:rsidR="0033229A" w:rsidRDefault="0033229A" w:rsidP="00516292">
            <w:pPr>
              <w:rPr>
                <w:rFonts w:cstheme="minorHAnsi"/>
              </w:rPr>
            </w:pPr>
            <w:r>
              <w:rPr>
                <w:rFonts w:cstheme="minorHAnsi"/>
              </w:rPr>
              <w:t>1090MHz RF In: U.FL / MHF1</w:t>
            </w:r>
          </w:p>
          <w:p w14:paraId="1C1D26E7" w14:textId="77777777" w:rsidR="00EB397C" w:rsidRDefault="00EB397C" w:rsidP="00516292">
            <w:pPr>
              <w:rPr>
                <w:rFonts w:cstheme="minorHAnsi"/>
              </w:rPr>
            </w:pPr>
            <w:r>
              <w:rPr>
                <w:rFonts w:cstheme="minorHAnsi"/>
              </w:rPr>
              <w:t>Sub-GHz RF In/Out: U.FL / MHF1</w:t>
            </w:r>
          </w:p>
          <w:p w14:paraId="256A2863" w14:textId="77777777" w:rsidR="0033229A" w:rsidRDefault="0033229A" w:rsidP="00516292">
            <w:pPr>
              <w:rPr>
                <w:rFonts w:cstheme="minorHAnsi"/>
              </w:rPr>
            </w:pPr>
            <w:r>
              <w:rPr>
                <w:rFonts w:cstheme="minorHAnsi"/>
              </w:rPr>
              <w:t>802.11 RF Out: W.FL / MHF3</w:t>
            </w:r>
          </w:p>
          <w:p w14:paraId="749C27D7" w14:textId="77777777" w:rsidR="0033229A" w:rsidRDefault="0033229A" w:rsidP="00516292">
            <w:pPr>
              <w:rPr>
                <w:rFonts w:cstheme="minorHAnsi"/>
              </w:rPr>
            </w:pPr>
            <w:r>
              <w:rPr>
                <w:rFonts w:cstheme="minorHAnsi"/>
              </w:rPr>
              <w:t>Power / Data: USB C</w:t>
            </w:r>
          </w:p>
          <w:p w14:paraId="25B1670E" w14:textId="77777777" w:rsidR="0033229A" w:rsidRDefault="0033229A" w:rsidP="00516292">
            <w:pPr>
              <w:rPr>
                <w:rFonts w:cstheme="minorHAnsi"/>
              </w:rPr>
            </w:pPr>
            <w:r>
              <w:rPr>
                <w:rFonts w:cstheme="minorHAnsi"/>
              </w:rPr>
              <w:t>GPIO / UART: 0.1” Pin Headers</w:t>
            </w:r>
          </w:p>
        </w:tc>
      </w:tr>
    </w:tbl>
    <w:p w14:paraId="1121674F" w14:textId="77777777" w:rsidR="002A757F" w:rsidRDefault="002A757F" w:rsidP="002A757F">
      <w:pPr>
        <w:sectPr w:rsidR="002A757F" w:rsidSect="00A04635">
          <w:type w:val="continuous"/>
          <w:pgSz w:w="12240" w:h="15840"/>
          <w:pgMar w:top="720" w:right="720" w:bottom="720" w:left="720" w:header="720" w:footer="720" w:gutter="0"/>
          <w:cols w:num="2" w:space="720"/>
          <w:docGrid w:linePitch="360"/>
        </w:sectPr>
      </w:pPr>
    </w:p>
    <w:p w14:paraId="4984F82C" w14:textId="77777777" w:rsidR="00573403" w:rsidRDefault="00551424" w:rsidP="00291F53">
      <w:pPr>
        <w:pStyle w:val="IgnoredHeading"/>
      </w:pPr>
      <w:bookmarkStart w:id="3" w:name="_Toc242110513"/>
      <w:r>
        <w:t>Open Source Hardware + Software</w:t>
      </w:r>
      <w:bookmarkEnd w:id="3"/>
    </w:p>
    <w:p w14:paraId="0D318BDA" w14:textId="77777777" w:rsidR="00551424" w:rsidRPr="00551424" w:rsidRDefault="00551424" w:rsidP="00551424">
      <w:r>
        <w:t xml:space="preserve">Github Repository: </w:t>
      </w:r>
      <w:hyperlink r:id="rId14" w:history="1">
        <w:r w:rsidR="00480086" w:rsidRPr="00480086">
          <w:rPr>
            <w:rStyle w:val="Hyperlink"/>
          </w:rPr>
          <w:t>https://github.com/coolnamesalltaken/adsbee</w:t>
        </w:r>
      </w:hyperlink>
    </w:p>
    <w:p w14:paraId="40CED1D5" w14:textId="77777777" w:rsidR="00551424" w:rsidRDefault="00551424" w:rsidP="00551424">
      <w:r>
        <w:t xml:space="preserve">All hardware </w:t>
      </w:r>
      <w:r w:rsidR="00DF3482">
        <w:t>schematics</w:t>
      </w:r>
      <w:r>
        <w:t xml:space="preserve"> and source code files required to build ADSBee 1090 are available under a GNU GPL v3 license. This means that they can be freely incorporated into other open-source projects that utilize a compatible license. The hope is that by opening the design to contributions and feedback from a community of users, the functionality of the ADSBee 1090 will be enhanced over time.</w:t>
      </w:r>
    </w:p>
    <w:p w14:paraId="5954B597" w14:textId="77777777" w:rsidR="00551424" w:rsidRDefault="00551424" w:rsidP="00551424">
      <w:r>
        <w:t>Note that the GPL v3 license applies to design and source code files, and not devices. ADSBee 1090 units purchased from Pants for Birds may be used in commercial applications without any licensing restrictions.</w:t>
      </w:r>
    </w:p>
    <w:p w14:paraId="21C73A33" w14:textId="77777777" w:rsidR="00291F53" w:rsidRDefault="00551424">
      <w:r>
        <w:t xml:space="preserve">For commercial licensing requests of ADSBee hardware or software design files, please contact </w:t>
      </w:r>
      <w:hyperlink r:id="rId15" w:history="1">
        <w:r w:rsidRPr="00F64017">
          <w:rPr>
            <w:rStyle w:val="Hyperlink"/>
          </w:rPr>
          <w:t>john@pantsforbirds.com</w:t>
        </w:r>
      </w:hyperlink>
      <w:r>
        <w:t>.</w:t>
      </w: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73106FEB" w14:textId="77777777" w:rsidR="00291F53" w:rsidRPr="00AE0CA6" w:rsidRDefault="00291F53">
          <w:pPr>
            <w:pStyle w:val="TOCHeading"/>
            <w:rPr>
              <w:rStyle w:val="IgnoredHeadingChar"/>
            </w:rPr>
          </w:pPr>
          <w:r w:rsidRPr="00AE0CA6">
            <w:rPr>
              <w:rStyle w:val="IgnoredHeadingChar"/>
            </w:rPr>
            <w:t>Contents</w:t>
          </w:r>
        </w:p>
        <w:p w14:paraId="58A28FD1" w14:textId="2D694BE1" w:rsidR="00DF1E09" w:rsidRDefault="00291F53">
          <w:pPr>
            <w:pStyle w:val="TOC1"/>
            <w:rPr>
              <w:rFonts w:eastAsiaTheme="minorEastAsia" w:hint="eastAsia"/>
              <w:noProof/>
              <w:sz w:val="24"/>
              <w:szCs w:val="24"/>
              <w:lang w:eastAsia="zh-CN"/>
            </w:rPr>
          </w:pPr>
          <w:r>
            <w:fldChar w:fldCharType="begin"/>
          </w:r>
          <w:r>
            <w:instrText xml:space="preserve"> TOC \o "1-3" \h \z \u </w:instrText>
          </w:r>
          <w:r>
            <w:fldChar w:fldCharType="separate"/>
          </w:r>
          <w:hyperlink w:anchor="_Toc242110510" w:history="1">
            <w:r w:rsidR="00DF1E09" w:rsidRPr="00D24399">
              <w:rPr>
                <w:rStyle w:val="Hyperlink"/>
                <w:noProof/>
              </w:rPr>
              <w:t>Features</w:t>
            </w:r>
            <w:r w:rsidR="00DF1E09">
              <w:rPr>
                <w:rFonts w:hint="eastAsia"/>
                <w:noProof/>
                <w:webHidden/>
              </w:rPr>
              <w:tab/>
            </w:r>
            <w:r w:rsidR="00DF1E09">
              <w:rPr>
                <w:rFonts w:hint="eastAsia"/>
                <w:noProof/>
                <w:webHidden/>
              </w:rPr>
              <w:fldChar w:fldCharType="begin"/>
            </w:r>
            <w:r w:rsidR="00DF1E09">
              <w:rPr>
                <w:rFonts w:hint="eastAsia"/>
                <w:noProof/>
                <w:webHidden/>
              </w:rPr>
              <w:instrText xml:space="preserve"> </w:instrText>
            </w:r>
            <w:r w:rsidR="00DF1E09">
              <w:rPr>
                <w:noProof/>
                <w:webHidden/>
              </w:rPr>
              <w:instrText>PAGEREF _Toc242110510 \h</w:instrText>
            </w:r>
            <w:r w:rsidR="00DF1E09">
              <w:rPr>
                <w:rFonts w:hint="eastAsia"/>
                <w:noProof/>
                <w:webHidden/>
              </w:rPr>
              <w:instrText xml:space="preserve"> </w:instrText>
            </w:r>
            <w:r w:rsidR="00DF1E09">
              <w:rPr>
                <w:rFonts w:hint="eastAsia"/>
                <w:noProof/>
                <w:webHidden/>
              </w:rPr>
            </w:r>
            <w:r w:rsidR="00DF1E09">
              <w:rPr>
                <w:rFonts w:hint="eastAsia"/>
                <w:noProof/>
                <w:webHidden/>
              </w:rPr>
              <w:fldChar w:fldCharType="separate"/>
            </w:r>
            <w:r w:rsidR="006E1DA9">
              <w:rPr>
                <w:noProof/>
                <w:webHidden/>
              </w:rPr>
              <w:t>1</w:t>
            </w:r>
            <w:r w:rsidR="00DF1E09">
              <w:rPr>
                <w:rFonts w:hint="eastAsia"/>
                <w:noProof/>
                <w:webHidden/>
              </w:rPr>
              <w:fldChar w:fldCharType="end"/>
            </w:r>
          </w:hyperlink>
        </w:p>
        <w:p w14:paraId="6F743218" w14:textId="3A62B4AF" w:rsidR="00DF1E09" w:rsidRDefault="00DF1E09">
          <w:pPr>
            <w:pStyle w:val="TOC1"/>
            <w:rPr>
              <w:rFonts w:eastAsiaTheme="minorEastAsia" w:hint="eastAsia"/>
              <w:noProof/>
              <w:sz w:val="24"/>
              <w:szCs w:val="24"/>
              <w:lang w:eastAsia="zh-CN"/>
            </w:rPr>
          </w:pPr>
          <w:hyperlink w:anchor="_Toc242110511" w:history="1">
            <w:r w:rsidRPr="00D24399">
              <w:rPr>
                <w:rStyle w:val="Hyperlink"/>
                <w:noProof/>
              </w:rPr>
              <w:t>Applications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_Toc242110511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57B2B582" w14:textId="4716B418" w:rsidR="00DF1E09" w:rsidRDefault="00DF1E09">
          <w:pPr>
            <w:pStyle w:val="TOC1"/>
            <w:rPr>
              <w:rFonts w:eastAsiaTheme="minorEastAsia" w:hint="eastAsia"/>
              <w:noProof/>
              <w:sz w:val="24"/>
              <w:szCs w:val="24"/>
              <w:lang w:eastAsia="zh-CN"/>
            </w:rPr>
          </w:pPr>
          <w:hyperlink w:anchor="_Toc242110512" w:history="1">
            <w:r w:rsidRPr="00D24399">
              <w:rPr>
                <w:rStyle w:val="Hyperlink"/>
                <w:noProof/>
              </w:rPr>
              <w:t>Quick Specs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_Toc242110512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7DEA208D" w14:textId="412678F7" w:rsidR="00DF1E09" w:rsidRDefault="00DF1E09">
          <w:pPr>
            <w:pStyle w:val="TOC1"/>
            <w:rPr>
              <w:rFonts w:eastAsiaTheme="minorEastAsia" w:hint="eastAsia"/>
              <w:noProof/>
              <w:sz w:val="24"/>
              <w:szCs w:val="24"/>
              <w:lang w:eastAsia="zh-CN"/>
            </w:rPr>
          </w:pPr>
          <w:hyperlink w:anchor="_Toc242110513" w:history="1">
            <w:r w:rsidRPr="00D24399">
              <w:rPr>
                <w:rStyle w:val="Hyperlink"/>
                <w:noProof/>
              </w:rPr>
              <w:t>Open Source Hardware + Software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_Toc242110513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19EFC9BF" w14:textId="798C6BB1" w:rsidR="00DF1E09" w:rsidRDefault="00DF1E09">
          <w:pPr>
            <w:pStyle w:val="TOC1"/>
            <w:rPr>
              <w:rFonts w:eastAsiaTheme="minorEastAsia" w:hint="eastAsia"/>
              <w:noProof/>
              <w:sz w:val="24"/>
              <w:szCs w:val="24"/>
              <w:lang w:eastAsia="zh-CN"/>
            </w:rPr>
          </w:pPr>
          <w:hyperlink w:anchor="_Toc242110514" w:history="1">
            <w:r w:rsidRPr="00D24399">
              <w:rPr>
                <w:rStyle w:val="Hyperlink"/>
                <w:noProof/>
              </w:rPr>
              <w:t>Revision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_Toc242110514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6</w:t>
            </w:r>
            <w:r>
              <w:rPr>
                <w:rFonts w:hint="eastAsia"/>
                <w:noProof/>
                <w:webHidden/>
              </w:rPr>
              <w:fldChar w:fldCharType="end"/>
            </w:r>
          </w:hyperlink>
        </w:p>
        <w:p>
          <w:pPr>
            <w:pStyle w:val="TOC1"/>
            <w:rPr>
              <w:rFonts w:eastAsiaTheme="minorEastAsia" w:hint="eastAsia"/>
              <w:noProof/>
              <w:sz w:val="24"/>
              <w:szCs w:val="24"/>
              <w:lang w:eastAsia="zh-CN"/>
            </w:rPr>
          </w:pPr>
          <w:hyperlink w:anchor="_Toc242110620" w:history="1">
            <w:r w:rsidRPr="00D24399">
              <w:rPr>
                <w:rStyle w:val="Hyperlink"/>
                <w:noProof/>
              </w:rPr>
              <w:t>Safety Notice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_Toc242110620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6</w:t>
            </w:r>
            <w:r>
              <w:rPr>
                <w:rFonts w:hint="eastAsia"/>
                <w:noProof/>
                <w:webHidden/>
              </w:rPr>
              <w:fldChar w:fldCharType="end"/>
            </w:r>
          </w:hyperlink>
        </w:p>
        <w:p w14:paraId="1F1B55EB" w14:textId="41C20419" w:rsidR="00DF1E09" w:rsidRDefault="00DF1E09">
          <w:pPr>
            <w:pStyle w:val="TOC1"/>
            <w:tabs>
              <w:tab w:val="left" w:pos="440"/>
            </w:tabs>
            <w:rPr>
              <w:rFonts w:eastAsiaTheme="minorEastAsia"/>
              <w:noProof/>
              <w:sz w:val="24"/>
              <w:szCs w:val="24"/>
              <w:lang w:eastAsia="zh-CN"/>
            </w:rPr>
          </w:pPr>
          <w:hyperlink w:anchor="_Toc242110515" w:history="1">
            <w:r w:rsidRPr="00D24399">
              <w:rPr>
                <w:rStyle w:val="Hyperlink"/>
                <w:noProof/>
              </w:rPr>
              <w:t>1</w:t>
            </w:r>
            <w:r>
              <w:rPr>
                <w:rFonts w:eastAsiaTheme="minorEastAsia"/>
                <w:noProof/>
                <w:sz w:val="24"/>
                <w:szCs w:val="24"/>
                <w:lang w:eastAsia="zh-CN"/>
              </w:rPr>
              <w:tab/>
            </w:r>
            <w:r w:rsidRPr="00D24399">
              <w:rPr>
                <w:rStyle w:val="Hyperlink"/>
                <w:noProof/>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_Toc242110515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7</w:t>
            </w:r>
            <w:r>
              <w:rPr>
                <w:rFonts w:hint="eastAsia"/>
                <w:noProof/>
                <w:webHidden/>
              </w:rPr>
              <w:fldChar w:fldCharType="end"/>
            </w:r>
          </w:hyperlink>
        </w:p>
        <w:p w14:paraId="76BBCE51" w14:textId="41C5A342" w:rsidR="00DF1E09" w:rsidRDefault="00DF1E09">
          <w:pPr>
            <w:pStyle w:val="TOC1"/>
            <w:tabs>
              <w:tab w:val="left" w:pos="440"/>
            </w:tabs>
            <w:rPr>
              <w:rFonts w:eastAsiaTheme="minorEastAsia"/>
              <w:noProof/>
              <w:sz w:val="24"/>
              <w:szCs w:val="24"/>
              <w:lang w:eastAsia="zh-CN"/>
            </w:rPr>
          </w:pPr>
          <w:hyperlink w:anchor="_Toc242110516" w:history="1">
            <w:r w:rsidRPr="00D24399">
              <w:rPr>
                <w:rStyle w:val="Hyperlink"/>
                <w:noProof/>
              </w:rPr>
              <w:t>2</w:t>
            </w:r>
            <w:r>
              <w:rPr>
                <w:rFonts w:eastAsiaTheme="minorEastAsia"/>
                <w:noProof/>
                <w:sz w:val="24"/>
                <w:szCs w:val="24"/>
                <w:lang w:eastAsia="zh-CN"/>
              </w:rPr>
              <w:tab/>
            </w:r>
            <w:r w:rsidRPr="00D24399">
              <w:rPr>
                <w:rStyle w:val="Hyperlink"/>
                <w:noProof/>
              </w:rPr>
              <w:t>Communication Interfaces</w:t>
            </w:r>
            <w:r>
              <w:rPr>
                <w:noProof/>
                <w:webHidden/>
              </w:rPr>
              <w:tab/>
            </w:r>
            <w:r>
              <w:rPr>
                <w:noProof/>
                <w:webHidden/>
              </w:rPr>
              <w:fldChar w:fldCharType="begin"/>
            </w:r>
            <w:r>
              <w:rPr>
                <w:noProof/>
                <w:webHidden/>
              </w:rPr>
              <w:instrText xml:space="preserve"> PAGEREF _Toc242110516 \h </w:instrText>
            </w:r>
            <w:r>
              <w:rPr>
                <w:noProof/>
                <w:webHidden/>
              </w:rPr>
            </w:r>
            <w:r>
              <w:rPr>
                <w:noProof/>
                <w:webHidden/>
              </w:rPr>
              <w:fldChar w:fldCharType="separate"/>
            </w:r>
            <w:r w:rsidR="006E1DA9">
              <w:rPr>
                <w:noProof/>
                <w:webHidden/>
              </w:rPr>
              <w:t>8</w:t>
            </w:r>
            <w:r>
              <w:rPr>
                <w:noProof/>
                <w:webHidden/>
              </w:rPr>
              <w:fldChar w:fldCharType="end"/>
            </w:r>
          </w:hyperlink>
        </w:p>
        <w:p w14:paraId="1DE6F13D" w14:textId="7E4598FB" w:rsidR="00DF1E09" w:rsidRDefault="00DF1E09">
          <w:pPr>
            <w:pStyle w:val="TOC2"/>
            <w:tabs>
              <w:tab w:val="left" w:pos="960"/>
              <w:tab w:val="right" w:leader="dot" w:pos="10790"/>
            </w:tabs>
            <w:rPr>
              <w:rFonts w:eastAsiaTheme="minorEastAsia"/>
              <w:noProof/>
              <w:sz w:val="24"/>
              <w:szCs w:val="24"/>
              <w:lang w:eastAsia="zh-CN"/>
            </w:rPr>
          </w:pPr>
          <w:hyperlink w:anchor="_Toc242110517" w:history="1">
            <w:r w:rsidRPr="00D24399">
              <w:rPr>
                <w:rStyle w:val="Hyperlink"/>
                <w:noProof/>
              </w:rPr>
              <w:t>2.1</w:t>
            </w:r>
            <w:r>
              <w:rPr>
                <w:rFonts w:eastAsiaTheme="minorEastAsia"/>
                <w:noProof/>
                <w:sz w:val="24"/>
                <w:szCs w:val="24"/>
                <w:lang w:eastAsia="zh-CN"/>
              </w:rPr>
              <w:tab/>
            </w:r>
            <w:r w:rsidRPr="00D24399">
              <w:rPr>
                <w:rStyle w:val="Hyperlink"/>
                <w:noProof/>
              </w:rPr>
              <w:t>Console Interface</w:t>
            </w:r>
            <w:r>
              <w:rPr>
                <w:noProof/>
                <w:webHidden/>
              </w:rPr>
              <w:tab/>
            </w:r>
            <w:r>
              <w:rPr>
                <w:noProof/>
                <w:webHidden/>
              </w:rPr>
              <w:fldChar w:fldCharType="begin"/>
            </w:r>
            <w:r>
              <w:rPr>
                <w:noProof/>
                <w:webHidden/>
              </w:rPr>
              <w:instrText xml:space="preserve"> PAGEREF _Toc242110517 \h </w:instrText>
            </w:r>
            <w:r>
              <w:rPr>
                <w:noProof/>
                <w:webHidden/>
              </w:rPr>
            </w:r>
            <w:r>
              <w:rPr>
                <w:noProof/>
                <w:webHidden/>
              </w:rPr>
              <w:fldChar w:fldCharType="separate"/>
            </w:r>
            <w:r w:rsidR="006E1DA9">
              <w:rPr>
                <w:noProof/>
                <w:webHidden/>
              </w:rPr>
              <w:t>8</w:t>
            </w:r>
            <w:r>
              <w:rPr>
                <w:noProof/>
                <w:webHidden/>
              </w:rPr>
              <w:fldChar w:fldCharType="end"/>
            </w:r>
          </w:hyperlink>
        </w:p>
        <w:p w14:paraId="3FC175B8" w14:textId="6CCBB298" w:rsidR="00DF1E09" w:rsidRDefault="00DF1E09">
          <w:pPr>
            <w:pStyle w:val="TOC2"/>
            <w:tabs>
              <w:tab w:val="left" w:pos="960"/>
              <w:tab w:val="right" w:leader="dot" w:pos="10790"/>
            </w:tabs>
            <w:rPr>
              <w:rFonts w:eastAsiaTheme="minorEastAsia"/>
              <w:noProof/>
              <w:sz w:val="24"/>
              <w:szCs w:val="24"/>
              <w:lang w:eastAsia="zh-CN"/>
            </w:rPr>
          </w:pPr>
          <w:hyperlink w:anchor="_Toc242110518" w:history="1">
            <w:r w:rsidRPr="00D24399">
              <w:rPr>
                <w:rStyle w:val="Hyperlink"/>
                <w:noProof/>
              </w:rPr>
              <w:t>2.2</w:t>
            </w:r>
            <w:r>
              <w:rPr>
                <w:rFonts w:eastAsiaTheme="minorEastAsia"/>
                <w:noProof/>
                <w:sz w:val="24"/>
                <w:szCs w:val="24"/>
                <w:lang w:eastAsia="zh-CN"/>
              </w:rPr>
              <w:tab/>
            </w:r>
            <w:r w:rsidRPr="00D24399">
              <w:rPr>
                <w:rStyle w:val="Hyperlink"/>
                <w:noProof/>
              </w:rPr>
              <w:t>COMMS_UART Interface</w:t>
            </w:r>
            <w:r>
              <w:rPr>
                <w:noProof/>
                <w:webHidden/>
              </w:rPr>
              <w:tab/>
            </w:r>
            <w:r>
              <w:rPr>
                <w:noProof/>
                <w:webHidden/>
              </w:rPr>
              <w:fldChar w:fldCharType="begin"/>
            </w:r>
            <w:r>
              <w:rPr>
                <w:noProof/>
                <w:webHidden/>
              </w:rPr>
              <w:instrText xml:space="preserve"> PAGEREF _Toc242110518 \h </w:instrText>
            </w:r>
            <w:r>
              <w:rPr>
                <w:noProof/>
                <w:webHidden/>
              </w:rPr>
            </w:r>
            <w:r>
              <w:rPr>
                <w:noProof/>
                <w:webHidden/>
              </w:rPr>
              <w:fldChar w:fldCharType="separate"/>
            </w:r>
            <w:r w:rsidR="006E1DA9">
              <w:rPr>
                <w:noProof/>
                <w:webHidden/>
              </w:rPr>
              <w:t>8</w:t>
            </w:r>
            <w:r>
              <w:rPr>
                <w:noProof/>
                <w:webHidden/>
              </w:rPr>
              <w:fldChar w:fldCharType="end"/>
            </w:r>
          </w:hyperlink>
        </w:p>
        <w:p w14:paraId="7BCDF566" w14:textId="5EBD9EEB" w:rsidR="00DF1E09" w:rsidRDefault="00DF1E09">
          <w:pPr>
            <w:pStyle w:val="TOC2"/>
            <w:tabs>
              <w:tab w:val="left" w:pos="960"/>
              <w:tab w:val="right" w:leader="dot" w:pos="10790"/>
            </w:tabs>
            <w:rPr>
              <w:rFonts w:eastAsiaTheme="minorEastAsia"/>
              <w:noProof/>
              <w:sz w:val="24"/>
              <w:szCs w:val="24"/>
              <w:lang w:eastAsia="zh-CN"/>
            </w:rPr>
          </w:pPr>
          <w:hyperlink w:anchor="_Toc242110519" w:history="1">
            <w:r w:rsidRPr="00D24399">
              <w:rPr>
                <w:rStyle w:val="Hyperlink"/>
                <w:noProof/>
              </w:rPr>
              <w:t>2.3</w:t>
            </w:r>
            <w:r>
              <w:rPr>
                <w:rFonts w:eastAsiaTheme="minorEastAsia"/>
                <w:noProof/>
                <w:sz w:val="24"/>
                <w:szCs w:val="24"/>
                <w:lang w:eastAsia="zh-CN"/>
              </w:rPr>
              <w:tab/>
            </w:r>
            <w:r w:rsidRPr="00D24399">
              <w:rPr>
                <w:rStyle w:val="Hyperlink"/>
                <w:noProof/>
              </w:rPr>
              <w:t>GNSS_UART Interface</w:t>
            </w:r>
            <w:r>
              <w:rPr>
                <w:noProof/>
                <w:webHidden/>
              </w:rPr>
              <w:tab/>
            </w:r>
            <w:r>
              <w:rPr>
                <w:noProof/>
                <w:webHidden/>
              </w:rPr>
              <w:fldChar w:fldCharType="begin"/>
            </w:r>
            <w:r>
              <w:rPr>
                <w:noProof/>
                <w:webHidden/>
              </w:rPr>
              <w:instrText xml:space="preserve"> PAGEREF _Toc242110519 \h </w:instrText>
            </w:r>
            <w:r>
              <w:rPr>
                <w:noProof/>
                <w:webHidden/>
              </w:rPr>
            </w:r>
            <w:r>
              <w:rPr>
                <w:noProof/>
                <w:webHidden/>
              </w:rPr>
              <w:fldChar w:fldCharType="separate"/>
            </w:r>
            <w:r w:rsidR="006E1DA9">
              <w:rPr>
                <w:noProof/>
                <w:webHidden/>
              </w:rPr>
              <w:t>8</w:t>
            </w:r>
            <w:r>
              <w:rPr>
                <w:noProof/>
                <w:webHidden/>
              </w:rPr>
              <w:fldChar w:fldCharType="end"/>
            </w:r>
          </w:hyperlink>
        </w:p>
        <w:p w14:paraId="274C36ED" w14:textId="64A015DC" w:rsidR="00DF1E09" w:rsidRDefault="00DF1E09">
          <w:pPr>
            <w:pStyle w:val="TOC1"/>
            <w:tabs>
              <w:tab w:val="left" w:pos="440"/>
            </w:tabs>
            <w:rPr>
              <w:rFonts w:eastAsiaTheme="minorEastAsia"/>
              <w:noProof/>
              <w:sz w:val="24"/>
              <w:szCs w:val="24"/>
              <w:lang w:eastAsia="zh-CN"/>
            </w:rPr>
          </w:pPr>
          <w:hyperlink w:anchor="_Toc242110520" w:history="1">
            <w:r w:rsidRPr="00D24399">
              <w:rPr>
                <w:rStyle w:val="Hyperlink"/>
                <w:noProof/>
              </w:rPr>
              <w:t>3</w:t>
            </w:r>
            <w:r>
              <w:rPr>
                <w:rFonts w:eastAsiaTheme="minorEastAsia"/>
                <w:noProof/>
                <w:sz w:val="24"/>
                <w:szCs w:val="24"/>
                <w:lang w:eastAsia="zh-CN"/>
              </w:rPr>
              <w:tab/>
            </w:r>
            <w:r w:rsidRPr="00D24399">
              <w:rPr>
                <w:rStyle w:val="Hyperlink"/>
                <w:noProof/>
              </w:rPr>
              <w:t>Status Indicators</w:t>
            </w:r>
            <w:r>
              <w:rPr>
                <w:noProof/>
                <w:webHidden/>
              </w:rPr>
              <w:tab/>
            </w:r>
            <w:r>
              <w:rPr>
                <w:noProof/>
                <w:webHidden/>
              </w:rPr>
              <w:fldChar w:fldCharType="begin"/>
            </w:r>
            <w:r>
              <w:rPr>
                <w:noProof/>
                <w:webHidden/>
              </w:rPr>
              <w:instrText xml:space="preserve"> PAGEREF _Toc242110520 \h </w:instrText>
            </w:r>
            <w:r>
              <w:rPr>
                <w:noProof/>
                <w:webHidden/>
              </w:rPr>
            </w:r>
            <w:r>
              <w:rPr>
                <w:noProof/>
                <w:webHidden/>
              </w:rPr>
              <w:fldChar w:fldCharType="separate"/>
            </w:r>
            <w:r w:rsidR="006E1DA9">
              <w:rPr>
                <w:noProof/>
                <w:webHidden/>
              </w:rPr>
              <w:t>9</w:t>
            </w:r>
            <w:r>
              <w:rPr>
                <w:noProof/>
                <w:webHidden/>
              </w:rPr>
              <w:fldChar w:fldCharType="end"/>
            </w:r>
          </w:hyperlink>
        </w:p>
        <w:p w14:paraId="31E3F917" w14:textId="26763873" w:rsidR="00DF1E09" w:rsidRDefault="00DF1E09">
          <w:pPr>
            <w:pStyle w:val="TOC1"/>
            <w:tabs>
              <w:tab w:val="left" w:pos="440"/>
            </w:tabs>
            <w:rPr>
              <w:rFonts w:eastAsiaTheme="minorEastAsia"/>
              <w:noProof/>
              <w:sz w:val="24"/>
              <w:szCs w:val="24"/>
              <w:lang w:eastAsia="zh-CN"/>
            </w:rPr>
          </w:pPr>
          <w:hyperlink w:anchor="_Toc242110521" w:history="1">
            <w:r w:rsidRPr="00D24399">
              <w:rPr>
                <w:rStyle w:val="Hyperlink"/>
                <w:noProof/>
              </w:rPr>
              <w:t>4</w:t>
            </w:r>
            <w:r>
              <w:rPr>
                <w:rFonts w:eastAsiaTheme="minorEastAsia"/>
                <w:noProof/>
                <w:sz w:val="24"/>
                <w:szCs w:val="24"/>
                <w:lang w:eastAsia="zh-CN"/>
              </w:rPr>
              <w:tab/>
            </w:r>
            <w:r w:rsidRPr="00D24399">
              <w:rPr>
                <w:rStyle w:val="Hyperlink"/>
                <w:noProof/>
              </w:rPr>
              <w:t>AT Commands</w:t>
            </w:r>
            <w:r>
              <w:rPr>
                <w:noProof/>
                <w:webHidden/>
              </w:rPr>
              <w:tab/>
            </w:r>
            <w:r>
              <w:rPr>
                <w:noProof/>
                <w:webHidden/>
              </w:rPr>
              <w:fldChar w:fldCharType="begin"/>
            </w:r>
            <w:r>
              <w:rPr>
                <w:noProof/>
                <w:webHidden/>
              </w:rPr>
              <w:instrText xml:space="preserve"> PAGEREF _Toc242110521 \h </w:instrText>
            </w:r>
            <w:r>
              <w:rPr>
                <w:noProof/>
                <w:webHidden/>
              </w:rPr>
            </w:r>
            <w:r>
              <w:rPr>
                <w:noProof/>
                <w:webHidden/>
              </w:rPr>
              <w:fldChar w:fldCharType="separate"/>
            </w:r>
            <w:r w:rsidR="006E1DA9">
              <w:rPr>
                <w:noProof/>
                <w:webHidden/>
              </w:rPr>
              <w:t>10</w:t>
            </w:r>
            <w:r>
              <w:rPr>
                <w:noProof/>
                <w:webHidden/>
              </w:rPr>
              <w:fldChar w:fldCharType="end"/>
            </w:r>
          </w:hyperlink>
        </w:p>
        <w:p w14:paraId="11D7BCC7" w14:textId="2C82AD48" w:rsidR="00DF1E09" w:rsidRDefault="00DF1E09">
          <w:pPr>
            <w:pStyle w:val="TOC2"/>
            <w:tabs>
              <w:tab w:val="left" w:pos="960"/>
              <w:tab w:val="right" w:leader="dot" w:pos="10790"/>
            </w:tabs>
            <w:rPr>
              <w:rFonts w:eastAsiaTheme="minorEastAsia"/>
              <w:noProof/>
              <w:sz w:val="24"/>
              <w:szCs w:val="24"/>
              <w:lang w:eastAsia="zh-CN"/>
            </w:rPr>
          </w:pPr>
          <w:hyperlink w:anchor="_Toc242110522" w:history="1">
            <w:r w:rsidRPr="00D24399">
              <w:rPr>
                <w:rStyle w:val="Hyperlink"/>
                <w:noProof/>
              </w:rPr>
              <w:t>4.1</w:t>
            </w:r>
            <w:r>
              <w:rPr>
                <w:rFonts w:eastAsiaTheme="minorEastAsia"/>
                <w:noProof/>
                <w:sz w:val="24"/>
                <w:szCs w:val="24"/>
                <w:lang w:eastAsia="zh-CN"/>
              </w:rPr>
              <w:tab/>
            </w:r>
            <w:r w:rsidRPr="00D24399">
              <w:rPr>
                <w:rStyle w:val="Hyperlink"/>
                <w:noProof/>
              </w:rPr>
              <w:t>AT+BAUD_RATE</w:t>
            </w:r>
            <w:r>
              <w:rPr>
                <w:noProof/>
                <w:webHidden/>
              </w:rPr>
              <w:tab/>
            </w:r>
            <w:r>
              <w:rPr>
                <w:noProof/>
                <w:webHidden/>
              </w:rPr>
              <w:fldChar w:fldCharType="begin"/>
            </w:r>
            <w:r>
              <w:rPr>
                <w:noProof/>
                <w:webHidden/>
              </w:rPr>
              <w:instrText xml:space="preserve"> PAGEREF _Toc242110522 \h </w:instrText>
            </w:r>
            <w:r>
              <w:rPr>
                <w:noProof/>
                <w:webHidden/>
              </w:rPr>
            </w:r>
            <w:r>
              <w:rPr>
                <w:noProof/>
                <w:webHidden/>
              </w:rPr>
              <w:fldChar w:fldCharType="separate"/>
            </w:r>
            <w:r w:rsidR="006E1DA9">
              <w:rPr>
                <w:noProof/>
                <w:webHidden/>
              </w:rPr>
              <w:t>10</w:t>
            </w:r>
            <w:r>
              <w:rPr>
                <w:noProof/>
                <w:webHidden/>
              </w:rPr>
              <w:fldChar w:fldCharType="end"/>
            </w:r>
          </w:hyperlink>
        </w:p>
        <w:p w14:paraId="1C71D478" w14:textId="72096E6E" w:rsidR="00DF1E09" w:rsidRDefault="00DF1E09">
          <w:pPr>
            <w:pStyle w:val="TOC3"/>
            <w:tabs>
              <w:tab w:val="left" w:pos="1200"/>
              <w:tab w:val="right" w:leader="dot" w:pos="10790"/>
            </w:tabs>
            <w:rPr>
              <w:rFonts w:eastAsiaTheme="minorEastAsia"/>
              <w:noProof/>
              <w:sz w:val="24"/>
              <w:szCs w:val="24"/>
              <w:lang w:eastAsia="zh-CN"/>
            </w:rPr>
          </w:pPr>
          <w:hyperlink w:anchor="_Toc242110523" w:history="1">
            <w:r w:rsidRPr="00D24399">
              <w:rPr>
                <w:rStyle w:val="Hyperlink"/>
                <w:noProof/>
              </w:rPr>
              <w:t>4.1.1</w:t>
            </w:r>
            <w:r>
              <w:rPr>
                <w:rFonts w:eastAsiaTheme="minorEastAsia"/>
                <w:noProof/>
                <w:sz w:val="24"/>
                <w:szCs w:val="24"/>
                <w:lang w:eastAsia="zh-CN"/>
              </w:rPr>
              <w:tab/>
            </w:r>
            <w:r w:rsidRPr="00D24399">
              <w:rPr>
                <w:rStyle w:val="Hyperlink"/>
                <w:noProof/>
              </w:rPr>
              <w:t>Set Baud Rate</w:t>
            </w:r>
            <w:r>
              <w:rPr>
                <w:noProof/>
                <w:webHidden/>
              </w:rPr>
              <w:tab/>
            </w:r>
            <w:r>
              <w:rPr>
                <w:noProof/>
                <w:webHidden/>
              </w:rPr>
              <w:fldChar w:fldCharType="begin"/>
            </w:r>
            <w:r>
              <w:rPr>
                <w:noProof/>
                <w:webHidden/>
              </w:rPr>
              <w:instrText xml:space="preserve"> PAGEREF _Toc242110523 \h </w:instrText>
            </w:r>
            <w:r>
              <w:rPr>
                <w:noProof/>
                <w:webHidden/>
              </w:rPr>
            </w:r>
            <w:r>
              <w:rPr>
                <w:noProof/>
                <w:webHidden/>
              </w:rPr>
              <w:fldChar w:fldCharType="separate"/>
            </w:r>
            <w:r w:rsidR="006E1DA9">
              <w:rPr>
                <w:noProof/>
                <w:webHidden/>
              </w:rPr>
              <w:t>10</w:t>
            </w:r>
            <w:r>
              <w:rPr>
                <w:noProof/>
                <w:webHidden/>
              </w:rPr>
              <w:fldChar w:fldCharType="end"/>
            </w:r>
          </w:hyperlink>
        </w:p>
        <w:p w14:paraId="55F0BF95" w14:textId="65029BB2" w:rsidR="00DF1E09" w:rsidRDefault="00DF1E09">
          <w:pPr>
            <w:pStyle w:val="TOC3"/>
            <w:tabs>
              <w:tab w:val="left" w:pos="1200"/>
              <w:tab w:val="right" w:leader="dot" w:pos="10790"/>
            </w:tabs>
            <w:rPr>
              <w:rFonts w:eastAsiaTheme="minorEastAsia"/>
              <w:noProof/>
              <w:sz w:val="24"/>
              <w:szCs w:val="24"/>
              <w:lang w:eastAsia="zh-CN"/>
            </w:rPr>
          </w:pPr>
          <w:hyperlink w:anchor="_Toc242110524" w:history="1">
            <w:r w:rsidRPr="00D24399">
              <w:rPr>
                <w:rStyle w:val="Hyperlink"/>
                <w:noProof/>
              </w:rPr>
              <w:t>4.1.2</w:t>
            </w:r>
            <w:r>
              <w:rPr>
                <w:rFonts w:eastAsiaTheme="minorEastAsia"/>
                <w:noProof/>
                <w:sz w:val="24"/>
                <w:szCs w:val="24"/>
                <w:lang w:eastAsia="zh-CN"/>
              </w:rPr>
              <w:tab/>
            </w:r>
            <w:r w:rsidRPr="00D24399">
              <w:rPr>
                <w:rStyle w:val="Hyperlink"/>
                <w:noProof/>
              </w:rPr>
              <w:t>Query Baud Rate</w:t>
            </w:r>
            <w:r>
              <w:rPr>
                <w:noProof/>
                <w:webHidden/>
              </w:rPr>
              <w:tab/>
            </w:r>
            <w:r>
              <w:rPr>
                <w:noProof/>
                <w:webHidden/>
              </w:rPr>
              <w:fldChar w:fldCharType="begin"/>
            </w:r>
            <w:r>
              <w:rPr>
                <w:noProof/>
                <w:webHidden/>
              </w:rPr>
              <w:instrText xml:space="preserve"> PAGEREF _Toc242110524 \h </w:instrText>
            </w:r>
            <w:r>
              <w:rPr>
                <w:noProof/>
                <w:webHidden/>
              </w:rPr>
            </w:r>
            <w:r>
              <w:rPr>
                <w:noProof/>
                <w:webHidden/>
              </w:rPr>
              <w:fldChar w:fldCharType="separate"/>
            </w:r>
            <w:r w:rsidR="006E1DA9">
              <w:rPr>
                <w:noProof/>
                <w:webHidden/>
              </w:rPr>
              <w:t>10</w:t>
            </w:r>
            <w:r>
              <w:rPr>
                <w:noProof/>
                <w:webHidden/>
              </w:rPr>
              <w:fldChar w:fldCharType="end"/>
            </w:r>
          </w:hyperlink>
        </w:p>
        <w:p w14:paraId="0FF2959E" w14:textId="38EB6FBD" w:rsidR="00DF1E09" w:rsidRDefault="00DF1E09">
          <w:pPr>
            <w:pStyle w:val="TOC2"/>
            <w:tabs>
              <w:tab w:val="left" w:pos="960"/>
              <w:tab w:val="right" w:leader="dot" w:pos="10790"/>
            </w:tabs>
            <w:rPr>
              <w:rFonts w:eastAsiaTheme="minorEastAsia"/>
              <w:noProof/>
              <w:sz w:val="24"/>
              <w:szCs w:val="24"/>
              <w:lang w:eastAsia="zh-CN"/>
            </w:rPr>
          </w:pPr>
          <w:hyperlink w:anchor="_Toc242110525" w:history="1">
            <w:r w:rsidRPr="00D24399">
              <w:rPr>
                <w:rStyle w:val="Hyperlink"/>
                <w:noProof/>
              </w:rPr>
              <w:t>4.2</w:t>
            </w:r>
            <w:r>
              <w:rPr>
                <w:rFonts w:eastAsiaTheme="minorEastAsia"/>
                <w:noProof/>
                <w:sz w:val="24"/>
                <w:szCs w:val="24"/>
                <w:lang w:eastAsia="zh-CN"/>
              </w:rPr>
              <w:tab/>
            </w:r>
            <w:r w:rsidRPr="00D24399">
              <w:rPr>
                <w:rStyle w:val="Hyperlink"/>
                <w:noProof/>
              </w:rPr>
              <w:t>AT+BIAS_TEE_ENABLE</w:t>
            </w:r>
            <w:r>
              <w:rPr>
                <w:noProof/>
                <w:webHidden/>
              </w:rPr>
              <w:tab/>
            </w:r>
            <w:r>
              <w:rPr>
                <w:noProof/>
                <w:webHidden/>
              </w:rPr>
              <w:fldChar w:fldCharType="begin"/>
            </w:r>
            <w:r>
              <w:rPr>
                <w:noProof/>
                <w:webHidden/>
              </w:rPr>
              <w:instrText xml:space="preserve"> PAGEREF _Toc242110525 \h </w:instrText>
            </w:r>
            <w:r>
              <w:rPr>
                <w:noProof/>
                <w:webHidden/>
              </w:rPr>
            </w:r>
            <w:r>
              <w:rPr>
                <w:noProof/>
                <w:webHidden/>
              </w:rPr>
              <w:fldChar w:fldCharType="separate"/>
            </w:r>
            <w:r w:rsidR="006E1DA9">
              <w:rPr>
                <w:noProof/>
                <w:webHidden/>
              </w:rPr>
              <w:t>11</w:t>
            </w:r>
            <w:r>
              <w:rPr>
                <w:noProof/>
                <w:webHidden/>
              </w:rPr>
              <w:fldChar w:fldCharType="end"/>
            </w:r>
          </w:hyperlink>
        </w:p>
        <w:p w14:paraId="686283BF" w14:textId="69B1D46D" w:rsidR="00DF1E09" w:rsidRDefault="00DF1E09">
          <w:pPr>
            <w:pStyle w:val="TOC3"/>
            <w:tabs>
              <w:tab w:val="left" w:pos="1200"/>
              <w:tab w:val="right" w:leader="dot" w:pos="10790"/>
            </w:tabs>
            <w:rPr>
              <w:rFonts w:eastAsiaTheme="minorEastAsia"/>
              <w:noProof/>
              <w:sz w:val="24"/>
              <w:szCs w:val="24"/>
              <w:lang w:eastAsia="zh-CN"/>
            </w:rPr>
          </w:pPr>
          <w:hyperlink w:anchor="_Toc242110526" w:history="1">
            <w:r w:rsidRPr="00D24399">
              <w:rPr>
                <w:rStyle w:val="Hyperlink"/>
                <w:noProof/>
              </w:rPr>
              <w:t>4.2.1</w:t>
            </w:r>
            <w:r>
              <w:rPr>
                <w:rFonts w:eastAsiaTheme="minorEastAsia"/>
                <w:noProof/>
                <w:sz w:val="24"/>
                <w:szCs w:val="24"/>
                <w:lang w:eastAsia="zh-CN"/>
              </w:rPr>
              <w:tab/>
            </w:r>
            <w:r w:rsidRPr="00D24399">
              <w:rPr>
                <w:rStyle w:val="Hyperlink"/>
                <w:noProof/>
              </w:rPr>
              <w:t>Turn the Bias Tees On or Off</w:t>
            </w:r>
            <w:r>
              <w:rPr>
                <w:noProof/>
                <w:webHidden/>
              </w:rPr>
              <w:tab/>
            </w:r>
            <w:r>
              <w:rPr>
                <w:noProof/>
                <w:webHidden/>
              </w:rPr>
              <w:fldChar w:fldCharType="begin"/>
            </w:r>
            <w:r>
              <w:rPr>
                <w:noProof/>
                <w:webHidden/>
              </w:rPr>
              <w:instrText xml:space="preserve"> PAGEREF _Toc242110526 \h </w:instrText>
            </w:r>
            <w:r>
              <w:rPr>
                <w:noProof/>
                <w:webHidden/>
              </w:rPr>
            </w:r>
            <w:r>
              <w:rPr>
                <w:noProof/>
                <w:webHidden/>
              </w:rPr>
              <w:fldChar w:fldCharType="separate"/>
            </w:r>
            <w:r w:rsidR="006E1DA9">
              <w:rPr>
                <w:noProof/>
                <w:webHidden/>
              </w:rPr>
              <w:t>11</w:t>
            </w:r>
            <w:r>
              <w:rPr>
                <w:noProof/>
                <w:webHidden/>
              </w:rPr>
              <w:fldChar w:fldCharType="end"/>
            </w:r>
          </w:hyperlink>
        </w:p>
        <w:p w14:paraId="26651CD1" w14:textId="40197037" w:rsidR="00DF1E09" w:rsidRDefault="00DF1E09">
          <w:pPr>
            <w:pStyle w:val="TOC3"/>
            <w:tabs>
              <w:tab w:val="left" w:pos="1200"/>
              <w:tab w:val="right" w:leader="dot" w:pos="10790"/>
            </w:tabs>
            <w:rPr>
              <w:rFonts w:eastAsiaTheme="minorEastAsia"/>
              <w:noProof/>
              <w:sz w:val="24"/>
              <w:szCs w:val="24"/>
              <w:lang w:eastAsia="zh-CN"/>
            </w:rPr>
          </w:pPr>
          <w:hyperlink w:anchor="_Toc242110527" w:history="1">
            <w:r w:rsidRPr="00D24399">
              <w:rPr>
                <w:rStyle w:val="Hyperlink"/>
                <w:noProof/>
              </w:rPr>
              <w:t>4.2.2</w:t>
            </w:r>
            <w:r>
              <w:rPr>
                <w:rFonts w:eastAsiaTheme="minorEastAsia"/>
                <w:noProof/>
                <w:sz w:val="24"/>
                <w:szCs w:val="24"/>
                <w:lang w:eastAsia="zh-CN"/>
              </w:rPr>
              <w:tab/>
            </w:r>
            <w:r w:rsidRPr="00D24399">
              <w:rPr>
                <w:rStyle w:val="Hyperlink"/>
                <w:noProof/>
              </w:rPr>
              <w:t>Query the Status of the Bias Tee</w:t>
            </w:r>
            <w:r>
              <w:rPr>
                <w:noProof/>
                <w:webHidden/>
              </w:rPr>
              <w:tab/>
            </w:r>
            <w:r>
              <w:rPr>
                <w:noProof/>
                <w:webHidden/>
              </w:rPr>
              <w:fldChar w:fldCharType="begin"/>
            </w:r>
            <w:r>
              <w:rPr>
                <w:noProof/>
                <w:webHidden/>
              </w:rPr>
              <w:instrText xml:space="preserve"> PAGEREF _Toc242110527 \h </w:instrText>
            </w:r>
            <w:r>
              <w:rPr>
                <w:noProof/>
                <w:webHidden/>
              </w:rPr>
            </w:r>
            <w:r>
              <w:rPr>
                <w:noProof/>
                <w:webHidden/>
              </w:rPr>
              <w:fldChar w:fldCharType="separate"/>
            </w:r>
            <w:r w:rsidR="006E1DA9">
              <w:rPr>
                <w:noProof/>
                <w:webHidden/>
              </w:rPr>
              <w:t>11</w:t>
            </w:r>
            <w:r>
              <w:rPr>
                <w:noProof/>
                <w:webHidden/>
              </w:rPr>
              <w:fldChar w:fldCharType="end"/>
            </w:r>
          </w:hyperlink>
        </w:p>
        <w:p w14:paraId="100F3D05" w14:textId="3FDFC9D7" w:rsidR="00DF1E09" w:rsidRDefault="00DF1E09">
          <w:pPr>
            <w:pStyle w:val="TOC2"/>
            <w:tabs>
              <w:tab w:val="left" w:pos="960"/>
              <w:tab w:val="right" w:leader="dot" w:pos="10790"/>
            </w:tabs>
            <w:rPr>
              <w:rFonts w:eastAsiaTheme="minorEastAsia"/>
              <w:noProof/>
              <w:sz w:val="24"/>
              <w:szCs w:val="24"/>
              <w:lang w:eastAsia="zh-CN"/>
            </w:rPr>
          </w:pPr>
          <w:hyperlink w:anchor="_Toc242110528" w:history="1">
            <w:r w:rsidRPr="00D24399">
              <w:rPr>
                <w:rStyle w:val="Hyperlink"/>
                <w:noProof/>
              </w:rPr>
              <w:t>4.3</w:t>
            </w:r>
            <w:r>
              <w:rPr>
                <w:rFonts w:eastAsiaTheme="minorEastAsia"/>
                <w:noProof/>
                <w:sz w:val="24"/>
                <w:szCs w:val="24"/>
                <w:lang w:eastAsia="zh-CN"/>
              </w:rPr>
              <w:tab/>
            </w:r>
            <w:r w:rsidRPr="00D24399">
              <w:rPr>
                <w:rStyle w:val="Hyperlink"/>
                <w:noProof/>
              </w:rPr>
              <w:t>AT+BOOT_USB_UF2</w:t>
            </w:r>
            <w:r>
              <w:rPr>
                <w:noProof/>
                <w:webHidden/>
              </w:rPr>
              <w:tab/>
            </w:r>
            <w:r>
              <w:rPr>
                <w:noProof/>
                <w:webHidden/>
              </w:rPr>
              <w:fldChar w:fldCharType="begin"/>
            </w:r>
            <w:r>
              <w:rPr>
                <w:noProof/>
                <w:webHidden/>
              </w:rPr>
              <w:instrText xml:space="preserve"> PAGEREF _Toc242110528 \h </w:instrText>
            </w:r>
            <w:r>
              <w:rPr>
                <w:noProof/>
                <w:webHidden/>
              </w:rPr>
            </w:r>
            <w:r>
              <w:rPr>
                <w:noProof/>
                <w:webHidden/>
              </w:rPr>
              <w:fldChar w:fldCharType="separate"/>
            </w:r>
            <w:r w:rsidR="006E1DA9">
              <w:rPr>
                <w:noProof/>
                <w:webHidden/>
              </w:rPr>
              <w:t>11</w:t>
            </w:r>
            <w:r>
              <w:rPr>
                <w:noProof/>
                <w:webHidden/>
              </w:rPr>
              <w:fldChar w:fldCharType="end"/>
            </w:r>
          </w:hyperlink>
        </w:p>
        <w:p w14:paraId="415B0815" w14:textId="7EC02423" w:rsidR="00DF1E09" w:rsidRDefault="00DF1E09">
          <w:pPr>
            <w:pStyle w:val="TOC2"/>
            <w:tabs>
              <w:tab w:val="left" w:pos="960"/>
              <w:tab w:val="right" w:leader="dot" w:pos="10790"/>
            </w:tabs>
            <w:rPr>
              <w:rFonts w:eastAsiaTheme="minorEastAsia"/>
              <w:noProof/>
              <w:sz w:val="24"/>
              <w:szCs w:val="24"/>
              <w:lang w:eastAsia="zh-CN"/>
            </w:rPr>
          </w:pPr>
          <w:hyperlink w:anchor="_Toc242110619" w:history="1">
            <w:r w:rsidRPr="00D24399">
              <w:rPr>
                <w:rStyle w:val="Hyperlink"/>
                <w:noProof/>
              </w:rPr>
              <w:t>4.4</w:t>
            </w:r>
            <w:r>
              <w:rPr>
                <w:rFonts w:eastAsiaTheme="minorEastAsia"/>
                <w:noProof/>
                <w:sz w:val="24"/>
                <w:szCs w:val="24"/>
                <w:lang w:eastAsia="zh-CN"/>
              </w:rPr>
              <w:tab/>
            </w:r>
            <w:r w:rsidRPr="00D24399">
              <w:rPr>
                <w:rStyle w:val="Hyperlink"/>
                <w:noProof/>
              </w:rPr>
              <w:t>AT+CONFIG_HASH</w:t>
            </w:r>
            <w:r>
              <w:rPr>
                <w:noProof/>
                <w:webHidden/>
              </w:rPr>
              <w:tab/>
            </w:r>
            <w:r>
              <w:rPr>
                <w:noProof/>
                <w:webHidden/>
              </w:rPr>
              <w:fldChar w:fldCharType="begin"/>
            </w:r>
            <w:r>
              <w:rPr>
                <w:noProof/>
                <w:webHidden/>
              </w:rPr>
              <w:instrText xml:space="preserve"> PAGEREF _Toc242110619 \h </w:instrText>
            </w:r>
            <w:r>
              <w:rPr>
                <w:noProof/>
                <w:webHidden/>
              </w:rPr>
            </w:r>
            <w:r>
              <w:rPr>
                <w:noProof/>
                <w:webHidden/>
              </w:rPr>
              <w:fldChar w:fldCharType="separate"/>
            </w:r>
            <w:r w:rsidR="006E1DA9">
              <w:rPr>
                <w:noProof/>
                <w:webHidden/>
              </w:rPr>
              <w:t>12</w:t>
            </w:r>
            <w:r>
              <w:rPr>
                <w:noProof/>
                <w:webHidden/>
              </w:rPr>
              <w:fldChar w:fldCharType="end"/>
            </w:r>
          </w:hyperlink>
        </w:p>
        <w:p w14:paraId="33A49A0C" w14:textId="7EC02423" w:rsidR="00DF1E09" w:rsidRDefault="00DF1E09">
          <w:pPr>
            <w:pStyle w:val="TOC2"/>
            <w:tabs>
              <w:tab w:val="left" w:pos="960"/>
              <w:tab w:val="right" w:leader="dot" w:pos="10790"/>
            </w:tabs>
            <w:rPr>
              <w:rFonts w:eastAsiaTheme="minorEastAsia"/>
              <w:noProof/>
              <w:sz w:val="24"/>
              <w:szCs w:val="24"/>
              <w:lang w:eastAsia="zh-CN"/>
            </w:rPr>
          </w:pPr>
          <w:hyperlink w:anchor="_Toc242110529" w:history="1">
            <w:r w:rsidRPr="00D24399">
              <w:rPr>
                <w:rStyle w:val="Hyperlink"/>
                <w:noProof/>
              </w:rPr>
              <w:t>4.5</w:t>
            </w:r>
            <w:r>
              <w:rPr>
                <w:rFonts w:eastAsiaTheme="minorEastAsia"/>
                <w:noProof/>
                <w:sz w:val="24"/>
                <w:szCs w:val="24"/>
                <w:lang w:eastAsia="zh-CN"/>
              </w:rPr>
              <w:tab/>
            </w:r>
            <w:r w:rsidRPr="00D24399">
              <w:rPr>
                <w:rStyle w:val="Hyperlink"/>
                <w:noProof/>
              </w:rPr>
              <w:t>AT+DEVICE_INFO</w:t>
            </w:r>
            <w:r>
              <w:rPr>
                <w:noProof/>
                <w:webHidden/>
              </w:rPr>
              <w:tab/>
            </w:r>
            <w:r>
              <w:rPr>
                <w:noProof/>
                <w:webHidden/>
              </w:rPr>
              <w:fldChar w:fldCharType="begin"/>
            </w:r>
            <w:r>
              <w:rPr>
                <w:noProof/>
                <w:webHidden/>
              </w:rPr>
              <w:instrText xml:space="preserve"> PAGEREF _Toc242110529 \h </w:instrText>
            </w:r>
            <w:r>
              <w:rPr>
                <w:noProof/>
                <w:webHidden/>
              </w:rPr>
            </w:r>
            <w:r>
              <w:rPr>
                <w:noProof/>
                <w:webHidden/>
              </w:rPr>
              <w:fldChar w:fldCharType="separate"/>
            </w:r>
            <w:r w:rsidR="006E1DA9">
              <w:rPr>
                <w:noProof/>
                <w:webHidden/>
              </w:rPr>
              <w:t>12</w:t>
            </w:r>
            <w:r>
              <w:rPr>
                <w:noProof/>
                <w:webHidden/>
              </w:rPr>
              <w:fldChar w:fldCharType="end"/>
            </w:r>
          </w:hyperlink>
        </w:p>
        <w:p w14:paraId="4CB67ECC" w14:textId="5FF3A472" w:rsidR="00DF1E09" w:rsidRDefault="00DF1E09">
          <w:pPr>
            <w:pStyle w:val="TOC2"/>
            <w:tabs>
              <w:tab w:val="left" w:pos="960"/>
              <w:tab w:val="right" w:leader="dot" w:pos="10790"/>
            </w:tabs>
            <w:rPr>
              <w:rFonts w:eastAsiaTheme="minorEastAsia"/>
              <w:noProof/>
              <w:sz w:val="24"/>
              <w:szCs w:val="24"/>
              <w:lang w:eastAsia="zh-CN"/>
            </w:rPr>
          </w:pPr>
          <w:hyperlink w:anchor="_Toc242110530" w:history="1">
            <w:r w:rsidRPr="00D24399">
              <w:rPr>
                <w:rStyle w:val="Hyperlink"/>
                <w:noProof/>
              </w:rPr>
              <w:t>4.6</w:t>
            </w:r>
            <w:r>
              <w:rPr>
                <w:rFonts w:eastAsiaTheme="minorEastAsia"/>
                <w:noProof/>
                <w:sz w:val="24"/>
                <w:szCs w:val="24"/>
                <w:lang w:eastAsia="zh-CN"/>
              </w:rPr>
              <w:tab/>
            </w:r>
            <w:r w:rsidRPr="00D24399">
              <w:rPr>
                <w:rStyle w:val="Hyperlink"/>
                <w:noProof/>
              </w:rPr>
              <w:t>AT+ESP32_ENABLE</w:t>
            </w:r>
            <w:r>
              <w:rPr>
                <w:noProof/>
                <w:webHidden/>
              </w:rPr>
              <w:tab/>
            </w:r>
            <w:r>
              <w:rPr>
                <w:noProof/>
                <w:webHidden/>
              </w:rPr>
              <w:fldChar w:fldCharType="begin"/>
            </w:r>
            <w:r>
              <w:rPr>
                <w:noProof/>
                <w:webHidden/>
              </w:rPr>
              <w:instrText xml:space="preserve"> PAGEREF _Toc242110530 \h </w:instrText>
            </w:r>
            <w:r>
              <w:rPr>
                <w:noProof/>
                <w:webHidden/>
              </w:rPr>
            </w:r>
            <w:r>
              <w:rPr>
                <w:noProof/>
                <w:webHidden/>
              </w:rPr>
              <w:fldChar w:fldCharType="separate"/>
            </w:r>
            <w:r w:rsidR="006E1DA9">
              <w:rPr>
                <w:noProof/>
                <w:webHidden/>
              </w:rPr>
              <w:t>13</w:t>
            </w:r>
            <w:r>
              <w:rPr>
                <w:noProof/>
                <w:webHidden/>
              </w:rPr>
              <w:fldChar w:fldCharType="end"/>
            </w:r>
          </w:hyperlink>
        </w:p>
        <w:p w14:paraId="102B3A0B" w14:textId="7C0EE0E8" w:rsidR="00DF1E09" w:rsidRDefault="00DF1E09">
          <w:pPr>
            <w:pStyle w:val="TOC3"/>
            <w:tabs>
              <w:tab w:val="left" w:pos="1200"/>
              <w:tab w:val="right" w:leader="dot" w:pos="10790"/>
            </w:tabs>
            <w:rPr>
              <w:rFonts w:eastAsiaTheme="minorEastAsia"/>
              <w:noProof/>
              <w:sz w:val="24"/>
              <w:szCs w:val="24"/>
              <w:lang w:eastAsia="zh-CN"/>
            </w:rPr>
          </w:pPr>
          <w:hyperlink w:anchor="_Toc242110531" w:history="1">
            <w:r w:rsidRPr="00D24399">
              <w:rPr>
                <w:rStyle w:val="Hyperlink"/>
                <w:noProof/>
              </w:rPr>
              <w:t>4.6.1</w:t>
            </w:r>
            <w:r>
              <w:rPr>
                <w:rFonts w:eastAsiaTheme="minorEastAsia"/>
                <w:noProof/>
                <w:sz w:val="24"/>
                <w:szCs w:val="24"/>
                <w:lang w:eastAsia="zh-CN"/>
              </w:rPr>
              <w:tab/>
            </w:r>
            <w:r w:rsidRPr="00D24399">
              <w:rPr>
                <w:rStyle w:val="Hyperlink"/>
                <w:noProof/>
              </w:rPr>
              <w:t>Turn the ESP32 On or Off</w:t>
            </w:r>
            <w:r>
              <w:rPr>
                <w:noProof/>
                <w:webHidden/>
              </w:rPr>
              <w:tab/>
            </w:r>
            <w:r>
              <w:rPr>
                <w:noProof/>
                <w:webHidden/>
              </w:rPr>
              <w:fldChar w:fldCharType="begin"/>
            </w:r>
            <w:r>
              <w:rPr>
                <w:noProof/>
                <w:webHidden/>
              </w:rPr>
              <w:instrText xml:space="preserve"> PAGEREF _Toc242110531 \h </w:instrText>
            </w:r>
            <w:r>
              <w:rPr>
                <w:noProof/>
                <w:webHidden/>
              </w:rPr>
            </w:r>
            <w:r>
              <w:rPr>
                <w:noProof/>
                <w:webHidden/>
              </w:rPr>
              <w:fldChar w:fldCharType="separate"/>
            </w:r>
            <w:r w:rsidR="006E1DA9">
              <w:rPr>
                <w:noProof/>
                <w:webHidden/>
              </w:rPr>
              <w:t>13</w:t>
            </w:r>
            <w:r>
              <w:rPr>
                <w:noProof/>
                <w:webHidden/>
              </w:rPr>
              <w:fldChar w:fldCharType="end"/>
            </w:r>
          </w:hyperlink>
        </w:p>
        <w:p w14:paraId="655E7AFB" w14:textId="154C1E79" w:rsidR="00DF1E09" w:rsidRDefault="00DF1E09">
          <w:pPr>
            <w:pStyle w:val="TOC3"/>
            <w:tabs>
              <w:tab w:val="left" w:pos="1200"/>
              <w:tab w:val="right" w:leader="dot" w:pos="10790"/>
            </w:tabs>
            <w:rPr>
              <w:rFonts w:eastAsiaTheme="minorEastAsia"/>
              <w:noProof/>
              <w:sz w:val="24"/>
              <w:szCs w:val="24"/>
              <w:lang w:eastAsia="zh-CN"/>
            </w:rPr>
          </w:pPr>
          <w:hyperlink w:anchor="_Toc242110532" w:history="1">
            <w:r w:rsidRPr="00D24399">
              <w:rPr>
                <w:rStyle w:val="Hyperlink"/>
                <w:noProof/>
              </w:rPr>
              <w:t>4.6.2</w:t>
            </w:r>
            <w:r>
              <w:rPr>
                <w:rFonts w:eastAsiaTheme="minorEastAsia"/>
                <w:noProof/>
                <w:sz w:val="24"/>
                <w:szCs w:val="24"/>
                <w:lang w:eastAsia="zh-CN"/>
              </w:rPr>
              <w:tab/>
            </w:r>
            <w:r w:rsidRPr="00D24399">
              <w:rPr>
                <w:rStyle w:val="Hyperlink"/>
                <w:noProof/>
              </w:rPr>
              <w:t>Query the Status of the ESP32</w:t>
            </w:r>
            <w:r>
              <w:rPr>
                <w:noProof/>
                <w:webHidden/>
              </w:rPr>
              <w:tab/>
            </w:r>
            <w:r>
              <w:rPr>
                <w:noProof/>
                <w:webHidden/>
              </w:rPr>
              <w:fldChar w:fldCharType="begin"/>
            </w:r>
            <w:r>
              <w:rPr>
                <w:noProof/>
                <w:webHidden/>
              </w:rPr>
              <w:instrText xml:space="preserve"> PAGEREF _Toc242110532 \h </w:instrText>
            </w:r>
            <w:r>
              <w:rPr>
                <w:noProof/>
                <w:webHidden/>
              </w:rPr>
            </w:r>
            <w:r>
              <w:rPr>
                <w:noProof/>
                <w:webHidden/>
              </w:rPr>
              <w:fldChar w:fldCharType="separate"/>
            </w:r>
            <w:r w:rsidR="006E1DA9">
              <w:rPr>
                <w:noProof/>
                <w:webHidden/>
              </w:rPr>
              <w:t>13</w:t>
            </w:r>
            <w:r>
              <w:rPr>
                <w:noProof/>
                <w:webHidden/>
              </w:rPr>
              <w:fldChar w:fldCharType="end"/>
            </w:r>
          </w:hyperlink>
        </w:p>
        <w:p w14:paraId="74A0D7DB" w14:textId="5670BC24" w:rsidR="00DF1E09" w:rsidRDefault="00DF1E09">
          <w:pPr>
            <w:pStyle w:val="TOC2"/>
            <w:tabs>
              <w:tab w:val="left" w:pos="960"/>
              <w:tab w:val="right" w:leader="dot" w:pos="10790"/>
            </w:tabs>
            <w:rPr>
              <w:rFonts w:eastAsiaTheme="minorEastAsia"/>
              <w:noProof/>
              <w:sz w:val="24"/>
              <w:szCs w:val="24"/>
              <w:lang w:eastAsia="zh-CN"/>
            </w:rPr>
          </w:pPr>
          <w:hyperlink w:anchor="_Toc242110533" w:history="1">
            <w:r w:rsidRPr="00D24399">
              <w:rPr>
                <w:rStyle w:val="Hyperlink"/>
                <w:noProof/>
              </w:rPr>
              <w:t>4.7</w:t>
            </w:r>
            <w:r>
              <w:rPr>
                <w:rFonts w:eastAsiaTheme="minorEastAsia"/>
                <w:noProof/>
                <w:sz w:val="24"/>
                <w:szCs w:val="24"/>
                <w:lang w:eastAsia="zh-CN"/>
              </w:rPr>
              <w:tab/>
            </w:r>
            <w:r w:rsidRPr="00D24399">
              <w:rPr>
                <w:rStyle w:val="Hyperlink"/>
                <w:noProof/>
              </w:rPr>
              <w:t>AT+ESP32_FLASH</w:t>
            </w:r>
            <w:r>
              <w:rPr>
                <w:noProof/>
                <w:webHidden/>
              </w:rPr>
              <w:tab/>
            </w:r>
            <w:r>
              <w:rPr>
                <w:noProof/>
                <w:webHidden/>
              </w:rPr>
              <w:fldChar w:fldCharType="begin"/>
            </w:r>
            <w:r>
              <w:rPr>
                <w:noProof/>
                <w:webHidden/>
              </w:rPr>
              <w:instrText xml:space="preserve"> PAGEREF _Toc242110533 \h </w:instrText>
            </w:r>
            <w:r>
              <w:rPr>
                <w:noProof/>
                <w:webHidden/>
              </w:rPr>
            </w:r>
            <w:r>
              <w:rPr>
                <w:noProof/>
                <w:webHidden/>
              </w:rPr>
              <w:fldChar w:fldCharType="separate"/>
            </w:r>
            <w:r w:rsidR="006E1DA9">
              <w:rPr>
                <w:noProof/>
                <w:webHidden/>
              </w:rPr>
              <w:t>13</w:t>
            </w:r>
            <w:r>
              <w:rPr>
                <w:noProof/>
                <w:webHidden/>
              </w:rPr>
              <w:fldChar w:fldCharType="end"/>
            </w:r>
          </w:hyperlink>
        </w:p>
        <w:p w14:paraId="5985E33E" w14:textId="05063785" w:rsidR="00DF1E09" w:rsidRDefault="00DF1E09">
          <w:pPr>
            <w:pStyle w:val="TOC2"/>
            <w:tabs>
              <w:tab w:val="left" w:pos="960"/>
              <w:tab w:val="right" w:leader="dot" w:pos="10790"/>
            </w:tabs>
            <w:rPr>
              <w:rFonts w:eastAsiaTheme="minorEastAsia"/>
              <w:noProof/>
              <w:sz w:val="24"/>
              <w:szCs w:val="24"/>
              <w:lang w:eastAsia="zh-CN"/>
            </w:rPr>
          </w:pPr>
          <w:hyperlink w:anchor="_Toc242110534" w:history="1">
            <w:r w:rsidRPr="00D24399">
              <w:rPr>
                <w:rStyle w:val="Hyperlink"/>
                <w:noProof/>
              </w:rPr>
              <w:t>4.8</w:t>
            </w:r>
            <w:r>
              <w:rPr>
                <w:rFonts w:eastAsiaTheme="minorEastAsia"/>
                <w:noProof/>
                <w:sz w:val="24"/>
                <w:szCs w:val="24"/>
                <w:lang w:eastAsia="zh-CN"/>
              </w:rPr>
              <w:tab/>
            </w:r>
            <w:r w:rsidRPr="00D24399">
              <w:rPr>
                <w:rStyle w:val="Hyperlink"/>
                <w:noProof/>
              </w:rPr>
              <w:t>AT+ETHERNET</w:t>
            </w:r>
            <w:r>
              <w:rPr>
                <w:noProof/>
                <w:webHidden/>
              </w:rPr>
              <w:tab/>
            </w:r>
            <w:r>
              <w:rPr>
                <w:noProof/>
                <w:webHidden/>
              </w:rPr>
              <w:fldChar w:fldCharType="begin"/>
            </w:r>
            <w:r>
              <w:rPr>
                <w:noProof/>
                <w:webHidden/>
              </w:rPr>
              <w:instrText xml:space="preserve"> PAGEREF _Toc242110534 \h </w:instrText>
            </w:r>
            <w:r>
              <w:rPr>
                <w:noProof/>
                <w:webHidden/>
              </w:rPr>
            </w:r>
            <w:r>
              <w:rPr>
                <w:noProof/>
                <w:webHidden/>
              </w:rPr>
              <w:fldChar w:fldCharType="separate"/>
            </w:r>
            <w:r w:rsidR="006E1DA9">
              <w:rPr>
                <w:noProof/>
                <w:webHidden/>
              </w:rPr>
              <w:t>13</w:t>
            </w:r>
            <w:r>
              <w:rPr>
                <w:noProof/>
                <w:webHidden/>
              </w:rPr>
              <w:fldChar w:fldCharType="end"/>
            </w:r>
          </w:hyperlink>
        </w:p>
        <w:p w14:paraId="006BB6F1" w14:textId="5E11D8CE" w:rsidR="00DF1E09" w:rsidRDefault="00DF1E09">
          <w:pPr>
            <w:pStyle w:val="TOC3"/>
            <w:tabs>
              <w:tab w:val="left" w:pos="1200"/>
              <w:tab w:val="right" w:leader="dot" w:pos="10790"/>
            </w:tabs>
            <w:rPr>
              <w:rFonts w:eastAsiaTheme="minorEastAsia"/>
              <w:noProof/>
              <w:sz w:val="24"/>
              <w:szCs w:val="24"/>
              <w:lang w:eastAsia="zh-CN"/>
            </w:rPr>
          </w:pPr>
          <w:hyperlink w:anchor="_Toc242110535" w:history="1">
            <w:r w:rsidRPr="00D24399">
              <w:rPr>
                <w:rStyle w:val="Hyperlink"/>
                <w:noProof/>
              </w:rPr>
              <w:t>4.8.1</w:t>
            </w:r>
            <w:r>
              <w:rPr>
                <w:rFonts w:eastAsiaTheme="minorEastAsia"/>
                <w:noProof/>
                <w:sz w:val="24"/>
                <w:szCs w:val="24"/>
                <w:lang w:eastAsia="zh-CN"/>
              </w:rPr>
              <w:tab/>
            </w:r>
            <w:r w:rsidRPr="00D24399">
              <w:rPr>
                <w:rStyle w:val="Hyperlink"/>
                <w:noProof/>
              </w:rPr>
              <w:t>Enable or Disable Ethernet</w:t>
            </w:r>
            <w:r>
              <w:rPr>
                <w:noProof/>
                <w:webHidden/>
              </w:rPr>
              <w:tab/>
            </w:r>
            <w:r>
              <w:rPr>
                <w:noProof/>
                <w:webHidden/>
              </w:rPr>
              <w:fldChar w:fldCharType="begin"/>
            </w:r>
            <w:r>
              <w:rPr>
                <w:noProof/>
                <w:webHidden/>
              </w:rPr>
              <w:instrText xml:space="preserve"> PAGEREF _Toc242110535 \h </w:instrText>
            </w:r>
            <w:r>
              <w:rPr>
                <w:noProof/>
                <w:webHidden/>
              </w:rPr>
            </w:r>
            <w:r>
              <w:rPr>
                <w:noProof/>
                <w:webHidden/>
              </w:rPr>
              <w:fldChar w:fldCharType="separate"/>
            </w:r>
            <w:r w:rsidR="006E1DA9">
              <w:rPr>
                <w:noProof/>
                <w:webHidden/>
              </w:rPr>
              <w:t>13</w:t>
            </w:r>
            <w:r>
              <w:rPr>
                <w:noProof/>
                <w:webHidden/>
              </w:rPr>
              <w:fldChar w:fldCharType="end"/>
            </w:r>
          </w:hyperlink>
        </w:p>
        <w:p w14:paraId="3F55E0DE" w14:textId="2C429B70" w:rsidR="00DF1E09" w:rsidRDefault="00DF1E09">
          <w:pPr>
            <w:pStyle w:val="TOC3"/>
            <w:tabs>
              <w:tab w:val="left" w:pos="1200"/>
              <w:tab w:val="right" w:leader="dot" w:pos="10790"/>
            </w:tabs>
            <w:rPr>
              <w:rFonts w:eastAsiaTheme="minorEastAsia"/>
              <w:noProof/>
              <w:sz w:val="24"/>
              <w:szCs w:val="24"/>
              <w:lang w:eastAsia="zh-CN"/>
            </w:rPr>
          </w:pPr>
          <w:hyperlink w:anchor="_Toc242110536" w:history="1">
            <w:r w:rsidRPr="00D24399">
              <w:rPr>
                <w:rStyle w:val="Hyperlink"/>
                <w:noProof/>
              </w:rPr>
              <w:t>4.8.2</w:t>
            </w:r>
            <w:r>
              <w:rPr>
                <w:rFonts w:eastAsiaTheme="minorEastAsia"/>
                <w:noProof/>
                <w:sz w:val="24"/>
                <w:szCs w:val="24"/>
                <w:lang w:eastAsia="zh-CN"/>
              </w:rPr>
              <w:tab/>
            </w:r>
            <w:r w:rsidRPr="00D24399">
              <w:rPr>
                <w:rStyle w:val="Hyperlink"/>
                <w:noProof/>
              </w:rPr>
              <w:t>Query Ethernet Setting</w:t>
            </w:r>
            <w:r>
              <w:rPr>
                <w:noProof/>
                <w:webHidden/>
              </w:rPr>
              <w:tab/>
            </w:r>
            <w:r>
              <w:rPr>
                <w:noProof/>
                <w:webHidden/>
              </w:rPr>
              <w:fldChar w:fldCharType="begin"/>
            </w:r>
            <w:r>
              <w:rPr>
                <w:noProof/>
                <w:webHidden/>
              </w:rPr>
              <w:instrText xml:space="preserve"> PAGEREF _Toc242110536 \h </w:instrText>
            </w:r>
            <w:r>
              <w:rPr>
                <w:noProof/>
                <w:webHidden/>
              </w:rPr>
            </w:r>
            <w:r>
              <w:rPr>
                <w:noProof/>
                <w:webHidden/>
              </w:rPr>
              <w:fldChar w:fldCharType="separate"/>
            </w:r>
            <w:r w:rsidR="006E1DA9">
              <w:rPr>
                <w:noProof/>
                <w:webHidden/>
              </w:rPr>
              <w:t>14</w:t>
            </w:r>
            <w:r>
              <w:rPr>
                <w:noProof/>
                <w:webHidden/>
              </w:rPr>
              <w:fldChar w:fldCharType="end"/>
            </w:r>
          </w:hyperlink>
        </w:p>
        <w:p w14:paraId="5CA069A8" w14:textId="6A21F6F1" w:rsidR="00DF1E09" w:rsidRDefault="00DF1E09">
          <w:pPr>
            <w:pStyle w:val="TOC2"/>
            <w:tabs>
              <w:tab w:val="left" w:pos="960"/>
              <w:tab w:val="right" w:leader="dot" w:pos="10790"/>
            </w:tabs>
            <w:rPr>
              <w:rFonts w:eastAsiaTheme="minorEastAsia"/>
              <w:noProof/>
              <w:sz w:val="24"/>
              <w:szCs w:val="24"/>
              <w:lang w:eastAsia="zh-CN"/>
            </w:rPr>
          </w:pPr>
          <w:hyperlink w:anchor="_Toc242110537" w:history="1">
            <w:r w:rsidRPr="00D24399">
              <w:rPr>
                <w:rStyle w:val="Hyperlink"/>
                <w:noProof/>
              </w:rPr>
              <w:t>4.9</w:t>
            </w:r>
            <w:r>
              <w:rPr>
                <w:rFonts w:eastAsiaTheme="minorEastAsia"/>
                <w:noProof/>
                <w:sz w:val="24"/>
                <w:szCs w:val="24"/>
                <w:lang w:eastAsia="zh-CN"/>
              </w:rPr>
              <w:tab/>
            </w:r>
            <w:r w:rsidRPr="00D24399">
              <w:rPr>
                <w:rStyle w:val="Hyperlink"/>
                <w:noProof/>
              </w:rPr>
              <w:t>AT+FEED</w:t>
            </w:r>
            <w:r>
              <w:rPr>
                <w:noProof/>
                <w:webHidden/>
              </w:rPr>
              <w:tab/>
            </w:r>
            <w:r>
              <w:rPr>
                <w:noProof/>
                <w:webHidden/>
              </w:rPr>
              <w:fldChar w:fldCharType="begin"/>
            </w:r>
            <w:r>
              <w:rPr>
                <w:noProof/>
                <w:webHidden/>
              </w:rPr>
              <w:instrText xml:space="preserve"> PAGEREF _Toc242110537 \h </w:instrText>
            </w:r>
            <w:r>
              <w:rPr>
                <w:noProof/>
                <w:webHidden/>
              </w:rPr>
            </w:r>
            <w:r>
              <w:rPr>
                <w:noProof/>
                <w:webHidden/>
              </w:rPr>
              <w:fldChar w:fldCharType="separate"/>
            </w:r>
            <w:r w:rsidR="006E1DA9">
              <w:rPr>
                <w:noProof/>
                <w:webHidden/>
              </w:rPr>
              <w:t>14</w:t>
            </w:r>
            <w:r>
              <w:rPr>
                <w:noProof/>
                <w:webHidden/>
              </w:rPr>
              <w:fldChar w:fldCharType="end"/>
            </w:r>
          </w:hyperlink>
        </w:p>
        <w:p w14:paraId="11024280" w14:textId="335E9D6A" w:rsidR="00DF1E09" w:rsidRDefault="00DF1E09">
          <w:pPr>
            <w:pStyle w:val="TOC3"/>
            <w:tabs>
              <w:tab w:val="left" w:pos="1200"/>
              <w:tab w:val="right" w:leader="dot" w:pos="10790"/>
            </w:tabs>
            <w:rPr>
              <w:rFonts w:eastAsiaTheme="minorEastAsia"/>
              <w:noProof/>
              <w:sz w:val="24"/>
              <w:szCs w:val="24"/>
              <w:lang w:eastAsia="zh-CN"/>
            </w:rPr>
          </w:pPr>
          <w:hyperlink w:anchor="_Toc242110538" w:history="1">
            <w:r w:rsidRPr="00D24399">
              <w:rPr>
                <w:rStyle w:val="Hyperlink"/>
                <w:noProof/>
              </w:rPr>
              <w:t>4.9.1</w:t>
            </w:r>
            <w:r>
              <w:rPr>
                <w:rFonts w:eastAsiaTheme="minorEastAsia"/>
                <w:noProof/>
                <w:sz w:val="24"/>
                <w:szCs w:val="24"/>
                <w:lang w:eastAsia="zh-CN"/>
              </w:rPr>
              <w:tab/>
            </w:r>
            <w:r w:rsidRPr="00D24399">
              <w:rPr>
                <w:rStyle w:val="Hyperlink"/>
                <w:noProof/>
              </w:rPr>
              <w:t>Configure a Feed</w:t>
            </w:r>
            <w:r>
              <w:rPr>
                <w:noProof/>
                <w:webHidden/>
              </w:rPr>
              <w:tab/>
            </w:r>
            <w:r>
              <w:rPr>
                <w:noProof/>
                <w:webHidden/>
              </w:rPr>
              <w:fldChar w:fldCharType="begin"/>
            </w:r>
            <w:r>
              <w:rPr>
                <w:noProof/>
                <w:webHidden/>
              </w:rPr>
              <w:instrText xml:space="preserve"> PAGEREF _Toc242110538 \h </w:instrText>
            </w:r>
            <w:r>
              <w:rPr>
                <w:noProof/>
                <w:webHidden/>
              </w:rPr>
            </w:r>
            <w:r>
              <w:rPr>
                <w:noProof/>
                <w:webHidden/>
              </w:rPr>
              <w:fldChar w:fldCharType="separate"/>
            </w:r>
            <w:r w:rsidR="006E1DA9">
              <w:rPr>
                <w:noProof/>
                <w:webHidden/>
              </w:rPr>
              <w:t>14</w:t>
            </w:r>
            <w:r>
              <w:rPr>
                <w:noProof/>
                <w:webHidden/>
              </w:rPr>
              <w:fldChar w:fldCharType="end"/>
            </w:r>
          </w:hyperlink>
        </w:p>
        <w:p w14:paraId="1EBDF4A1" w14:textId="0712A222" w:rsidR="00DF1E09" w:rsidRDefault="00DF1E09">
          <w:pPr>
            <w:pStyle w:val="TOC3"/>
            <w:tabs>
              <w:tab w:val="left" w:pos="1200"/>
              <w:tab w:val="right" w:leader="dot" w:pos="10790"/>
            </w:tabs>
            <w:rPr>
              <w:rFonts w:eastAsiaTheme="minorEastAsia"/>
              <w:noProof/>
              <w:sz w:val="24"/>
              <w:szCs w:val="24"/>
              <w:lang w:eastAsia="zh-CN"/>
            </w:rPr>
          </w:pPr>
          <w:hyperlink w:anchor="_Toc242110539" w:history="1">
            <w:r w:rsidRPr="00D24399">
              <w:rPr>
                <w:rStyle w:val="Hyperlink"/>
                <w:noProof/>
              </w:rPr>
              <w:t>4.9.2</w:t>
            </w:r>
            <w:r>
              <w:rPr>
                <w:rFonts w:eastAsiaTheme="minorEastAsia"/>
                <w:noProof/>
                <w:sz w:val="24"/>
                <w:szCs w:val="24"/>
                <w:lang w:eastAsia="zh-CN"/>
              </w:rPr>
              <w:tab/>
            </w:r>
            <w:r w:rsidRPr="00D24399">
              <w:rPr>
                <w:rStyle w:val="Hyperlink"/>
                <w:noProof/>
              </w:rPr>
              <w:t>Query Configuration of All Feeds</w:t>
            </w:r>
            <w:r>
              <w:rPr>
                <w:noProof/>
                <w:webHidden/>
              </w:rPr>
              <w:tab/>
            </w:r>
            <w:r>
              <w:rPr>
                <w:noProof/>
                <w:webHidden/>
              </w:rPr>
              <w:fldChar w:fldCharType="begin"/>
            </w:r>
            <w:r>
              <w:rPr>
                <w:noProof/>
                <w:webHidden/>
              </w:rPr>
              <w:instrText xml:space="preserve"> PAGEREF _Toc242110539 \h </w:instrText>
            </w:r>
            <w:r>
              <w:rPr>
                <w:noProof/>
                <w:webHidden/>
              </w:rPr>
            </w:r>
            <w:r>
              <w:rPr>
                <w:noProof/>
                <w:webHidden/>
              </w:rPr>
              <w:fldChar w:fldCharType="separate"/>
            </w:r>
            <w:r w:rsidR="006E1DA9">
              <w:rPr>
                <w:noProof/>
                <w:webHidden/>
              </w:rPr>
              <w:t>15</w:t>
            </w:r>
            <w:r>
              <w:rPr>
                <w:noProof/>
                <w:webHidden/>
              </w:rPr>
              <w:fldChar w:fldCharType="end"/>
            </w:r>
          </w:hyperlink>
        </w:p>
        <w:p w14:paraId="785E8CF1" w14:textId="42DAFDDC" w:rsidR="00DF1E09" w:rsidRDefault="00DF1E09">
          <w:pPr>
            <w:pStyle w:val="TOC3"/>
            <w:tabs>
              <w:tab w:val="left" w:pos="1200"/>
              <w:tab w:val="right" w:leader="dot" w:pos="10790"/>
            </w:tabs>
            <w:rPr>
              <w:rFonts w:eastAsiaTheme="minorEastAsia"/>
              <w:noProof/>
              <w:sz w:val="24"/>
              <w:szCs w:val="24"/>
              <w:lang w:eastAsia="zh-CN"/>
            </w:rPr>
          </w:pPr>
          <w:hyperlink w:anchor="_Toc242110540" w:history="1">
            <w:r w:rsidRPr="00D24399">
              <w:rPr>
                <w:rStyle w:val="Hyperlink"/>
                <w:noProof/>
              </w:rPr>
              <w:t>4.9.3</w:t>
            </w:r>
            <w:r>
              <w:rPr>
                <w:rFonts w:eastAsiaTheme="minorEastAsia"/>
                <w:noProof/>
                <w:sz w:val="24"/>
                <w:szCs w:val="24"/>
                <w:lang w:eastAsia="zh-CN"/>
              </w:rPr>
              <w:tab/>
            </w:r>
            <w:r w:rsidRPr="00D24399">
              <w:rPr>
                <w:rStyle w:val="Hyperlink"/>
                <w:noProof/>
              </w:rPr>
              <w:t>Query Configuration of a Single Feed</w:t>
            </w:r>
            <w:r>
              <w:rPr>
                <w:noProof/>
                <w:webHidden/>
              </w:rPr>
              <w:tab/>
            </w:r>
            <w:r>
              <w:rPr>
                <w:noProof/>
                <w:webHidden/>
              </w:rPr>
              <w:fldChar w:fldCharType="begin"/>
            </w:r>
            <w:r>
              <w:rPr>
                <w:noProof/>
                <w:webHidden/>
              </w:rPr>
              <w:instrText xml:space="preserve"> PAGEREF _Toc242110540 \h </w:instrText>
            </w:r>
            <w:r>
              <w:rPr>
                <w:noProof/>
                <w:webHidden/>
              </w:rPr>
            </w:r>
            <w:r>
              <w:rPr>
                <w:noProof/>
                <w:webHidden/>
              </w:rPr>
              <w:fldChar w:fldCharType="separate"/>
            </w:r>
            <w:r w:rsidR="006E1DA9">
              <w:rPr>
                <w:noProof/>
                <w:webHidden/>
              </w:rPr>
              <w:t>15</w:t>
            </w:r>
            <w:r>
              <w:rPr>
                <w:noProof/>
                <w:webHidden/>
              </w:rPr>
              <w:fldChar w:fldCharType="end"/>
            </w:r>
          </w:hyperlink>
        </w:p>
        <w:p w14:paraId="5E51EC31" w14:textId="348BE827" w:rsidR="00DF1E09" w:rsidRDefault="00DF1E09">
          <w:pPr>
            <w:pStyle w:val="TOC2"/>
            <w:tabs>
              <w:tab w:val="left" w:pos="960"/>
              <w:tab w:val="right" w:leader="dot" w:pos="10790"/>
            </w:tabs>
            <w:rPr>
              <w:rFonts w:eastAsiaTheme="minorEastAsia"/>
              <w:noProof/>
              <w:sz w:val="24"/>
              <w:szCs w:val="24"/>
              <w:lang w:eastAsia="zh-CN"/>
            </w:rPr>
          </w:pPr>
          <w:hyperlink w:anchor="_Toc242110541" w:history="1">
            <w:r w:rsidRPr="00D24399">
              <w:rPr>
                <w:rStyle w:val="Hyperlink"/>
                <w:noProof/>
              </w:rPr>
              <w:t>4.10</w:t>
            </w:r>
            <w:r>
              <w:rPr>
                <w:rFonts w:eastAsiaTheme="minorEastAsia"/>
                <w:noProof/>
                <w:sz w:val="24"/>
                <w:szCs w:val="24"/>
                <w:lang w:eastAsia="zh-CN"/>
              </w:rPr>
              <w:tab/>
            </w:r>
            <w:r w:rsidRPr="00D24399">
              <w:rPr>
                <w:rStyle w:val="Hyperlink"/>
                <w:noProof/>
              </w:rPr>
              <w:t>AT+FEED_ENABLE</w:t>
            </w:r>
            <w:r>
              <w:rPr>
                <w:noProof/>
                <w:webHidden/>
              </w:rPr>
              <w:tab/>
            </w:r>
            <w:r>
              <w:rPr>
                <w:noProof/>
                <w:webHidden/>
              </w:rPr>
              <w:fldChar w:fldCharType="begin"/>
            </w:r>
            <w:r>
              <w:rPr>
                <w:noProof/>
                <w:webHidden/>
              </w:rPr>
              <w:instrText xml:space="preserve"> PAGEREF _Toc242110541 \h </w:instrText>
            </w:r>
            <w:r>
              <w:rPr>
                <w:noProof/>
                <w:webHidden/>
              </w:rPr>
            </w:r>
            <w:r>
              <w:rPr>
                <w:noProof/>
                <w:webHidden/>
              </w:rPr>
              <w:fldChar w:fldCharType="separate"/>
            </w:r>
            <w:r w:rsidR="006E1DA9">
              <w:rPr>
                <w:noProof/>
                <w:webHidden/>
              </w:rPr>
              <w:t>15</w:t>
            </w:r>
            <w:r>
              <w:rPr>
                <w:noProof/>
                <w:webHidden/>
              </w:rPr>
              <w:fldChar w:fldCharType="end"/>
            </w:r>
          </w:hyperlink>
        </w:p>
        <w:p w14:paraId="07DEEA32" w14:textId="596B0729" w:rsidR="00DF1E09" w:rsidRDefault="00DF1E09">
          <w:pPr>
            <w:pStyle w:val="TOC3"/>
            <w:tabs>
              <w:tab w:val="left" w:pos="1200"/>
              <w:tab w:val="right" w:leader="dot" w:pos="10790"/>
            </w:tabs>
            <w:rPr>
              <w:rFonts w:eastAsiaTheme="minorEastAsia"/>
              <w:noProof/>
              <w:sz w:val="24"/>
              <w:szCs w:val="24"/>
              <w:lang w:eastAsia="zh-CN"/>
            </w:rPr>
          </w:pPr>
          <w:hyperlink w:anchor="_Toc242110542" w:history="1">
            <w:r w:rsidRPr="00D24399">
              <w:rPr>
                <w:rStyle w:val="Hyperlink"/>
                <w:noProof/>
              </w:rPr>
              <w:t>4.10.1</w:t>
            </w:r>
            <w:r>
              <w:rPr>
                <w:rFonts w:eastAsiaTheme="minorEastAsia"/>
                <w:noProof/>
                <w:sz w:val="24"/>
                <w:szCs w:val="24"/>
                <w:lang w:eastAsia="zh-CN"/>
              </w:rPr>
              <w:tab/>
            </w:r>
            <w:r w:rsidRPr="00D24399">
              <w:rPr>
                <w:rStyle w:val="Hyperlink"/>
                <w:noProof/>
              </w:rPr>
              <w:t>Enable or Disable All Feeds</w:t>
            </w:r>
            <w:r>
              <w:rPr>
                <w:noProof/>
                <w:webHidden/>
              </w:rPr>
              <w:tab/>
            </w:r>
            <w:r>
              <w:rPr>
                <w:noProof/>
                <w:webHidden/>
              </w:rPr>
              <w:fldChar w:fldCharType="begin"/>
            </w:r>
            <w:r>
              <w:rPr>
                <w:noProof/>
                <w:webHidden/>
              </w:rPr>
              <w:instrText xml:space="preserve"> PAGEREF _Toc242110542 \h </w:instrText>
            </w:r>
            <w:r>
              <w:rPr>
                <w:noProof/>
                <w:webHidden/>
              </w:rPr>
            </w:r>
            <w:r>
              <w:rPr>
                <w:noProof/>
                <w:webHidden/>
              </w:rPr>
              <w:fldChar w:fldCharType="separate"/>
            </w:r>
            <w:r w:rsidR="006E1DA9">
              <w:rPr>
                <w:noProof/>
                <w:webHidden/>
              </w:rPr>
              <w:t>15</w:t>
            </w:r>
            <w:r>
              <w:rPr>
                <w:noProof/>
                <w:webHidden/>
              </w:rPr>
              <w:fldChar w:fldCharType="end"/>
            </w:r>
          </w:hyperlink>
        </w:p>
        <w:p w14:paraId="0DCB4434" w14:textId="345B89F4" w:rsidR="00DF1E09" w:rsidRDefault="00DF1E09">
          <w:pPr>
            <w:pStyle w:val="TOC3"/>
            <w:tabs>
              <w:tab w:val="left" w:pos="1200"/>
              <w:tab w:val="right" w:leader="dot" w:pos="10790"/>
            </w:tabs>
            <w:rPr>
              <w:rFonts w:eastAsiaTheme="minorEastAsia"/>
              <w:noProof/>
              <w:sz w:val="24"/>
              <w:szCs w:val="24"/>
              <w:lang w:eastAsia="zh-CN"/>
            </w:rPr>
          </w:pPr>
          <w:hyperlink w:anchor="_Toc242110543" w:history="1">
            <w:r w:rsidRPr="00D24399">
              <w:rPr>
                <w:rStyle w:val="Hyperlink"/>
                <w:noProof/>
              </w:rPr>
              <w:t>4.10.2</w:t>
            </w:r>
            <w:r>
              <w:rPr>
                <w:rFonts w:eastAsiaTheme="minorEastAsia"/>
                <w:noProof/>
                <w:sz w:val="24"/>
                <w:szCs w:val="24"/>
                <w:lang w:eastAsia="zh-CN"/>
              </w:rPr>
              <w:tab/>
            </w:r>
            <w:r w:rsidRPr="00D24399">
              <w:rPr>
                <w:rStyle w:val="Hyperlink"/>
                <w:noProof/>
              </w:rPr>
              <w:t>Query the Feed Enable Setting</w:t>
            </w:r>
            <w:r>
              <w:rPr>
                <w:noProof/>
                <w:webHidden/>
              </w:rPr>
              <w:tab/>
            </w:r>
            <w:r>
              <w:rPr>
                <w:noProof/>
                <w:webHidden/>
              </w:rPr>
              <w:fldChar w:fldCharType="begin"/>
            </w:r>
            <w:r>
              <w:rPr>
                <w:noProof/>
                <w:webHidden/>
              </w:rPr>
              <w:instrText xml:space="preserve"> PAGEREF _Toc242110543 \h </w:instrText>
            </w:r>
            <w:r>
              <w:rPr>
                <w:noProof/>
                <w:webHidden/>
              </w:rPr>
            </w:r>
            <w:r>
              <w:rPr>
                <w:noProof/>
                <w:webHidden/>
              </w:rPr>
              <w:fldChar w:fldCharType="separate"/>
            </w:r>
            <w:r w:rsidR="006E1DA9">
              <w:rPr>
                <w:noProof/>
                <w:webHidden/>
              </w:rPr>
              <w:t>15</w:t>
            </w:r>
            <w:r>
              <w:rPr>
                <w:noProof/>
                <w:webHidden/>
              </w:rPr>
              <w:fldChar w:fldCharType="end"/>
            </w:r>
          </w:hyperlink>
        </w:p>
        <w:p w14:paraId="5A0D1C01" w14:textId="046DF4EF" w:rsidR="00DF1E09" w:rsidRDefault="00DF1E09">
          <w:pPr>
            <w:pStyle w:val="TOC2"/>
            <w:tabs>
              <w:tab w:val="left" w:pos="960"/>
              <w:tab w:val="right" w:leader="dot" w:pos="10790"/>
            </w:tabs>
            <w:rPr>
              <w:rFonts w:eastAsiaTheme="minorEastAsia"/>
              <w:noProof/>
              <w:sz w:val="24"/>
              <w:szCs w:val="24"/>
              <w:lang w:eastAsia="zh-CN"/>
            </w:rPr>
          </w:pPr>
          <w:hyperlink w:anchor="_Toc242110901" w:history="1">
            <w:r w:rsidRPr="00D24399">
              <w:rPr>
                <w:rStyle w:val="Hyperlink"/>
                <w:noProof/>
              </w:rPr>
              <w:t>4.11</w:t>
            </w:r>
            <w:r>
              <w:rPr>
                <w:rFonts w:eastAsiaTheme="minorEastAsia"/>
                <w:noProof/>
                <w:sz w:val="24"/>
                <w:szCs w:val="24"/>
                <w:lang w:eastAsia="zh-CN"/>
              </w:rPr>
              <w:tab/>
            </w:r>
            <w:r w:rsidRPr="00D24399">
              <w:rPr>
                <w:rStyle w:val="Hyperlink"/>
                <w:noProof/>
              </w:rPr>
              <w:t>AT+FILTER_DISTANCE_NM</w:t>
            </w:r>
            <w:r>
              <w:rPr>
                <w:noProof/>
                <w:webHidden/>
              </w:rPr>
              <w:tab/>
            </w:r>
            <w:r>
              <w:rPr>
                <w:noProof/>
                <w:webHidden/>
              </w:rPr>
              <w:fldChar w:fldCharType="begin"/>
            </w:r>
            <w:r>
              <w:rPr>
                <w:noProof/>
                <w:webHidden/>
              </w:rPr>
              <w:instrText xml:space="preserve"> PAGEREF _Toc242110901 \h </w:instrText>
            </w:r>
            <w:r>
              <w:rPr>
                <w:noProof/>
                <w:webHidden/>
              </w:rPr>
            </w:r>
            <w:r>
              <w:rPr>
                <w:noProof/>
                <w:webHidden/>
              </w:rPr>
              <w:fldChar w:fldCharType="separate"/>
            </w:r>
            <w:r w:rsidR="006E1DA9">
              <w:rPr>
                <w:noProof/>
                <w:webHidden/>
              </w:rPr>
              <w:t>16</w:t>
            </w:r>
            <w:r>
              <w:rPr>
                <w:noProof/>
                <w:webHidden/>
              </w:rPr>
              <w:fldChar w:fldCharType="end"/>
            </w:r>
          </w:hyperlink>
        </w:p>
        <w:p w14:paraId="5A0D1C02" w14:textId="5860BE1E" w:rsidR="00DF1E09" w:rsidRDefault="00DF1E09">
          <w:pPr>
            <w:pStyle w:val="TOC3"/>
            <w:tabs>
              <w:tab w:val="left" w:pos="1440"/>
              <w:tab w:val="right" w:leader="dot" w:pos="10790"/>
            </w:tabs>
            <w:rPr>
              <w:rFonts w:eastAsiaTheme="minorEastAsia"/>
              <w:noProof/>
              <w:sz w:val="24"/>
              <w:szCs w:val="24"/>
              <w:lang w:eastAsia="zh-CN"/>
            </w:rPr>
          </w:pPr>
          <w:hyperlink w:anchor="_Toc242110902" w:history="1">
            <w:r w:rsidRPr="00D24399">
              <w:rPr>
                <w:rStyle w:val="Hyperlink"/>
                <w:noProof/>
              </w:rPr>
              <w:t>4.11.1</w:t>
            </w:r>
            <w:r>
              <w:rPr>
                <w:rFonts w:eastAsiaTheme="minorEastAsia"/>
                <w:noProof/>
                <w:sz w:val="24"/>
                <w:szCs w:val="24"/>
                <w:lang w:eastAsia="zh-CN"/>
              </w:rPr>
              <w:tab/>
            </w:r>
            <w:r w:rsidRPr="00D24399">
              <w:rPr>
                <w:rStyle w:val="Hyperlink"/>
                <w:noProof/>
              </w:rPr>
              <w:t>Set the Distance Filter</w:t>
            </w:r>
            <w:r>
              <w:rPr>
                <w:noProof/>
                <w:webHidden/>
              </w:rPr>
              <w:tab/>
            </w:r>
            <w:r>
              <w:rPr>
                <w:noProof/>
                <w:webHidden/>
              </w:rPr>
              <w:fldChar w:fldCharType="begin"/>
            </w:r>
            <w:r>
              <w:rPr>
                <w:noProof/>
                <w:webHidden/>
              </w:rPr>
              <w:instrText xml:space="preserve"> PAGEREF _Toc242110902 \h </w:instrText>
            </w:r>
            <w:r>
              <w:rPr>
                <w:noProof/>
                <w:webHidden/>
              </w:rPr>
            </w:r>
            <w:r>
              <w:rPr>
                <w:noProof/>
                <w:webHidden/>
              </w:rPr>
              <w:fldChar w:fldCharType="separate"/>
            </w:r>
            <w:r w:rsidR="006E1DA9">
              <w:rPr>
                <w:noProof/>
                <w:webHidden/>
              </w:rPr>
              <w:t>16</w:t>
            </w:r>
            <w:r>
              <w:rPr>
                <w:noProof/>
                <w:webHidden/>
              </w:rPr>
              <w:fldChar w:fldCharType="end"/>
            </w:r>
          </w:hyperlink>
        </w:p>
        <w:p w14:paraId="5A0D1C03" w14:textId="5860BE1E" w:rsidR="00DF1E09" w:rsidRDefault="00DF1E09">
          <w:pPr>
            <w:pStyle w:val="TOC3"/>
            <w:tabs>
              <w:tab w:val="left" w:pos="1440"/>
              <w:tab w:val="right" w:leader="dot" w:pos="10790"/>
            </w:tabs>
            <w:rPr>
              <w:rFonts w:eastAsiaTheme="minorEastAsia"/>
              <w:noProof/>
              <w:sz w:val="24"/>
              <w:szCs w:val="24"/>
              <w:lang w:eastAsia="zh-CN"/>
            </w:rPr>
          </w:pPr>
          <w:hyperlink w:anchor="_Toc242110903" w:history="1">
            <w:r w:rsidRPr="00D24399">
              <w:rPr>
                <w:rStyle w:val="Hyperlink"/>
                <w:noProof/>
              </w:rPr>
              <w:t>4.11.2</w:t>
            </w:r>
            <w:r>
              <w:rPr>
                <w:rFonts w:eastAsiaTheme="minorEastAsia"/>
                <w:noProof/>
                <w:sz w:val="24"/>
                <w:szCs w:val="24"/>
                <w:lang w:eastAsia="zh-CN"/>
              </w:rPr>
              <w:tab/>
            </w:r>
            <w:r w:rsidRPr="00D24399">
              <w:rPr>
                <w:rStyle w:val="Hyperlink"/>
                <w:noProof/>
              </w:rPr>
              <w:t>Query the Distance Filter</w:t>
            </w:r>
            <w:r>
              <w:rPr>
                <w:noProof/>
                <w:webHidden/>
              </w:rPr>
              <w:tab/>
            </w:r>
            <w:r>
              <w:rPr>
                <w:noProof/>
                <w:webHidden/>
              </w:rPr>
              <w:fldChar w:fldCharType="begin"/>
            </w:r>
            <w:r>
              <w:rPr>
                <w:noProof/>
                <w:webHidden/>
              </w:rPr>
              <w:instrText xml:space="preserve"> PAGEREF _Toc242110903 \h </w:instrText>
            </w:r>
            <w:r>
              <w:rPr>
                <w:noProof/>
                <w:webHidden/>
              </w:rPr>
            </w:r>
            <w:r>
              <w:rPr>
                <w:noProof/>
                <w:webHidden/>
              </w:rPr>
              <w:fldChar w:fldCharType="separate"/>
            </w:r>
            <w:r w:rsidR="006E1DA9">
              <w:rPr>
                <w:noProof/>
                <w:webHidden/>
              </w:rPr>
              <w:t>16</w:t>
            </w:r>
            <w:r>
              <w:rPr>
                <w:noProof/>
                <w:webHidden/>
              </w:rPr>
              <w:fldChar w:fldCharType="end"/>
            </w:r>
          </w:hyperlink>
        </w:p>
        <w:p w14:paraId="4A042FAB" w14:textId="379BE153" w:rsidR="00DF1E09" w:rsidRDefault="00DF1E09">
          <w:pPr>
            <w:pStyle w:val="TOC2"/>
            <w:tabs>
              <w:tab w:val="left" w:pos="960"/>
              <w:tab w:val="right" w:leader="dot" w:pos="10790"/>
            </w:tabs>
            <w:rPr>
              <w:rFonts w:eastAsiaTheme="minorEastAsia"/>
              <w:noProof/>
              <w:sz w:val="24"/>
              <w:szCs w:val="24"/>
              <w:lang w:eastAsia="zh-CN"/>
            </w:rPr>
          </w:pPr>
          <w:hyperlink w:anchor="_Toc242110544" w:history="1">
            <w:r w:rsidRPr="00D24399">
              <w:rPr>
                <w:rStyle w:val="Hyperlink"/>
                <w:noProof/>
              </w:rPr>
              <w:t>4.12</w:t>
            </w:r>
            <w:r>
              <w:rPr>
                <w:rFonts w:eastAsiaTheme="minorEastAsia"/>
                <w:noProof/>
                <w:sz w:val="24"/>
                <w:szCs w:val="24"/>
                <w:lang w:eastAsia="zh-CN"/>
              </w:rPr>
              <w:tab/>
            </w:r>
            <w:r w:rsidRPr="00D24399">
              <w:rPr>
                <w:rStyle w:val="Hyperlink"/>
                <w:noProof/>
              </w:rPr>
              <w:t>AT+GNSS</w:t>
            </w:r>
            <w:r>
              <w:rPr>
                <w:noProof/>
                <w:webHidden/>
              </w:rPr>
              <w:tab/>
            </w:r>
            <w:r>
              <w:rPr>
                <w:noProof/>
                <w:webHidden/>
              </w:rPr>
              <w:fldChar w:fldCharType="begin"/>
            </w:r>
            <w:r>
              <w:rPr>
                <w:noProof/>
                <w:webHidden/>
              </w:rPr>
              <w:instrText xml:space="preserve"> PAGEREF _Toc242110544 \h </w:instrText>
            </w:r>
            <w:r>
              <w:rPr>
                <w:noProof/>
                <w:webHidden/>
              </w:rPr>
            </w:r>
            <w:r>
              <w:rPr>
                <w:noProof/>
                <w:webHidden/>
              </w:rPr>
              <w:fldChar w:fldCharType="separate"/>
            </w:r>
            <w:r w:rsidR="006E1DA9">
              <w:rPr>
                <w:noProof/>
                <w:webHidden/>
              </w:rPr>
              <w:t>16</w:t>
            </w:r>
            <w:r>
              <w:rPr>
                <w:noProof/>
                <w:webHidden/>
              </w:rPr>
              <w:fldChar w:fldCharType="end"/>
            </w:r>
          </w:hyperlink>
        </w:p>
        <w:p w14:paraId="1DA5967A" w14:textId="4F5D6B1A" w:rsidR="00DF1E09" w:rsidRDefault="00DF1E09">
          <w:pPr>
            <w:pStyle w:val="TOC3"/>
            <w:tabs>
              <w:tab w:val="left" w:pos="1440"/>
              <w:tab w:val="right" w:leader="dot" w:pos="10790"/>
            </w:tabs>
            <w:rPr>
              <w:rFonts w:eastAsiaTheme="minorEastAsia"/>
              <w:noProof/>
              <w:sz w:val="24"/>
              <w:szCs w:val="24"/>
              <w:lang w:eastAsia="zh-CN"/>
            </w:rPr>
          </w:pPr>
          <w:hyperlink w:anchor="_Toc242110545" w:history="1">
            <w:r w:rsidRPr="00D24399">
              <w:rPr>
                <w:rStyle w:val="Hyperlink"/>
                <w:noProof/>
              </w:rPr>
              <w:t>4.12.1</w:t>
            </w:r>
            <w:r>
              <w:rPr>
                <w:rFonts w:eastAsiaTheme="minorEastAsia"/>
                <w:noProof/>
                <w:sz w:val="24"/>
                <w:szCs w:val="24"/>
                <w:lang w:eastAsia="zh-CN"/>
              </w:rPr>
              <w:tab/>
            </w:r>
            <w:r w:rsidRPr="00D24399">
              <w:rPr>
                <w:rStyle w:val="Hyperlink"/>
                <w:noProof/>
              </w:rPr>
              <w:t>Configure GNSS</w:t>
            </w:r>
            <w:r>
              <w:rPr>
                <w:noProof/>
                <w:webHidden/>
              </w:rPr>
              <w:tab/>
            </w:r>
            <w:r>
              <w:rPr>
                <w:noProof/>
                <w:webHidden/>
              </w:rPr>
              <w:fldChar w:fldCharType="begin"/>
            </w:r>
            <w:r>
              <w:rPr>
                <w:noProof/>
                <w:webHidden/>
              </w:rPr>
              <w:instrText xml:space="preserve"> PAGEREF _Toc242110545 \h </w:instrText>
            </w:r>
            <w:r>
              <w:rPr>
                <w:noProof/>
                <w:webHidden/>
              </w:rPr>
            </w:r>
            <w:r>
              <w:rPr>
                <w:noProof/>
                <w:webHidden/>
              </w:rPr>
              <w:fldChar w:fldCharType="separate"/>
            </w:r>
            <w:r w:rsidR="006E1DA9">
              <w:rPr>
                <w:noProof/>
                <w:webHidden/>
              </w:rPr>
              <w:t>16</w:t>
            </w:r>
            <w:r>
              <w:rPr>
                <w:noProof/>
                <w:webHidden/>
              </w:rPr>
              <w:fldChar w:fldCharType="end"/>
            </w:r>
          </w:hyperlink>
        </w:p>
        <w:p w14:paraId="748A9A9D" w14:textId="0D0403FC" w:rsidR="00DF1E09" w:rsidRDefault="00DF1E09">
          <w:pPr>
            <w:pStyle w:val="TOC3"/>
            <w:tabs>
              <w:tab w:val="left" w:pos="1440"/>
              <w:tab w:val="right" w:leader="dot" w:pos="10790"/>
            </w:tabs>
            <w:rPr>
              <w:rFonts w:eastAsiaTheme="minorEastAsia"/>
              <w:noProof/>
              <w:sz w:val="24"/>
              <w:szCs w:val="24"/>
              <w:lang w:eastAsia="zh-CN"/>
            </w:rPr>
          </w:pPr>
          <w:hyperlink w:anchor="_Toc242110546" w:history="1">
            <w:r w:rsidRPr="00D24399">
              <w:rPr>
                <w:rStyle w:val="Hyperlink"/>
                <w:noProof/>
              </w:rPr>
              <w:t>4.12.2</w:t>
            </w:r>
            <w:r>
              <w:rPr>
                <w:rFonts w:eastAsiaTheme="minorEastAsia"/>
                <w:noProof/>
                <w:sz w:val="24"/>
                <w:szCs w:val="24"/>
                <w:lang w:eastAsia="zh-CN"/>
              </w:rPr>
              <w:tab/>
            </w:r>
            <w:r w:rsidRPr="00D24399">
              <w:rPr>
                <w:rStyle w:val="Hyperlink"/>
                <w:noProof/>
              </w:rPr>
              <w:t>Query GNSS Configuration</w:t>
            </w:r>
            <w:r>
              <w:rPr>
                <w:noProof/>
                <w:webHidden/>
              </w:rPr>
              <w:tab/>
            </w:r>
            <w:r>
              <w:rPr>
                <w:noProof/>
                <w:webHidden/>
              </w:rPr>
              <w:fldChar w:fldCharType="begin"/>
            </w:r>
            <w:r>
              <w:rPr>
                <w:noProof/>
                <w:webHidden/>
              </w:rPr>
              <w:instrText xml:space="preserve"> PAGEREF _Toc242110546 \h </w:instrText>
            </w:r>
            <w:r>
              <w:rPr>
                <w:noProof/>
                <w:webHidden/>
              </w:rPr>
            </w:r>
            <w:r>
              <w:rPr>
                <w:noProof/>
                <w:webHidden/>
              </w:rPr>
              <w:fldChar w:fldCharType="separate"/>
            </w:r>
            <w:r w:rsidR="006E1DA9">
              <w:rPr>
                <w:noProof/>
                <w:webHidden/>
              </w:rPr>
              <w:t>17</w:t>
            </w:r>
            <w:r>
              <w:rPr>
                <w:noProof/>
                <w:webHidden/>
              </w:rPr>
              <w:fldChar w:fldCharType="end"/>
            </w:r>
          </w:hyperlink>
        </w:p>
        <w:p w14:paraId="045A6024" w14:textId="64E613CC" w:rsidR="00DF1E09" w:rsidRDefault="00DF1E09">
          <w:pPr>
            <w:pStyle w:val="TOC2"/>
            <w:tabs>
              <w:tab w:val="left" w:pos="960"/>
              <w:tab w:val="right" w:leader="dot" w:pos="10790"/>
            </w:tabs>
            <w:rPr>
              <w:rFonts w:eastAsiaTheme="minorEastAsia"/>
              <w:noProof/>
              <w:sz w:val="24"/>
              <w:szCs w:val="24"/>
              <w:lang w:eastAsia="zh-CN"/>
            </w:rPr>
          </w:pPr>
          <w:hyperlink w:anchor="_Toc242110547" w:history="1">
            <w:r w:rsidRPr="00D24399">
              <w:rPr>
                <w:rStyle w:val="Hyperlink"/>
                <w:noProof/>
              </w:rPr>
              <w:t>4.13</w:t>
            </w:r>
            <w:r>
              <w:rPr>
                <w:rFonts w:eastAsiaTheme="minorEastAsia"/>
                <w:noProof/>
                <w:sz w:val="24"/>
                <w:szCs w:val="24"/>
                <w:lang w:eastAsia="zh-CN"/>
              </w:rPr>
              <w:tab/>
            </w:r>
            <w:r w:rsidRPr="00D24399">
              <w:rPr>
                <w:rStyle w:val="Hyperlink"/>
                <w:noProof/>
              </w:rPr>
              <w:t>AT+GNSS_FIX</w:t>
            </w:r>
            <w:r>
              <w:rPr>
                <w:noProof/>
                <w:webHidden/>
              </w:rPr>
              <w:tab/>
            </w:r>
            <w:r>
              <w:rPr>
                <w:noProof/>
                <w:webHidden/>
              </w:rPr>
              <w:fldChar w:fldCharType="begin"/>
            </w:r>
            <w:r>
              <w:rPr>
                <w:noProof/>
                <w:webHidden/>
              </w:rPr>
              <w:instrText xml:space="preserve"> PAGEREF _Toc242110547 \h </w:instrText>
            </w:r>
            <w:r>
              <w:rPr>
                <w:noProof/>
                <w:webHidden/>
              </w:rPr>
            </w:r>
            <w:r>
              <w:rPr>
                <w:noProof/>
                <w:webHidden/>
              </w:rPr>
              <w:fldChar w:fldCharType="separate"/>
            </w:r>
            <w:r w:rsidR="006E1DA9">
              <w:rPr>
                <w:noProof/>
                <w:webHidden/>
              </w:rPr>
              <w:t>17</w:t>
            </w:r>
            <w:r>
              <w:rPr>
                <w:noProof/>
                <w:webHidden/>
              </w:rPr>
              <w:fldChar w:fldCharType="end"/>
            </w:r>
          </w:hyperlink>
        </w:p>
        <w:p w14:paraId="1A26F629" w14:textId="32DD4864" w:rsidR="00DF1E09" w:rsidRDefault="00DF1E09">
          <w:pPr>
            <w:pStyle w:val="TOC3"/>
            <w:tabs>
              <w:tab w:val="left" w:pos="1440"/>
              <w:tab w:val="right" w:leader="dot" w:pos="10790"/>
            </w:tabs>
            <w:rPr>
              <w:rFonts w:eastAsiaTheme="minorEastAsia"/>
              <w:noProof/>
              <w:sz w:val="24"/>
              <w:szCs w:val="24"/>
              <w:lang w:eastAsia="zh-CN"/>
            </w:rPr>
          </w:pPr>
          <w:hyperlink w:anchor="_Toc242110548" w:history="1">
            <w:r w:rsidRPr="00D24399">
              <w:rPr>
                <w:rStyle w:val="Hyperlink"/>
                <w:noProof/>
              </w:rPr>
              <w:t>4.13.1</w:t>
            </w:r>
            <w:r>
              <w:rPr>
                <w:rFonts w:eastAsiaTheme="minorEastAsia"/>
                <w:noProof/>
                <w:sz w:val="24"/>
                <w:szCs w:val="24"/>
                <w:lang w:eastAsia="zh-CN"/>
              </w:rPr>
              <w:tab/>
            </w:r>
            <w:r w:rsidRPr="00D24399">
              <w:rPr>
                <w:rStyle w:val="Hyperlink"/>
                <w:noProof/>
              </w:rPr>
              <w:t>Unsolicited AT+GNSS_FIX Messages</w:t>
            </w:r>
            <w:r>
              <w:rPr>
                <w:noProof/>
                <w:webHidden/>
              </w:rPr>
              <w:tab/>
            </w:r>
            <w:r>
              <w:rPr>
                <w:noProof/>
                <w:webHidden/>
              </w:rPr>
              <w:fldChar w:fldCharType="begin"/>
            </w:r>
            <w:r>
              <w:rPr>
                <w:noProof/>
                <w:webHidden/>
              </w:rPr>
              <w:instrText xml:space="preserve"> PAGEREF _Toc242110548 \h </w:instrText>
            </w:r>
            <w:r>
              <w:rPr>
                <w:noProof/>
                <w:webHidden/>
              </w:rPr>
            </w:r>
            <w:r>
              <w:rPr>
                <w:noProof/>
                <w:webHidden/>
              </w:rPr>
              <w:fldChar w:fldCharType="separate"/>
            </w:r>
            <w:r w:rsidR="006E1DA9">
              <w:rPr>
                <w:noProof/>
                <w:webHidden/>
              </w:rPr>
              <w:t>17</w:t>
            </w:r>
            <w:r>
              <w:rPr>
                <w:noProof/>
                <w:webHidden/>
              </w:rPr>
              <w:fldChar w:fldCharType="end"/>
            </w:r>
          </w:hyperlink>
        </w:p>
        <w:p w14:paraId="63BE3565" w14:textId="1B04D2DE" w:rsidR="00DF1E09" w:rsidRDefault="00DF1E09">
          <w:pPr>
            <w:pStyle w:val="TOC3"/>
            <w:tabs>
              <w:tab w:val="left" w:pos="1440"/>
              <w:tab w:val="right" w:leader="dot" w:pos="10790"/>
            </w:tabs>
            <w:rPr>
              <w:rFonts w:eastAsiaTheme="minorEastAsia"/>
              <w:noProof/>
              <w:sz w:val="24"/>
              <w:szCs w:val="24"/>
              <w:lang w:eastAsia="zh-CN"/>
            </w:rPr>
          </w:pPr>
          <w:hyperlink w:anchor="_Toc242110549" w:history="1">
            <w:r w:rsidRPr="00D24399">
              <w:rPr>
                <w:rStyle w:val="Hyperlink"/>
                <w:noProof/>
              </w:rPr>
              <w:t>4.13.2</w:t>
            </w:r>
            <w:r>
              <w:rPr>
                <w:rFonts w:eastAsiaTheme="minorEastAsia"/>
                <w:noProof/>
                <w:sz w:val="24"/>
                <w:szCs w:val="24"/>
                <w:lang w:eastAsia="zh-CN"/>
              </w:rPr>
              <w:tab/>
            </w:r>
            <w:r w:rsidRPr="00D24399">
              <w:rPr>
                <w:rStyle w:val="Hyperlink"/>
                <w:noProof/>
              </w:rPr>
              <w:t>Query GNSS Fix</w:t>
            </w:r>
            <w:r>
              <w:rPr>
                <w:noProof/>
                <w:webHidden/>
              </w:rPr>
              <w:tab/>
            </w:r>
            <w:r>
              <w:rPr>
                <w:noProof/>
                <w:webHidden/>
              </w:rPr>
              <w:fldChar w:fldCharType="begin"/>
            </w:r>
            <w:r>
              <w:rPr>
                <w:noProof/>
                <w:webHidden/>
              </w:rPr>
              <w:instrText xml:space="preserve"> PAGEREF _Toc242110549 \h </w:instrText>
            </w:r>
            <w:r>
              <w:rPr>
                <w:noProof/>
                <w:webHidden/>
              </w:rPr>
            </w:r>
            <w:r>
              <w:rPr>
                <w:noProof/>
                <w:webHidden/>
              </w:rPr>
              <w:fldChar w:fldCharType="separate"/>
            </w:r>
            <w:r w:rsidR="006E1DA9">
              <w:rPr>
                <w:noProof/>
                <w:webHidden/>
              </w:rPr>
              <w:t>17</w:t>
            </w:r>
            <w:r>
              <w:rPr>
                <w:noProof/>
                <w:webHidden/>
              </w:rPr>
              <w:fldChar w:fldCharType="end"/>
            </w:r>
          </w:hyperlink>
        </w:p>
        <w:p w14:paraId="13134DDE" w14:textId="410B9B6F" w:rsidR="00DF1E09" w:rsidRDefault="00DF1E09">
          <w:pPr>
            <w:pStyle w:val="TOC2"/>
            <w:tabs>
              <w:tab w:val="left" w:pos="960"/>
              <w:tab w:val="right" w:leader="dot" w:pos="10790"/>
            </w:tabs>
            <w:rPr>
              <w:rFonts w:eastAsiaTheme="minorEastAsia"/>
              <w:noProof/>
              <w:sz w:val="24"/>
              <w:szCs w:val="24"/>
              <w:lang w:eastAsia="zh-CN"/>
            </w:rPr>
          </w:pPr>
          <w:hyperlink w:anchor="_Toc242110550" w:history="1">
            <w:r w:rsidRPr="00D24399">
              <w:rPr>
                <w:rStyle w:val="Hyperlink"/>
                <w:noProof/>
              </w:rPr>
              <w:t>4.14</w:t>
            </w:r>
            <w:r>
              <w:rPr>
                <w:rFonts w:eastAsiaTheme="minorEastAsia"/>
                <w:noProof/>
                <w:sz w:val="24"/>
                <w:szCs w:val="24"/>
                <w:lang w:eastAsia="zh-CN"/>
              </w:rPr>
              <w:tab/>
            </w:r>
            <w:r w:rsidRPr="00D24399">
              <w:rPr>
                <w:rStyle w:val="Hyperlink"/>
                <w:noProof/>
              </w:rPr>
              <w:t>AT+HELP</w:t>
            </w:r>
            <w:r>
              <w:rPr>
                <w:noProof/>
                <w:webHidden/>
              </w:rPr>
              <w:tab/>
            </w:r>
            <w:r>
              <w:rPr>
                <w:noProof/>
                <w:webHidden/>
              </w:rPr>
              <w:fldChar w:fldCharType="begin"/>
            </w:r>
            <w:r>
              <w:rPr>
                <w:noProof/>
                <w:webHidden/>
              </w:rPr>
              <w:instrText xml:space="preserve"> PAGEREF _Toc242110550 \h </w:instrText>
            </w:r>
            <w:r>
              <w:rPr>
                <w:noProof/>
                <w:webHidden/>
              </w:rPr>
            </w:r>
            <w:r>
              <w:rPr>
                <w:noProof/>
                <w:webHidden/>
              </w:rPr>
              <w:fldChar w:fldCharType="separate"/>
            </w:r>
            <w:r w:rsidR="006E1DA9">
              <w:rPr>
                <w:noProof/>
                <w:webHidden/>
              </w:rPr>
              <w:t>18</w:t>
            </w:r>
            <w:r>
              <w:rPr>
                <w:noProof/>
                <w:webHidden/>
              </w:rPr>
              <w:fldChar w:fldCharType="end"/>
            </w:r>
          </w:hyperlink>
        </w:p>
        <w:p w14:paraId="669EFFE2" w14:textId="202F7FBD" w:rsidR="00DF1E09" w:rsidRDefault="00DF1E09">
          <w:pPr>
            <w:pStyle w:val="TOC2"/>
            <w:tabs>
              <w:tab w:val="left" w:pos="960"/>
              <w:tab w:val="right" w:leader="dot" w:pos="10790"/>
            </w:tabs>
            <w:rPr>
              <w:rFonts w:eastAsiaTheme="minorEastAsia"/>
              <w:noProof/>
              <w:sz w:val="24"/>
              <w:szCs w:val="24"/>
              <w:lang w:eastAsia="zh-CN"/>
            </w:rPr>
          </w:pPr>
          <w:hyperlink w:anchor="_Toc242110551" w:history="1">
            <w:r w:rsidRPr="00D24399">
              <w:rPr>
                <w:rStyle w:val="Hyperlink"/>
                <w:noProof/>
              </w:rPr>
              <w:t>4.15</w:t>
            </w:r>
            <w:r>
              <w:rPr>
                <w:rFonts w:eastAsiaTheme="minorEastAsia"/>
                <w:noProof/>
                <w:sz w:val="24"/>
                <w:szCs w:val="24"/>
                <w:lang w:eastAsia="zh-CN"/>
              </w:rPr>
              <w:tab/>
            </w:r>
            <w:r w:rsidRPr="00D24399">
              <w:rPr>
                <w:rStyle w:val="Hyperlink"/>
                <w:noProof/>
              </w:rPr>
              <w:t>AT+HOSTNAME</w:t>
            </w:r>
            <w:r>
              <w:rPr>
                <w:noProof/>
                <w:webHidden/>
              </w:rPr>
              <w:tab/>
            </w:r>
            <w:r>
              <w:rPr>
                <w:noProof/>
                <w:webHidden/>
              </w:rPr>
              <w:fldChar w:fldCharType="begin"/>
            </w:r>
            <w:r>
              <w:rPr>
                <w:noProof/>
                <w:webHidden/>
              </w:rPr>
              <w:instrText xml:space="preserve"> PAGEREF _Toc242110551 \h </w:instrText>
            </w:r>
            <w:r>
              <w:rPr>
                <w:noProof/>
                <w:webHidden/>
              </w:rPr>
            </w:r>
            <w:r>
              <w:rPr>
                <w:noProof/>
                <w:webHidden/>
              </w:rPr>
              <w:fldChar w:fldCharType="separate"/>
            </w:r>
            <w:r w:rsidR="006E1DA9">
              <w:rPr>
                <w:noProof/>
                <w:webHidden/>
              </w:rPr>
              <w:t>18</w:t>
            </w:r>
            <w:r>
              <w:rPr>
                <w:noProof/>
                <w:webHidden/>
              </w:rPr>
              <w:fldChar w:fldCharType="end"/>
            </w:r>
          </w:hyperlink>
        </w:p>
        <w:p w14:paraId="7CCB70D1" w14:textId="2A324FA0" w:rsidR="00DF1E09" w:rsidRDefault="00DF1E09">
          <w:pPr>
            <w:pStyle w:val="TOC3"/>
            <w:tabs>
              <w:tab w:val="left" w:pos="1440"/>
              <w:tab w:val="right" w:leader="dot" w:pos="10790"/>
            </w:tabs>
            <w:rPr>
              <w:rFonts w:eastAsiaTheme="minorEastAsia"/>
              <w:noProof/>
              <w:sz w:val="24"/>
              <w:szCs w:val="24"/>
              <w:lang w:eastAsia="zh-CN"/>
            </w:rPr>
          </w:pPr>
          <w:hyperlink w:anchor="_Toc242110552" w:history="1">
            <w:r w:rsidRPr="00D24399">
              <w:rPr>
                <w:rStyle w:val="Hyperlink"/>
                <w:noProof/>
              </w:rPr>
              <w:t>4.15.1</w:t>
            </w:r>
            <w:r>
              <w:rPr>
                <w:rFonts w:eastAsiaTheme="minorEastAsia"/>
                <w:noProof/>
                <w:sz w:val="24"/>
                <w:szCs w:val="24"/>
                <w:lang w:eastAsia="zh-CN"/>
              </w:rPr>
              <w:tab/>
            </w:r>
            <w:r w:rsidRPr="00D24399">
              <w:rPr>
                <w:rStyle w:val="Hyperlink"/>
                <w:noProof/>
              </w:rPr>
              <w:t>Set the Device Hostname</w:t>
            </w:r>
            <w:r>
              <w:rPr>
                <w:noProof/>
                <w:webHidden/>
              </w:rPr>
              <w:tab/>
            </w:r>
            <w:r>
              <w:rPr>
                <w:noProof/>
                <w:webHidden/>
              </w:rPr>
              <w:fldChar w:fldCharType="begin"/>
            </w:r>
            <w:r>
              <w:rPr>
                <w:noProof/>
                <w:webHidden/>
              </w:rPr>
              <w:instrText xml:space="preserve"> PAGEREF _Toc242110552 \h </w:instrText>
            </w:r>
            <w:r>
              <w:rPr>
                <w:noProof/>
                <w:webHidden/>
              </w:rPr>
            </w:r>
            <w:r>
              <w:rPr>
                <w:noProof/>
                <w:webHidden/>
              </w:rPr>
              <w:fldChar w:fldCharType="separate"/>
            </w:r>
            <w:r w:rsidR="006E1DA9">
              <w:rPr>
                <w:noProof/>
                <w:webHidden/>
              </w:rPr>
              <w:t>18</w:t>
            </w:r>
            <w:r>
              <w:rPr>
                <w:noProof/>
                <w:webHidden/>
              </w:rPr>
              <w:fldChar w:fldCharType="end"/>
            </w:r>
          </w:hyperlink>
        </w:p>
        <w:p w14:paraId="23B3FB76" w14:textId="2389DC7E" w:rsidR="00DF1E09" w:rsidRDefault="00DF1E09">
          <w:pPr>
            <w:pStyle w:val="TOC3"/>
            <w:tabs>
              <w:tab w:val="left" w:pos="1440"/>
              <w:tab w:val="right" w:leader="dot" w:pos="10790"/>
            </w:tabs>
            <w:rPr>
              <w:rFonts w:eastAsiaTheme="minorEastAsia"/>
              <w:noProof/>
              <w:sz w:val="24"/>
              <w:szCs w:val="24"/>
              <w:lang w:eastAsia="zh-CN"/>
            </w:rPr>
          </w:pPr>
          <w:hyperlink w:anchor="_Toc242110553" w:history="1">
            <w:r w:rsidRPr="00D24399">
              <w:rPr>
                <w:rStyle w:val="Hyperlink"/>
                <w:noProof/>
              </w:rPr>
              <w:t>4.15.2</w:t>
            </w:r>
            <w:r>
              <w:rPr>
                <w:rFonts w:eastAsiaTheme="minorEastAsia"/>
                <w:noProof/>
                <w:sz w:val="24"/>
                <w:szCs w:val="24"/>
                <w:lang w:eastAsia="zh-CN"/>
              </w:rPr>
              <w:tab/>
            </w:r>
            <w:r w:rsidRPr="00D24399">
              <w:rPr>
                <w:rStyle w:val="Hyperlink"/>
                <w:noProof/>
              </w:rPr>
              <w:t>Query the Device Hostname</w:t>
            </w:r>
            <w:r>
              <w:rPr>
                <w:noProof/>
                <w:webHidden/>
              </w:rPr>
              <w:tab/>
            </w:r>
            <w:r>
              <w:rPr>
                <w:noProof/>
                <w:webHidden/>
              </w:rPr>
              <w:fldChar w:fldCharType="begin"/>
            </w:r>
            <w:r>
              <w:rPr>
                <w:noProof/>
                <w:webHidden/>
              </w:rPr>
              <w:instrText xml:space="preserve"> PAGEREF _Toc242110553 \h </w:instrText>
            </w:r>
            <w:r>
              <w:rPr>
                <w:noProof/>
                <w:webHidden/>
              </w:rPr>
            </w:r>
            <w:r>
              <w:rPr>
                <w:noProof/>
                <w:webHidden/>
              </w:rPr>
              <w:fldChar w:fldCharType="separate"/>
            </w:r>
            <w:r w:rsidR="006E1DA9">
              <w:rPr>
                <w:noProof/>
                <w:webHidden/>
              </w:rPr>
              <w:t>18</w:t>
            </w:r>
            <w:r>
              <w:rPr>
                <w:noProof/>
                <w:webHidden/>
              </w:rPr>
              <w:fldChar w:fldCharType="end"/>
            </w:r>
          </w:hyperlink>
        </w:p>
        <w:p w14:paraId="4AC2A92B" w14:textId="7D1A0F16" w:rsidR="00DF1E09" w:rsidRDefault="00DF1E09">
          <w:pPr>
            <w:pStyle w:val="TOC2"/>
            <w:tabs>
              <w:tab w:val="left" w:pos="960"/>
              <w:tab w:val="right" w:leader="dot" w:pos="10790"/>
            </w:tabs>
            <w:rPr>
              <w:rFonts w:eastAsiaTheme="minorEastAsia"/>
              <w:noProof/>
              <w:sz w:val="24"/>
              <w:szCs w:val="24"/>
              <w:lang w:eastAsia="zh-CN"/>
            </w:rPr>
          </w:pPr>
          <w:hyperlink w:anchor="_Toc242110554" w:history="1">
            <w:r w:rsidRPr="00D24399">
              <w:rPr>
                <w:rStyle w:val="Hyperlink"/>
                <w:noProof/>
              </w:rPr>
              <w:t>4.16</w:t>
            </w:r>
            <w:r>
              <w:rPr>
                <w:rFonts w:eastAsiaTheme="minorEastAsia"/>
                <w:noProof/>
                <w:sz w:val="24"/>
                <w:szCs w:val="24"/>
                <w:lang w:eastAsia="zh-CN"/>
              </w:rPr>
              <w:tab/>
            </w:r>
            <w:r w:rsidRPr="00D24399">
              <w:rPr>
                <w:rStyle w:val="Hyperlink"/>
                <w:noProof/>
              </w:rPr>
              <w:t>AT+LED_BLINK</w:t>
            </w:r>
            <w:r>
              <w:rPr>
                <w:noProof/>
                <w:webHidden/>
              </w:rPr>
              <w:tab/>
            </w:r>
            <w:r>
              <w:rPr>
                <w:noProof/>
                <w:webHidden/>
              </w:rPr>
              <w:fldChar w:fldCharType="begin"/>
            </w:r>
            <w:r>
              <w:rPr>
                <w:noProof/>
                <w:webHidden/>
              </w:rPr>
              <w:instrText xml:space="preserve"> PAGEREF _Toc242110554 \h </w:instrText>
            </w:r>
            <w:r>
              <w:rPr>
                <w:noProof/>
                <w:webHidden/>
              </w:rPr>
            </w:r>
            <w:r>
              <w:rPr>
                <w:noProof/>
                <w:webHidden/>
              </w:rPr>
              <w:fldChar w:fldCharType="separate"/>
            </w:r>
            <w:r w:rsidR="006E1DA9">
              <w:rPr>
                <w:noProof/>
                <w:webHidden/>
              </w:rPr>
              <w:t>19</w:t>
            </w:r>
            <w:r>
              <w:rPr>
                <w:noProof/>
                <w:webHidden/>
              </w:rPr>
              <w:fldChar w:fldCharType="end"/>
            </w:r>
          </w:hyperlink>
        </w:p>
        <w:p w14:paraId="28E0C584" w14:textId="7F9A97E5" w:rsidR="00DF1E09" w:rsidRDefault="00DF1E09">
          <w:pPr>
            <w:pStyle w:val="TOC2"/>
            <w:tabs>
              <w:tab w:val="left" w:pos="960"/>
              <w:tab w:val="right" w:leader="dot" w:pos="10790"/>
            </w:tabs>
            <w:rPr>
              <w:rFonts w:eastAsiaTheme="minorEastAsia"/>
              <w:noProof/>
              <w:sz w:val="24"/>
              <w:szCs w:val="24"/>
              <w:lang w:eastAsia="zh-CN"/>
            </w:rPr>
          </w:pPr>
          <w:hyperlink w:anchor="_Toc242110555" w:history="1">
            <w:r w:rsidRPr="00D24399">
              <w:rPr>
                <w:rStyle w:val="Hyperlink"/>
                <w:noProof/>
              </w:rPr>
              <w:t>4.17</w:t>
            </w:r>
            <w:r>
              <w:rPr>
                <w:rFonts w:eastAsiaTheme="minorEastAsia"/>
                <w:noProof/>
                <w:sz w:val="24"/>
                <w:szCs w:val="24"/>
                <w:lang w:eastAsia="zh-CN"/>
              </w:rPr>
              <w:tab/>
            </w:r>
            <w:r w:rsidRPr="00D24399">
              <w:rPr>
                <w:rStyle w:val="Hyperlink"/>
                <w:noProof/>
              </w:rPr>
              <w:t>AT+LED_ENABLE</w:t>
            </w:r>
            <w:r>
              <w:rPr>
                <w:noProof/>
                <w:webHidden/>
              </w:rPr>
              <w:tab/>
            </w:r>
            <w:r>
              <w:rPr>
                <w:noProof/>
                <w:webHidden/>
              </w:rPr>
              <w:fldChar w:fldCharType="begin"/>
            </w:r>
            <w:r>
              <w:rPr>
                <w:noProof/>
                <w:webHidden/>
              </w:rPr>
              <w:instrText xml:space="preserve"> PAGEREF _Toc242110555 \h </w:instrText>
            </w:r>
            <w:r>
              <w:rPr>
                <w:noProof/>
                <w:webHidden/>
              </w:rPr>
            </w:r>
            <w:r>
              <w:rPr>
                <w:noProof/>
                <w:webHidden/>
              </w:rPr>
              <w:fldChar w:fldCharType="separate"/>
            </w:r>
            <w:r w:rsidR="006E1DA9">
              <w:rPr>
                <w:noProof/>
                <w:webHidden/>
              </w:rPr>
              <w:t>20</w:t>
            </w:r>
            <w:r>
              <w:rPr>
                <w:noProof/>
                <w:webHidden/>
              </w:rPr>
              <w:fldChar w:fldCharType="end"/>
            </w:r>
          </w:hyperlink>
        </w:p>
        <w:p w14:paraId="52062C33" w14:textId="7B92B76B" w:rsidR="00DF1E09" w:rsidRDefault="00DF1E09">
          <w:pPr>
            <w:pStyle w:val="TOC3"/>
            <w:tabs>
              <w:tab w:val="left" w:pos="1440"/>
              <w:tab w:val="right" w:leader="dot" w:pos="10790"/>
            </w:tabs>
            <w:rPr>
              <w:rFonts w:eastAsiaTheme="minorEastAsia"/>
              <w:noProof/>
              <w:sz w:val="24"/>
              <w:szCs w:val="24"/>
              <w:lang w:eastAsia="zh-CN"/>
            </w:rPr>
          </w:pPr>
          <w:hyperlink w:anchor="_Toc242110556" w:history="1">
            <w:r w:rsidRPr="00D24399">
              <w:rPr>
                <w:rStyle w:val="Hyperlink"/>
                <w:noProof/>
              </w:rPr>
              <w:t>4.17.1</w:t>
            </w:r>
            <w:r>
              <w:rPr>
                <w:rFonts w:eastAsiaTheme="minorEastAsia"/>
                <w:noProof/>
                <w:sz w:val="24"/>
                <w:szCs w:val="24"/>
                <w:lang w:eastAsia="zh-CN"/>
              </w:rPr>
              <w:tab/>
            </w:r>
            <w:r w:rsidRPr="00D24399">
              <w:rPr>
                <w:rStyle w:val="Hyperlink"/>
                <w:noProof/>
              </w:rPr>
              <w:t>Enable or Disable the Status Indicators</w:t>
            </w:r>
            <w:r>
              <w:rPr>
                <w:noProof/>
                <w:webHidden/>
              </w:rPr>
              <w:tab/>
            </w:r>
            <w:r>
              <w:rPr>
                <w:noProof/>
                <w:webHidden/>
              </w:rPr>
              <w:fldChar w:fldCharType="begin"/>
            </w:r>
            <w:r>
              <w:rPr>
                <w:noProof/>
                <w:webHidden/>
              </w:rPr>
              <w:instrText xml:space="preserve"> PAGEREF _Toc242110556 \h </w:instrText>
            </w:r>
            <w:r>
              <w:rPr>
                <w:noProof/>
                <w:webHidden/>
              </w:rPr>
            </w:r>
            <w:r>
              <w:rPr>
                <w:noProof/>
                <w:webHidden/>
              </w:rPr>
              <w:fldChar w:fldCharType="separate"/>
            </w:r>
            <w:r w:rsidR="006E1DA9">
              <w:rPr>
                <w:noProof/>
                <w:webHidden/>
              </w:rPr>
              <w:t>20</w:t>
            </w:r>
            <w:r>
              <w:rPr>
                <w:noProof/>
                <w:webHidden/>
              </w:rPr>
              <w:fldChar w:fldCharType="end"/>
            </w:r>
          </w:hyperlink>
        </w:p>
        <w:p w14:paraId="51DA72CC" w14:textId="24138084" w:rsidR="00DF1E09" w:rsidRDefault="00DF1E09">
          <w:pPr>
            <w:pStyle w:val="TOC3"/>
            <w:tabs>
              <w:tab w:val="left" w:pos="1440"/>
              <w:tab w:val="right" w:leader="dot" w:pos="10790"/>
            </w:tabs>
            <w:rPr>
              <w:rFonts w:eastAsiaTheme="minorEastAsia"/>
              <w:noProof/>
              <w:sz w:val="24"/>
              <w:szCs w:val="24"/>
              <w:lang w:eastAsia="zh-CN"/>
            </w:rPr>
          </w:pPr>
          <w:hyperlink w:anchor="_Toc242110557" w:history="1">
            <w:r w:rsidRPr="00D24399">
              <w:rPr>
                <w:rStyle w:val="Hyperlink"/>
                <w:noProof/>
              </w:rPr>
              <w:t>4.17.2</w:t>
            </w:r>
            <w:r>
              <w:rPr>
                <w:rFonts w:eastAsiaTheme="minorEastAsia"/>
                <w:noProof/>
                <w:sz w:val="24"/>
                <w:szCs w:val="24"/>
                <w:lang w:eastAsia="zh-CN"/>
              </w:rPr>
              <w:tab/>
            </w:r>
            <w:r w:rsidRPr="00D24399">
              <w:rPr>
                <w:rStyle w:val="Hyperlink"/>
                <w:noProof/>
              </w:rPr>
              <w:t>Query the Status Indicator Enable Setting</w:t>
            </w:r>
            <w:r>
              <w:rPr>
                <w:noProof/>
                <w:webHidden/>
              </w:rPr>
              <w:tab/>
            </w:r>
            <w:r>
              <w:rPr>
                <w:noProof/>
                <w:webHidden/>
              </w:rPr>
              <w:fldChar w:fldCharType="begin"/>
            </w:r>
            <w:r>
              <w:rPr>
                <w:noProof/>
                <w:webHidden/>
              </w:rPr>
              <w:instrText xml:space="preserve"> PAGEREF _Toc242110557 \h </w:instrText>
            </w:r>
            <w:r>
              <w:rPr>
                <w:noProof/>
                <w:webHidden/>
              </w:rPr>
            </w:r>
            <w:r>
              <w:rPr>
                <w:noProof/>
                <w:webHidden/>
              </w:rPr>
              <w:fldChar w:fldCharType="separate"/>
            </w:r>
            <w:r w:rsidR="006E1DA9">
              <w:rPr>
                <w:noProof/>
                <w:webHidden/>
              </w:rPr>
              <w:t>20</w:t>
            </w:r>
            <w:r>
              <w:rPr>
                <w:noProof/>
                <w:webHidden/>
              </w:rPr>
              <w:fldChar w:fldCharType="end"/>
            </w:r>
          </w:hyperlink>
        </w:p>
        <w:p w14:paraId="4472E6E2" w14:textId="046DF4EF" w:rsidR="00DF1E09" w:rsidRDefault="00DF1E09">
          <w:pPr>
            <w:pStyle w:val="TOC2"/>
            <w:tabs>
              <w:tab w:val="left" w:pos="960"/>
              <w:tab w:val="right" w:leader="dot" w:pos="10790"/>
            </w:tabs>
            <w:rPr>
              <w:rFonts w:eastAsiaTheme="minorEastAsia"/>
              <w:noProof/>
              <w:sz w:val="24"/>
              <w:szCs w:val="24"/>
              <w:lang w:eastAsia="zh-CN"/>
            </w:rPr>
          </w:pPr>
          <w:hyperlink w:anchor="_Toc242110558" w:history="1">
            <w:r w:rsidRPr="00D24399">
              <w:rPr>
                <w:rStyle w:val="Hyperlink"/>
                <w:noProof/>
              </w:rPr>
              <w:t>4.18</w:t>
            </w:r>
            <w:r>
              <w:rPr>
                <w:rFonts w:eastAsiaTheme="minorEastAsia"/>
                <w:noProof/>
                <w:sz w:val="24"/>
                <w:szCs w:val="24"/>
                <w:lang w:eastAsia="zh-CN"/>
              </w:rPr>
              <w:tab/>
            </w:r>
            <w:r w:rsidRPr="00D24399">
              <w:rPr>
                <w:rStyle w:val="Hyperlink"/>
                <w:noProof/>
              </w:rPr>
              <w:t>AT+MAVLINK_ID</w:t>
            </w:r>
            <w:r>
              <w:rPr>
                <w:noProof/>
                <w:webHidden/>
              </w:rPr>
              <w:tab/>
            </w:r>
            <w:r>
              <w:rPr>
                <w:noProof/>
                <w:webHidden/>
              </w:rPr>
              <w:fldChar w:fldCharType="begin"/>
            </w:r>
            <w:r>
              <w:rPr>
                <w:noProof/>
                <w:webHidden/>
              </w:rPr>
              <w:instrText xml:space="preserve"> PAGEREF _Toc242110558 \h </w:instrText>
            </w:r>
            <w:r>
              <w:rPr>
                <w:noProof/>
                <w:webHidden/>
              </w:rPr>
            </w:r>
            <w:r>
              <w:rPr>
                <w:noProof/>
                <w:webHidden/>
              </w:rPr>
              <w:fldChar w:fldCharType="separate"/>
            </w:r>
            <w:r w:rsidR="006E1DA9">
              <w:rPr>
                <w:noProof/>
                <w:webHidden/>
              </w:rPr>
              <w:t>21</w:t>
            </w:r>
            <w:r>
              <w:rPr>
                <w:noProof/>
                <w:webHidden/>
              </w:rPr>
              <w:fldChar w:fldCharType="end"/>
            </w:r>
          </w:hyperlink>
        </w:p>
        <w:p w14:paraId="07103FBA" w14:textId="62D742FF" w:rsidR="00DF1E09" w:rsidRDefault="00DF1E09">
          <w:pPr>
            <w:pStyle w:val="TOC3"/>
            <w:tabs>
              <w:tab w:val="left" w:pos="1440"/>
              <w:tab w:val="right" w:leader="dot" w:pos="10790"/>
            </w:tabs>
            <w:rPr>
              <w:rFonts w:eastAsiaTheme="minorEastAsia"/>
              <w:noProof/>
              <w:sz w:val="24"/>
              <w:szCs w:val="24"/>
              <w:lang w:eastAsia="zh-CN"/>
            </w:rPr>
          </w:pPr>
          <w:hyperlink w:anchor="_Toc242110559" w:history="1">
            <w:r w:rsidRPr="00D24399">
              <w:rPr>
                <w:rStyle w:val="Hyperlink"/>
                <w:noProof/>
              </w:rPr>
              <w:t>4.18.1</w:t>
            </w:r>
            <w:r>
              <w:rPr>
                <w:rFonts w:eastAsiaTheme="minorEastAsia"/>
                <w:noProof/>
                <w:sz w:val="24"/>
                <w:szCs w:val="24"/>
                <w:lang w:eastAsia="zh-CN"/>
              </w:rPr>
              <w:tab/>
            </w:r>
            <w:r w:rsidRPr="00D24399">
              <w:rPr>
                <w:rStyle w:val="Hyperlink"/>
                <w:noProof/>
              </w:rPr>
              <w:t>Set the MAVLINK System ID and Component ID</w:t>
            </w:r>
            <w:r>
              <w:rPr>
                <w:noProof/>
                <w:webHidden/>
              </w:rPr>
              <w:tab/>
            </w:r>
            <w:r>
              <w:rPr>
                <w:noProof/>
                <w:webHidden/>
              </w:rPr>
              <w:fldChar w:fldCharType="begin"/>
            </w:r>
            <w:r>
              <w:rPr>
                <w:noProof/>
                <w:webHidden/>
              </w:rPr>
              <w:instrText xml:space="preserve"> PAGEREF _Toc242110559 \h </w:instrText>
            </w:r>
            <w:r>
              <w:rPr>
                <w:noProof/>
                <w:webHidden/>
              </w:rPr>
            </w:r>
            <w:r>
              <w:rPr>
                <w:noProof/>
                <w:webHidden/>
              </w:rPr>
              <w:fldChar w:fldCharType="separate"/>
            </w:r>
            <w:r w:rsidR="006E1DA9">
              <w:rPr>
                <w:noProof/>
                <w:webHidden/>
              </w:rPr>
              <w:t>21</w:t>
            </w:r>
            <w:r>
              <w:rPr>
                <w:noProof/>
                <w:webHidden/>
              </w:rPr>
              <w:fldChar w:fldCharType="end"/>
            </w:r>
          </w:hyperlink>
        </w:p>
        <w:p w14:paraId="15696AF6" w14:textId="5860BE1E" w:rsidR="00DF1E09" w:rsidRDefault="00DF1E09">
          <w:pPr>
            <w:pStyle w:val="TOC3"/>
            <w:tabs>
              <w:tab w:val="left" w:pos="1440"/>
              <w:tab w:val="right" w:leader="dot" w:pos="10790"/>
            </w:tabs>
            <w:rPr>
              <w:rFonts w:eastAsiaTheme="minorEastAsia"/>
              <w:noProof/>
              <w:sz w:val="24"/>
              <w:szCs w:val="24"/>
              <w:lang w:eastAsia="zh-CN"/>
            </w:rPr>
          </w:pPr>
          <w:hyperlink w:anchor="_Toc242110560" w:history="1">
            <w:r w:rsidRPr="00D24399">
              <w:rPr>
                <w:rStyle w:val="Hyperlink"/>
                <w:noProof/>
              </w:rPr>
              <w:t>4.18.2</w:t>
            </w:r>
            <w:r>
              <w:rPr>
                <w:rFonts w:eastAsiaTheme="minorEastAsia"/>
                <w:noProof/>
                <w:sz w:val="24"/>
                <w:szCs w:val="24"/>
                <w:lang w:eastAsia="zh-CN"/>
              </w:rPr>
              <w:tab/>
            </w:r>
            <w:r w:rsidRPr="00D24399">
              <w:rPr>
                <w:rStyle w:val="Hyperlink"/>
                <w:noProof/>
              </w:rPr>
              <w:t>Query the MAVLINK System ID and Component ID</w:t>
            </w:r>
            <w:r>
              <w:rPr>
                <w:noProof/>
                <w:webHidden/>
              </w:rPr>
              <w:tab/>
            </w:r>
            <w:r>
              <w:rPr>
                <w:noProof/>
                <w:webHidden/>
              </w:rPr>
              <w:fldChar w:fldCharType="begin"/>
            </w:r>
            <w:r>
              <w:rPr>
                <w:noProof/>
                <w:webHidden/>
              </w:rPr>
              <w:instrText xml:space="preserve"> PAGEREF _Toc242110560 \h </w:instrText>
            </w:r>
            <w:r>
              <w:rPr>
                <w:noProof/>
                <w:webHidden/>
              </w:rPr>
            </w:r>
            <w:r>
              <w:rPr>
                <w:noProof/>
                <w:webHidden/>
              </w:rPr>
              <w:fldChar w:fldCharType="separate"/>
            </w:r>
            <w:r w:rsidR="006E1DA9">
              <w:rPr>
                <w:noProof/>
                <w:webHidden/>
              </w:rPr>
              <w:t>21</w:t>
            </w:r>
            <w:r>
              <w:rPr>
                <w:noProof/>
                <w:webHidden/>
              </w:rPr>
              <w:fldChar w:fldCharType="end"/>
            </w:r>
          </w:hyperlink>
        </w:p>
        <w:p w14:paraId="08390F2D" w14:textId="16C3FEB2" w:rsidR="00DF1E09" w:rsidRDefault="00DF1E09">
          <w:pPr>
            <w:pStyle w:val="TOC2"/>
            <w:tabs>
              <w:tab w:val="left" w:pos="960"/>
              <w:tab w:val="right" w:leader="dot" w:pos="10790"/>
            </w:tabs>
            <w:rPr>
              <w:rFonts w:eastAsiaTheme="minorEastAsia"/>
              <w:noProof/>
              <w:sz w:val="24"/>
              <w:szCs w:val="24"/>
              <w:lang w:eastAsia="zh-CN"/>
            </w:rPr>
          </w:pPr>
          <w:hyperlink w:anchor="_Toc242110561" w:history="1">
            <w:r w:rsidRPr="00D24399">
              <w:rPr>
                <w:rStyle w:val="Hyperlink"/>
                <w:noProof/>
              </w:rPr>
              <w:t>4.19</w:t>
            </w:r>
            <w:r>
              <w:rPr>
                <w:rFonts w:eastAsiaTheme="minorEastAsia"/>
                <w:noProof/>
                <w:sz w:val="24"/>
                <w:szCs w:val="24"/>
                <w:lang w:eastAsia="zh-CN"/>
              </w:rPr>
              <w:tab/>
            </w:r>
            <w:r w:rsidRPr="00D24399">
              <w:rPr>
                <w:rStyle w:val="Hyperlink"/>
                <w:noProof/>
              </w:rPr>
              <w:t>AT+LOG_LEVEL</w:t>
            </w:r>
            <w:r>
              <w:rPr>
                <w:noProof/>
                <w:webHidden/>
              </w:rPr>
              <w:tab/>
            </w:r>
            <w:r>
              <w:rPr>
                <w:noProof/>
                <w:webHidden/>
              </w:rPr>
              <w:fldChar w:fldCharType="begin"/>
            </w:r>
            <w:r>
              <w:rPr>
                <w:noProof/>
                <w:webHidden/>
              </w:rPr>
              <w:instrText xml:space="preserve"> PAGEREF _Toc242110561 \h </w:instrText>
            </w:r>
            <w:r>
              <w:rPr>
                <w:noProof/>
                <w:webHidden/>
              </w:rPr>
            </w:r>
            <w:r>
              <w:rPr>
                <w:noProof/>
                <w:webHidden/>
              </w:rPr>
              <w:fldChar w:fldCharType="separate"/>
            </w:r>
            <w:r w:rsidR="006E1DA9">
              <w:rPr>
                <w:noProof/>
                <w:webHidden/>
              </w:rPr>
              <w:t>21</w:t>
            </w:r>
            <w:r>
              <w:rPr>
                <w:noProof/>
                <w:webHidden/>
              </w:rPr>
              <w:fldChar w:fldCharType="end"/>
            </w:r>
          </w:hyperlink>
        </w:p>
        <w:p w14:paraId="1007E07B" w14:textId="66DFEF8A" w:rsidR="00DF1E09" w:rsidRDefault="00DF1E09">
          <w:pPr>
            <w:pStyle w:val="TOC2"/>
            <w:tabs>
              <w:tab w:val="left" w:pos="960"/>
              <w:tab w:val="right" w:leader="dot" w:pos="10790"/>
            </w:tabs>
            <w:rPr>
              <w:rFonts w:eastAsiaTheme="minorEastAsia"/>
              <w:noProof/>
              <w:sz w:val="24"/>
              <w:szCs w:val="24"/>
              <w:lang w:eastAsia="zh-CN"/>
            </w:rPr>
          </w:pPr>
          <w:hyperlink w:anchor="_Toc242110562" w:history="1">
            <w:r w:rsidRPr="00D24399">
              <w:rPr>
                <w:rStyle w:val="Hyperlink"/>
                <w:noProof/>
              </w:rPr>
              <w:t>4.20</w:t>
            </w:r>
            <w:r>
              <w:rPr>
                <w:rFonts w:eastAsiaTheme="minorEastAsia"/>
                <w:noProof/>
                <w:sz w:val="24"/>
                <w:szCs w:val="24"/>
                <w:lang w:eastAsia="zh-CN"/>
              </w:rPr>
              <w:tab/>
            </w:r>
            <w:r w:rsidRPr="00D24399">
              <w:rPr>
                <w:rStyle w:val="Hyperlink"/>
                <w:noProof/>
              </w:rPr>
              <w:t>AT+PROTOCOL_OUT</w:t>
            </w:r>
            <w:r>
              <w:rPr>
                <w:noProof/>
                <w:webHidden/>
              </w:rPr>
              <w:tab/>
            </w:r>
            <w:r>
              <w:rPr>
                <w:noProof/>
                <w:webHidden/>
              </w:rPr>
              <w:fldChar w:fldCharType="begin"/>
            </w:r>
            <w:r>
              <w:rPr>
                <w:noProof/>
                <w:webHidden/>
              </w:rPr>
              <w:instrText xml:space="preserve"> PAGEREF _Toc242110562 \h </w:instrText>
            </w:r>
            <w:r>
              <w:rPr>
                <w:noProof/>
                <w:webHidden/>
              </w:rPr>
            </w:r>
            <w:r>
              <w:rPr>
                <w:noProof/>
                <w:webHidden/>
              </w:rPr>
              <w:fldChar w:fldCharType="separate"/>
            </w:r>
            <w:r w:rsidR="006E1DA9">
              <w:rPr>
                <w:noProof/>
                <w:webHidden/>
              </w:rPr>
              <w:t>22</w:t>
            </w:r>
            <w:r>
              <w:rPr>
                <w:noProof/>
                <w:webHidden/>
              </w:rPr>
              <w:fldChar w:fldCharType="end"/>
            </w:r>
          </w:hyperlink>
        </w:p>
        <w:p w14:paraId="193B8BD4" w14:textId="5CD1FB8E" w:rsidR="00DF1E09" w:rsidRDefault="00DF1E09">
          <w:pPr>
            <w:pStyle w:val="TOC3"/>
            <w:tabs>
              <w:tab w:val="left" w:pos="1440"/>
              <w:tab w:val="right" w:leader="dot" w:pos="10790"/>
            </w:tabs>
            <w:rPr>
              <w:rFonts w:eastAsiaTheme="minorEastAsia"/>
              <w:noProof/>
              <w:sz w:val="24"/>
              <w:szCs w:val="24"/>
              <w:lang w:eastAsia="zh-CN"/>
            </w:rPr>
          </w:pPr>
          <w:hyperlink w:anchor="_Toc242110563" w:history="1">
            <w:r w:rsidRPr="00D24399">
              <w:rPr>
                <w:rStyle w:val="Hyperlink"/>
                <w:noProof/>
              </w:rPr>
              <w:t>4.20.1</w:t>
            </w:r>
            <w:r>
              <w:rPr>
                <w:rFonts w:eastAsiaTheme="minorEastAsia"/>
                <w:noProof/>
                <w:sz w:val="24"/>
                <w:szCs w:val="24"/>
                <w:lang w:eastAsia="zh-CN"/>
              </w:rPr>
              <w:tab/>
            </w:r>
            <w:r w:rsidRPr="00D24399">
              <w:rPr>
                <w:rStyle w:val="Hyperlink"/>
                <w:noProof/>
              </w:rPr>
              <w:t>Set the Reporting Protocol for a Serial Interface</w:t>
            </w:r>
            <w:r>
              <w:rPr>
                <w:noProof/>
                <w:webHidden/>
              </w:rPr>
              <w:tab/>
            </w:r>
            <w:r>
              <w:rPr>
                <w:noProof/>
                <w:webHidden/>
              </w:rPr>
              <w:fldChar w:fldCharType="begin"/>
            </w:r>
            <w:r>
              <w:rPr>
                <w:noProof/>
                <w:webHidden/>
              </w:rPr>
              <w:instrText xml:space="preserve"> PAGEREF _Toc242110563 \h </w:instrText>
            </w:r>
            <w:r>
              <w:rPr>
                <w:noProof/>
                <w:webHidden/>
              </w:rPr>
            </w:r>
            <w:r>
              <w:rPr>
                <w:noProof/>
                <w:webHidden/>
              </w:rPr>
              <w:fldChar w:fldCharType="separate"/>
            </w:r>
            <w:r w:rsidR="006E1DA9">
              <w:rPr>
                <w:noProof/>
                <w:webHidden/>
              </w:rPr>
              <w:t>22</w:t>
            </w:r>
            <w:r>
              <w:rPr>
                <w:noProof/>
                <w:webHidden/>
              </w:rPr>
              <w:fldChar w:fldCharType="end"/>
            </w:r>
          </w:hyperlink>
        </w:p>
        <w:p w14:paraId="1C6FFFE3" w14:textId="36E910FD" w:rsidR="00DF1E09" w:rsidRDefault="00DF1E09">
          <w:pPr>
            <w:pStyle w:val="TOC3"/>
            <w:tabs>
              <w:tab w:val="left" w:pos="1440"/>
              <w:tab w:val="right" w:leader="dot" w:pos="10790"/>
            </w:tabs>
            <w:rPr>
              <w:rFonts w:eastAsiaTheme="minorEastAsia"/>
              <w:noProof/>
              <w:sz w:val="24"/>
              <w:szCs w:val="24"/>
              <w:lang w:eastAsia="zh-CN"/>
            </w:rPr>
          </w:pPr>
          <w:hyperlink w:anchor="_Toc242110564" w:history="1">
            <w:r w:rsidRPr="00D24399">
              <w:rPr>
                <w:rStyle w:val="Hyperlink"/>
                <w:noProof/>
              </w:rPr>
              <w:t>4.20.2</w:t>
            </w:r>
            <w:r>
              <w:rPr>
                <w:rFonts w:eastAsiaTheme="minorEastAsia"/>
                <w:noProof/>
                <w:sz w:val="24"/>
                <w:szCs w:val="24"/>
                <w:lang w:eastAsia="zh-CN"/>
              </w:rPr>
              <w:tab/>
            </w:r>
            <w:r w:rsidRPr="00D24399">
              <w:rPr>
                <w:rStyle w:val="Hyperlink"/>
                <w:noProof/>
              </w:rPr>
              <w:t>Query the Reporting Protocol for All Serial Interfaces</w:t>
            </w:r>
            <w:r>
              <w:rPr>
                <w:noProof/>
                <w:webHidden/>
              </w:rPr>
              <w:tab/>
            </w:r>
            <w:r>
              <w:rPr>
                <w:noProof/>
                <w:webHidden/>
              </w:rPr>
              <w:fldChar w:fldCharType="begin"/>
            </w:r>
            <w:r>
              <w:rPr>
                <w:noProof/>
                <w:webHidden/>
              </w:rPr>
              <w:instrText xml:space="preserve"> PAGEREF _Toc242110564 \h </w:instrText>
            </w:r>
            <w:r>
              <w:rPr>
                <w:noProof/>
                <w:webHidden/>
              </w:rPr>
            </w:r>
            <w:r>
              <w:rPr>
                <w:noProof/>
                <w:webHidden/>
              </w:rPr>
              <w:fldChar w:fldCharType="separate"/>
            </w:r>
            <w:r w:rsidR="006E1DA9">
              <w:rPr>
                <w:noProof/>
                <w:webHidden/>
              </w:rPr>
              <w:t>22</w:t>
            </w:r>
            <w:r>
              <w:rPr>
                <w:noProof/>
                <w:webHidden/>
              </w:rPr>
              <w:fldChar w:fldCharType="end"/>
            </w:r>
          </w:hyperlink>
        </w:p>
        <w:p w14:paraId="0FB85FF7" w14:textId="2473B1C0" w:rsidR="00DF1E09" w:rsidRDefault="00DF1E09">
          <w:pPr>
            <w:pStyle w:val="TOC2"/>
            <w:tabs>
              <w:tab w:val="left" w:pos="960"/>
              <w:tab w:val="right" w:leader="dot" w:pos="10790"/>
            </w:tabs>
            <w:rPr>
              <w:rFonts w:eastAsiaTheme="minorEastAsia"/>
              <w:noProof/>
              <w:sz w:val="24"/>
              <w:szCs w:val="24"/>
              <w:lang w:eastAsia="zh-CN"/>
            </w:rPr>
          </w:pPr>
          <w:hyperlink w:anchor="_Toc242110565" w:history="1">
            <w:r w:rsidRPr="00D24399">
              <w:rPr>
                <w:rStyle w:val="Hyperlink"/>
                <w:noProof/>
              </w:rPr>
              <w:t>4.21</w:t>
            </w:r>
            <w:r>
              <w:rPr>
                <w:rFonts w:eastAsiaTheme="minorEastAsia"/>
                <w:noProof/>
                <w:sz w:val="24"/>
                <w:szCs w:val="24"/>
                <w:lang w:eastAsia="zh-CN"/>
              </w:rPr>
              <w:tab/>
            </w:r>
            <w:r w:rsidRPr="00D24399">
              <w:rPr>
                <w:rStyle w:val="Hyperlink"/>
                <w:noProof/>
              </w:rPr>
              <w:t>AT+REBOOT</w:t>
            </w:r>
            <w:r>
              <w:rPr>
                <w:noProof/>
                <w:webHidden/>
              </w:rPr>
              <w:tab/>
            </w:r>
            <w:r>
              <w:rPr>
                <w:noProof/>
                <w:webHidden/>
              </w:rPr>
              <w:fldChar w:fldCharType="begin"/>
            </w:r>
            <w:r>
              <w:rPr>
                <w:noProof/>
                <w:webHidden/>
              </w:rPr>
              <w:instrText xml:space="preserve"> PAGEREF _Toc242110565 \h </w:instrText>
            </w:r>
            <w:r>
              <w:rPr>
                <w:noProof/>
                <w:webHidden/>
              </w:rPr>
            </w:r>
            <w:r>
              <w:rPr>
                <w:noProof/>
                <w:webHidden/>
              </w:rPr>
              <w:fldChar w:fldCharType="separate"/>
            </w:r>
            <w:r w:rsidR="006E1DA9">
              <w:rPr>
                <w:noProof/>
                <w:webHidden/>
              </w:rPr>
              <w:t>22</w:t>
            </w:r>
            <w:r>
              <w:rPr>
                <w:noProof/>
                <w:webHidden/>
              </w:rPr>
              <w:fldChar w:fldCharType="end"/>
            </w:r>
          </w:hyperlink>
        </w:p>
        <w:p w14:paraId="2F46388F" w14:textId="3B45D239" w:rsidR="00DF1E09" w:rsidRDefault="00DF1E09">
          <w:pPr>
            <w:pStyle w:val="TOC2"/>
            <w:tabs>
              <w:tab w:val="left" w:pos="960"/>
              <w:tab w:val="right" w:leader="dot" w:pos="10790"/>
            </w:tabs>
            <w:rPr>
              <w:rFonts w:eastAsiaTheme="minorEastAsia"/>
              <w:noProof/>
              <w:sz w:val="24"/>
              <w:szCs w:val="24"/>
              <w:lang w:eastAsia="zh-CN"/>
            </w:rPr>
          </w:pPr>
          <w:hyperlink w:anchor="_Toc242110566" w:history="1">
            <w:r w:rsidRPr="00D24399">
              <w:rPr>
                <w:rStyle w:val="Hyperlink"/>
                <w:noProof/>
              </w:rPr>
              <w:t>4.22</w:t>
            </w:r>
            <w:r>
              <w:rPr>
                <w:rFonts w:eastAsiaTheme="minorEastAsia"/>
                <w:noProof/>
                <w:sz w:val="24"/>
                <w:szCs w:val="24"/>
                <w:lang w:eastAsia="zh-CN"/>
              </w:rPr>
              <w:tab/>
            </w:r>
            <w:r w:rsidRPr="00D24399">
              <w:rPr>
                <w:rStyle w:val="Hyperlink"/>
                <w:noProof/>
              </w:rPr>
              <w:t>AT+RX_ENABLE</w:t>
            </w:r>
            <w:r>
              <w:rPr>
                <w:noProof/>
                <w:webHidden/>
              </w:rPr>
              <w:tab/>
            </w:r>
            <w:r>
              <w:rPr>
                <w:noProof/>
                <w:webHidden/>
              </w:rPr>
              <w:fldChar w:fldCharType="begin"/>
            </w:r>
            <w:r>
              <w:rPr>
                <w:noProof/>
                <w:webHidden/>
              </w:rPr>
              <w:instrText xml:space="preserve"> PAGEREF _Toc242110566 \h </w:instrText>
            </w:r>
            <w:r>
              <w:rPr>
                <w:noProof/>
                <w:webHidden/>
              </w:rPr>
            </w:r>
            <w:r>
              <w:rPr>
                <w:noProof/>
                <w:webHidden/>
              </w:rPr>
              <w:fldChar w:fldCharType="separate"/>
            </w:r>
            <w:r w:rsidR="006E1DA9">
              <w:rPr>
                <w:noProof/>
                <w:webHidden/>
              </w:rPr>
              <w:t>23</w:t>
            </w:r>
            <w:r>
              <w:rPr>
                <w:noProof/>
                <w:webHidden/>
              </w:rPr>
              <w:fldChar w:fldCharType="end"/>
            </w:r>
          </w:hyperlink>
        </w:p>
        <w:p w14:paraId="33F497C6" w14:textId="60845A96" w:rsidR="00DF1E09" w:rsidRDefault="00DF1E09">
          <w:pPr>
            <w:pStyle w:val="TOC3"/>
            <w:tabs>
              <w:tab w:val="left" w:pos="1440"/>
              <w:tab w:val="right" w:leader="dot" w:pos="10790"/>
            </w:tabs>
            <w:rPr>
              <w:rFonts w:eastAsiaTheme="minorEastAsia"/>
              <w:noProof/>
              <w:sz w:val="24"/>
              <w:szCs w:val="24"/>
              <w:lang w:eastAsia="zh-CN"/>
            </w:rPr>
          </w:pPr>
          <w:hyperlink w:anchor="_Toc242110567" w:history="1">
            <w:r w:rsidRPr="00D24399">
              <w:rPr>
                <w:rStyle w:val="Hyperlink"/>
                <w:noProof/>
              </w:rPr>
              <w:t>4.22.1</w:t>
            </w:r>
            <w:r>
              <w:rPr>
                <w:rFonts w:eastAsiaTheme="minorEastAsia"/>
                <w:noProof/>
                <w:sz w:val="24"/>
                <w:szCs w:val="24"/>
                <w:lang w:eastAsia="zh-CN"/>
              </w:rPr>
              <w:tab/>
            </w:r>
            <w:r w:rsidRPr="00D24399">
              <w:rPr>
                <w:rStyle w:val="Hyperlink"/>
                <w:noProof/>
              </w:rPr>
              <w:t>Enable or Disable the Receiver(s)</w:t>
            </w:r>
            <w:r>
              <w:rPr>
                <w:noProof/>
                <w:webHidden/>
              </w:rPr>
              <w:tab/>
            </w:r>
            <w:r>
              <w:rPr>
                <w:noProof/>
                <w:webHidden/>
              </w:rPr>
              <w:fldChar w:fldCharType="begin"/>
            </w:r>
            <w:r>
              <w:rPr>
                <w:noProof/>
                <w:webHidden/>
              </w:rPr>
              <w:instrText xml:space="preserve"> PAGEREF _Toc242110567 \h </w:instrText>
            </w:r>
            <w:r>
              <w:rPr>
                <w:noProof/>
                <w:webHidden/>
              </w:rPr>
            </w:r>
            <w:r>
              <w:rPr>
                <w:noProof/>
                <w:webHidden/>
              </w:rPr>
              <w:fldChar w:fldCharType="separate"/>
            </w:r>
            <w:r w:rsidR="006E1DA9">
              <w:rPr>
                <w:noProof/>
                <w:webHidden/>
              </w:rPr>
              <w:t>23</w:t>
            </w:r>
            <w:r>
              <w:rPr>
                <w:noProof/>
                <w:webHidden/>
              </w:rPr>
              <w:fldChar w:fldCharType="end"/>
            </w:r>
          </w:hyperlink>
        </w:p>
        <w:p w14:paraId="496F47E4" w14:textId="5995CA15" w:rsidR="00DF1E09" w:rsidRDefault="00DF1E09">
          <w:pPr>
            <w:pStyle w:val="TOC3"/>
            <w:tabs>
              <w:tab w:val="left" w:pos="1440"/>
              <w:tab w:val="right" w:leader="dot" w:pos="10790"/>
            </w:tabs>
            <w:rPr>
              <w:rFonts w:eastAsiaTheme="minorEastAsia"/>
              <w:noProof/>
              <w:sz w:val="24"/>
              <w:szCs w:val="24"/>
              <w:lang w:eastAsia="zh-CN"/>
            </w:rPr>
          </w:pPr>
          <w:hyperlink w:anchor="_Toc242110568" w:history="1">
            <w:r w:rsidRPr="00D24399">
              <w:rPr>
                <w:rStyle w:val="Hyperlink"/>
                <w:noProof/>
              </w:rPr>
              <w:t>4.22.2</w:t>
            </w:r>
            <w:r>
              <w:rPr>
                <w:rFonts w:eastAsiaTheme="minorEastAsia"/>
                <w:noProof/>
                <w:sz w:val="24"/>
                <w:szCs w:val="24"/>
                <w:lang w:eastAsia="zh-CN"/>
              </w:rPr>
              <w:tab/>
            </w:r>
            <w:r w:rsidRPr="00D24399">
              <w:rPr>
                <w:rStyle w:val="Hyperlink"/>
                <w:noProof/>
              </w:rPr>
              <w:t>Check Whether the Receiver(s) are Currently Enabled</w:t>
            </w:r>
            <w:r>
              <w:rPr>
                <w:noProof/>
                <w:webHidden/>
              </w:rPr>
              <w:tab/>
            </w:r>
            <w:r>
              <w:rPr>
                <w:noProof/>
                <w:webHidden/>
              </w:rPr>
              <w:fldChar w:fldCharType="begin"/>
            </w:r>
            <w:r>
              <w:rPr>
                <w:noProof/>
                <w:webHidden/>
              </w:rPr>
              <w:instrText xml:space="preserve"> PAGEREF _Toc242110568 \h </w:instrText>
            </w:r>
            <w:r>
              <w:rPr>
                <w:noProof/>
                <w:webHidden/>
              </w:rPr>
            </w:r>
            <w:r>
              <w:rPr>
                <w:noProof/>
                <w:webHidden/>
              </w:rPr>
              <w:fldChar w:fldCharType="separate"/>
            </w:r>
            <w:r w:rsidR="006E1DA9">
              <w:rPr>
                <w:noProof/>
                <w:webHidden/>
              </w:rPr>
              <w:t>23</w:t>
            </w:r>
            <w:r>
              <w:rPr>
                <w:noProof/>
                <w:webHidden/>
              </w:rPr>
              <w:fldChar w:fldCharType="end"/>
            </w:r>
          </w:hyperlink>
        </w:p>
        <w:p w14:paraId="4D25E22D" w14:textId="75630949" w:rsidR="00DF1E09" w:rsidRDefault="00DF1E09">
          <w:pPr>
            <w:pStyle w:val="TOC2"/>
            <w:tabs>
              <w:tab w:val="left" w:pos="960"/>
              <w:tab w:val="right" w:leader="dot" w:pos="10790"/>
            </w:tabs>
            <w:rPr>
              <w:rFonts w:eastAsiaTheme="minorEastAsia"/>
              <w:noProof/>
              <w:sz w:val="24"/>
              <w:szCs w:val="24"/>
              <w:lang w:eastAsia="zh-CN"/>
            </w:rPr>
          </w:pPr>
          <w:hyperlink w:anchor="_Toc242110569" w:history="1">
            <w:r w:rsidRPr="00D24399">
              <w:rPr>
                <w:rStyle w:val="Hyperlink"/>
                <w:noProof/>
              </w:rPr>
              <w:t>4.23</w:t>
            </w:r>
            <w:r>
              <w:rPr>
                <w:rFonts w:eastAsiaTheme="minorEastAsia"/>
                <w:noProof/>
                <w:sz w:val="24"/>
                <w:szCs w:val="24"/>
                <w:lang w:eastAsia="zh-CN"/>
              </w:rPr>
              <w:tab/>
            </w:r>
            <w:r w:rsidRPr="00D24399">
              <w:rPr>
                <w:rStyle w:val="Hyperlink"/>
                <w:noProof/>
              </w:rPr>
              <w:t>AT+RX_POSITION</w:t>
            </w:r>
            <w:r>
              <w:rPr>
                <w:noProof/>
                <w:webHidden/>
              </w:rPr>
              <w:tab/>
            </w:r>
            <w:r>
              <w:rPr>
                <w:noProof/>
                <w:webHidden/>
              </w:rPr>
              <w:fldChar w:fldCharType="begin"/>
            </w:r>
            <w:r>
              <w:rPr>
                <w:noProof/>
                <w:webHidden/>
              </w:rPr>
              <w:instrText xml:space="preserve"> PAGEREF _Toc242110569 \h </w:instrText>
            </w:r>
            <w:r>
              <w:rPr>
                <w:noProof/>
                <w:webHidden/>
              </w:rPr>
            </w:r>
            <w:r>
              <w:rPr>
                <w:noProof/>
                <w:webHidden/>
              </w:rPr>
              <w:fldChar w:fldCharType="separate"/>
            </w:r>
            <w:r w:rsidR="006E1DA9">
              <w:rPr>
                <w:noProof/>
                <w:webHidden/>
              </w:rPr>
              <w:t>24</w:t>
            </w:r>
            <w:r>
              <w:rPr>
                <w:noProof/>
                <w:webHidden/>
              </w:rPr>
              <w:fldChar w:fldCharType="end"/>
            </w:r>
          </w:hyperlink>
        </w:p>
        <w:p w14:paraId="4162A4DA" w14:textId="7D8EC6A5" w:rsidR="00DF1E09" w:rsidRDefault="00DF1E09">
          <w:pPr>
            <w:pStyle w:val="TOC3"/>
            <w:tabs>
              <w:tab w:val="left" w:pos="1440"/>
              <w:tab w:val="right" w:leader="dot" w:pos="10790"/>
            </w:tabs>
            <w:rPr>
              <w:rFonts w:eastAsiaTheme="minorEastAsia"/>
              <w:noProof/>
              <w:sz w:val="24"/>
              <w:szCs w:val="24"/>
              <w:lang w:eastAsia="zh-CN"/>
            </w:rPr>
          </w:pPr>
          <w:hyperlink w:anchor="_Toc242110570" w:history="1">
            <w:r w:rsidRPr="00D24399">
              <w:rPr>
                <w:rStyle w:val="Hyperlink"/>
                <w:noProof/>
              </w:rPr>
              <w:t>4.23.1</w:t>
            </w:r>
            <w:r>
              <w:rPr>
                <w:rFonts w:eastAsiaTheme="minorEastAsia"/>
                <w:noProof/>
                <w:sz w:val="24"/>
                <w:szCs w:val="24"/>
                <w:lang w:eastAsia="zh-CN"/>
              </w:rPr>
              <w:tab/>
            </w:r>
            <w:r w:rsidRPr="00D24399">
              <w:rPr>
                <w:rStyle w:val="Hyperlink"/>
                <w:noProof/>
              </w:rPr>
              <w:t>Query Receiver Position</w:t>
            </w:r>
            <w:r>
              <w:rPr>
                <w:noProof/>
                <w:webHidden/>
              </w:rPr>
              <w:tab/>
            </w:r>
            <w:r>
              <w:rPr>
                <w:noProof/>
                <w:webHidden/>
              </w:rPr>
              <w:fldChar w:fldCharType="begin"/>
            </w:r>
            <w:r>
              <w:rPr>
                <w:noProof/>
                <w:webHidden/>
              </w:rPr>
              <w:instrText xml:space="preserve"> PAGEREF _Toc242110570 \h </w:instrText>
            </w:r>
            <w:r>
              <w:rPr>
                <w:noProof/>
                <w:webHidden/>
              </w:rPr>
            </w:r>
            <w:r>
              <w:rPr>
                <w:noProof/>
                <w:webHidden/>
              </w:rPr>
              <w:fldChar w:fldCharType="separate"/>
            </w:r>
            <w:r w:rsidR="006E1DA9">
              <w:rPr>
                <w:noProof/>
                <w:webHidden/>
              </w:rPr>
              <w:t>24</w:t>
            </w:r>
            <w:r>
              <w:rPr>
                <w:noProof/>
                <w:webHidden/>
              </w:rPr>
              <w:fldChar w:fldCharType="end"/>
            </w:r>
          </w:hyperlink>
        </w:p>
        <w:p w14:paraId="005B0422" w14:textId="49F7D630" w:rsidR="00DF1E09" w:rsidRDefault="00DF1E09">
          <w:pPr>
            <w:pStyle w:val="TOC3"/>
            <w:tabs>
              <w:tab w:val="left" w:pos="1440"/>
              <w:tab w:val="right" w:leader="dot" w:pos="10790"/>
            </w:tabs>
            <w:rPr>
              <w:rFonts w:eastAsiaTheme="minorEastAsia"/>
              <w:noProof/>
              <w:sz w:val="24"/>
              <w:szCs w:val="24"/>
              <w:lang w:eastAsia="zh-CN"/>
            </w:rPr>
          </w:pPr>
          <w:hyperlink w:anchor="_Toc242110571" w:history="1">
            <w:r w:rsidRPr="00D24399">
              <w:rPr>
                <w:rStyle w:val="Hyperlink"/>
                <w:noProof/>
              </w:rPr>
              <w:t>4.23.2</w:t>
            </w:r>
            <w:r>
              <w:rPr>
                <w:rFonts w:eastAsiaTheme="minorEastAsia"/>
                <w:noProof/>
                <w:sz w:val="24"/>
                <w:szCs w:val="24"/>
                <w:lang w:eastAsia="zh-CN"/>
              </w:rPr>
              <w:tab/>
            </w:r>
            <w:r w:rsidRPr="00D24399">
              <w:rPr>
                <w:rStyle w:val="Hyperlink"/>
                <w:noProof/>
              </w:rPr>
              <w:t>Set Receiver Position</w:t>
            </w:r>
            <w:r>
              <w:rPr>
                <w:noProof/>
                <w:webHidden/>
              </w:rPr>
              <w:tab/>
            </w:r>
            <w:r>
              <w:rPr>
                <w:noProof/>
                <w:webHidden/>
              </w:rPr>
              <w:fldChar w:fldCharType="begin"/>
            </w:r>
            <w:r>
              <w:rPr>
                <w:noProof/>
                <w:webHidden/>
              </w:rPr>
              <w:instrText xml:space="preserve"> PAGEREF _Toc242110571 \h </w:instrText>
            </w:r>
            <w:r>
              <w:rPr>
                <w:noProof/>
                <w:webHidden/>
              </w:rPr>
            </w:r>
            <w:r>
              <w:rPr>
                <w:noProof/>
                <w:webHidden/>
              </w:rPr>
              <w:fldChar w:fldCharType="separate"/>
            </w:r>
            <w:r w:rsidR="006E1DA9">
              <w:rPr>
                <w:noProof/>
                <w:webHidden/>
              </w:rPr>
              <w:t>25</w:t>
            </w:r>
            <w:r>
              <w:rPr>
                <w:noProof/>
                <w:webHidden/>
              </w:rPr>
              <w:fldChar w:fldCharType="end"/>
            </w:r>
          </w:hyperlink>
        </w:p>
        <w:p w14:paraId="3EBA4406" w14:textId="1FEA2DBD" w:rsidR="00DF1E09" w:rsidRDefault="00DF1E09">
          <w:pPr>
            <w:pStyle w:val="TOC2"/>
            <w:tabs>
              <w:tab w:val="left" w:pos="960"/>
              <w:tab w:val="right" w:leader="dot" w:pos="10790"/>
            </w:tabs>
            <w:rPr>
              <w:rFonts w:eastAsiaTheme="minorEastAsia"/>
              <w:noProof/>
              <w:sz w:val="24"/>
              <w:szCs w:val="24"/>
              <w:lang w:eastAsia="zh-CN"/>
            </w:rPr>
          </w:pPr>
          <w:hyperlink w:anchor="_Toc242110572" w:history="1">
            <w:r w:rsidRPr="00D24399">
              <w:rPr>
                <w:rStyle w:val="Hyperlink"/>
                <w:noProof/>
              </w:rPr>
              <w:t>4.24</w:t>
            </w:r>
            <w:r>
              <w:rPr>
                <w:rFonts w:eastAsiaTheme="minorEastAsia"/>
                <w:noProof/>
                <w:sz w:val="24"/>
                <w:szCs w:val="24"/>
                <w:lang w:eastAsia="zh-CN"/>
              </w:rPr>
              <w:tab/>
            </w:r>
            <w:r w:rsidRPr="00D24399">
              <w:rPr>
                <w:rStyle w:val="Hyperlink"/>
                <w:noProof/>
              </w:rPr>
              <w:t>AT+SETTINGS</w:t>
            </w:r>
            <w:r>
              <w:rPr>
                <w:noProof/>
                <w:webHidden/>
              </w:rPr>
              <w:tab/>
            </w:r>
            <w:r>
              <w:rPr>
                <w:noProof/>
                <w:webHidden/>
              </w:rPr>
              <w:fldChar w:fldCharType="begin"/>
            </w:r>
            <w:r>
              <w:rPr>
                <w:noProof/>
                <w:webHidden/>
              </w:rPr>
              <w:instrText xml:space="preserve"> PAGEREF _Toc242110572 \h </w:instrText>
            </w:r>
            <w:r>
              <w:rPr>
                <w:noProof/>
                <w:webHidden/>
              </w:rPr>
            </w:r>
            <w:r>
              <w:rPr>
                <w:noProof/>
                <w:webHidden/>
              </w:rPr>
              <w:fldChar w:fldCharType="separate"/>
            </w:r>
            <w:r w:rsidR="006E1DA9">
              <w:rPr>
                <w:noProof/>
                <w:webHidden/>
              </w:rPr>
              <w:t>26</w:t>
            </w:r>
            <w:r>
              <w:rPr>
                <w:noProof/>
                <w:webHidden/>
              </w:rPr>
              <w:fldChar w:fldCharType="end"/>
            </w:r>
          </w:hyperlink>
        </w:p>
        <w:p w14:paraId="0AD07273" w14:textId="14EAF3C7" w:rsidR="00DF1E09" w:rsidRDefault="00DF1E09">
          <w:pPr>
            <w:pStyle w:val="TOC3"/>
            <w:tabs>
              <w:tab w:val="left" w:pos="1440"/>
              <w:tab w:val="right" w:leader="dot" w:pos="10790"/>
            </w:tabs>
            <w:rPr>
              <w:rFonts w:eastAsiaTheme="minorEastAsia"/>
              <w:noProof/>
              <w:sz w:val="24"/>
              <w:szCs w:val="24"/>
              <w:lang w:eastAsia="zh-CN"/>
            </w:rPr>
          </w:pPr>
          <w:hyperlink w:anchor="_Toc242110573" w:history="1">
            <w:r w:rsidRPr="00D24399">
              <w:rPr>
                <w:rStyle w:val="Hyperlink"/>
                <w:noProof/>
              </w:rPr>
              <w:t>4.24.1</w:t>
            </w:r>
            <w:r>
              <w:rPr>
                <w:rFonts w:eastAsiaTheme="minorEastAsia"/>
                <w:noProof/>
                <w:sz w:val="24"/>
                <w:szCs w:val="24"/>
                <w:lang w:eastAsia="zh-CN"/>
              </w:rPr>
              <w:tab/>
            </w:r>
            <w:r w:rsidRPr="00D24399">
              <w:rPr>
                <w:rStyle w:val="Hyperlink"/>
                <w:noProof/>
              </w:rPr>
              <w:t>Query Current Settings</w:t>
            </w:r>
            <w:r>
              <w:rPr>
                <w:noProof/>
                <w:webHidden/>
              </w:rPr>
              <w:tab/>
            </w:r>
            <w:r>
              <w:rPr>
                <w:noProof/>
                <w:webHidden/>
              </w:rPr>
              <w:fldChar w:fldCharType="begin"/>
            </w:r>
            <w:r>
              <w:rPr>
                <w:noProof/>
                <w:webHidden/>
              </w:rPr>
              <w:instrText xml:space="preserve"> PAGEREF _Toc242110573 \h </w:instrText>
            </w:r>
            <w:r>
              <w:rPr>
                <w:noProof/>
                <w:webHidden/>
              </w:rPr>
            </w:r>
            <w:r>
              <w:rPr>
                <w:noProof/>
                <w:webHidden/>
              </w:rPr>
              <w:fldChar w:fldCharType="separate"/>
            </w:r>
            <w:r w:rsidR="006E1DA9">
              <w:rPr>
                <w:noProof/>
                <w:webHidden/>
              </w:rPr>
              <w:t>26</w:t>
            </w:r>
            <w:r>
              <w:rPr>
                <w:noProof/>
                <w:webHidden/>
              </w:rPr>
              <w:fldChar w:fldCharType="end"/>
            </w:r>
          </w:hyperlink>
        </w:p>
        <w:p w14:paraId="79C36696" w14:textId="7A065E8B" w:rsidR="00DF1E09" w:rsidRDefault="00DF1E09">
          <w:pPr>
            <w:pStyle w:val="TOC3"/>
            <w:tabs>
              <w:tab w:val="left" w:pos="1440"/>
              <w:tab w:val="right" w:leader="dot" w:pos="10790"/>
            </w:tabs>
            <w:rPr>
              <w:rFonts w:eastAsiaTheme="minorEastAsia"/>
              <w:noProof/>
              <w:sz w:val="24"/>
              <w:szCs w:val="24"/>
              <w:lang w:eastAsia="zh-CN"/>
            </w:rPr>
          </w:pPr>
          <w:hyperlink w:anchor="_Toc242110574" w:history="1">
            <w:r w:rsidRPr="00D24399">
              <w:rPr>
                <w:rStyle w:val="Hyperlink"/>
                <w:noProof/>
              </w:rPr>
              <w:t>4.24.2</w:t>
            </w:r>
            <w:r>
              <w:rPr>
                <w:rFonts w:eastAsiaTheme="minorEastAsia"/>
                <w:noProof/>
                <w:sz w:val="24"/>
                <w:szCs w:val="24"/>
                <w:lang w:eastAsia="zh-CN"/>
              </w:rPr>
              <w:tab/>
            </w:r>
            <w:r w:rsidRPr="00D24399">
              <w:rPr>
                <w:rStyle w:val="Hyperlink"/>
                <w:noProof/>
              </w:rPr>
              <w:t>Dump Settings in AT Format</w:t>
            </w:r>
            <w:r>
              <w:rPr>
                <w:noProof/>
                <w:webHidden/>
              </w:rPr>
              <w:tab/>
            </w:r>
            <w:r>
              <w:rPr>
                <w:noProof/>
                <w:webHidden/>
              </w:rPr>
              <w:fldChar w:fldCharType="begin"/>
            </w:r>
            <w:r>
              <w:rPr>
                <w:noProof/>
                <w:webHidden/>
              </w:rPr>
              <w:instrText xml:space="preserve"> PAGEREF _Toc242110574 \h </w:instrText>
            </w:r>
            <w:r>
              <w:rPr>
                <w:noProof/>
                <w:webHidden/>
              </w:rPr>
            </w:r>
            <w:r>
              <w:rPr>
                <w:noProof/>
                <w:webHidden/>
              </w:rPr>
              <w:fldChar w:fldCharType="separate"/>
            </w:r>
            <w:r w:rsidR="006E1DA9">
              <w:rPr>
                <w:noProof/>
                <w:webHidden/>
              </w:rPr>
              <w:t>27</w:t>
            </w:r>
            <w:r>
              <w:rPr>
                <w:noProof/>
                <w:webHidden/>
              </w:rPr>
              <w:fldChar w:fldCharType="end"/>
            </w:r>
          </w:hyperlink>
        </w:p>
        <w:p w14:paraId="58438D44" w14:textId="1F2A43F8" w:rsidR="00DF1E09" w:rsidRDefault="00DF1E09">
          <w:pPr>
            <w:pStyle w:val="TOC3"/>
            <w:tabs>
              <w:tab w:val="left" w:pos="1440"/>
              <w:tab w:val="right" w:leader="dot" w:pos="10790"/>
            </w:tabs>
            <w:rPr>
              <w:rFonts w:eastAsiaTheme="minorEastAsia"/>
              <w:noProof/>
              <w:sz w:val="24"/>
              <w:szCs w:val="24"/>
              <w:lang w:eastAsia="zh-CN"/>
            </w:rPr>
          </w:pPr>
          <w:hyperlink w:anchor="_Toc242110575" w:history="1">
            <w:r w:rsidRPr="00D24399">
              <w:rPr>
                <w:rStyle w:val="Hyperlink"/>
                <w:noProof/>
              </w:rPr>
              <w:t>4.24.3</w:t>
            </w:r>
            <w:r>
              <w:rPr>
                <w:rFonts w:eastAsiaTheme="minorEastAsia"/>
                <w:noProof/>
                <w:sz w:val="24"/>
                <w:szCs w:val="24"/>
                <w:lang w:eastAsia="zh-CN"/>
              </w:rPr>
              <w:tab/>
            </w:r>
            <w:r w:rsidRPr="00D24399">
              <w:rPr>
                <w:rStyle w:val="Hyperlink"/>
                <w:noProof/>
              </w:rPr>
              <w:t>Load Settings from EEPROM</w:t>
            </w:r>
            <w:r>
              <w:rPr>
                <w:noProof/>
                <w:webHidden/>
              </w:rPr>
              <w:tab/>
            </w:r>
            <w:r>
              <w:rPr>
                <w:noProof/>
                <w:webHidden/>
              </w:rPr>
              <w:fldChar w:fldCharType="begin"/>
            </w:r>
            <w:r>
              <w:rPr>
                <w:noProof/>
                <w:webHidden/>
              </w:rPr>
              <w:instrText xml:space="preserve"> PAGEREF _Toc242110575 \h </w:instrText>
            </w:r>
            <w:r>
              <w:rPr>
                <w:noProof/>
                <w:webHidden/>
              </w:rPr>
            </w:r>
            <w:r>
              <w:rPr>
                <w:noProof/>
                <w:webHidden/>
              </w:rPr>
              <w:fldChar w:fldCharType="separate"/>
            </w:r>
            <w:r w:rsidR="006E1DA9">
              <w:rPr>
                <w:noProof/>
                <w:webHidden/>
              </w:rPr>
              <w:t>27</w:t>
            </w:r>
            <w:r>
              <w:rPr>
                <w:noProof/>
                <w:webHidden/>
              </w:rPr>
              <w:fldChar w:fldCharType="end"/>
            </w:r>
          </w:hyperlink>
        </w:p>
        <w:p w14:paraId="328F3E73" w14:textId="0C6E6E4F" w:rsidR="00DF1E09" w:rsidRDefault="00DF1E09">
          <w:pPr>
            <w:pStyle w:val="TOC3"/>
            <w:tabs>
              <w:tab w:val="left" w:pos="1440"/>
              <w:tab w:val="right" w:leader="dot" w:pos="10790"/>
            </w:tabs>
            <w:rPr>
              <w:rFonts w:eastAsiaTheme="minorEastAsia"/>
              <w:noProof/>
              <w:sz w:val="24"/>
              <w:szCs w:val="24"/>
              <w:lang w:eastAsia="zh-CN"/>
            </w:rPr>
          </w:pPr>
          <w:hyperlink w:anchor="_Toc242110576" w:history="1">
            <w:r w:rsidRPr="00D24399">
              <w:rPr>
                <w:rStyle w:val="Hyperlink"/>
                <w:noProof/>
              </w:rPr>
              <w:t>4.24.4</w:t>
            </w:r>
            <w:r>
              <w:rPr>
                <w:rFonts w:eastAsiaTheme="minorEastAsia"/>
                <w:noProof/>
                <w:sz w:val="24"/>
                <w:szCs w:val="24"/>
                <w:lang w:eastAsia="zh-CN"/>
              </w:rPr>
              <w:tab/>
            </w:r>
            <w:r w:rsidRPr="00D24399">
              <w:rPr>
                <w:rStyle w:val="Hyperlink"/>
                <w:noProof/>
              </w:rPr>
              <w:t>Save Settings to EEPROM</w:t>
            </w:r>
            <w:r>
              <w:rPr>
                <w:noProof/>
                <w:webHidden/>
              </w:rPr>
              <w:tab/>
            </w:r>
            <w:r>
              <w:rPr>
                <w:noProof/>
                <w:webHidden/>
              </w:rPr>
              <w:fldChar w:fldCharType="begin"/>
            </w:r>
            <w:r>
              <w:rPr>
                <w:noProof/>
                <w:webHidden/>
              </w:rPr>
              <w:instrText xml:space="preserve"> PAGEREF _Toc242110576 \h </w:instrText>
            </w:r>
            <w:r>
              <w:rPr>
                <w:noProof/>
                <w:webHidden/>
              </w:rPr>
            </w:r>
            <w:r>
              <w:rPr>
                <w:noProof/>
                <w:webHidden/>
              </w:rPr>
              <w:fldChar w:fldCharType="separate"/>
            </w:r>
            <w:r w:rsidR="006E1DA9">
              <w:rPr>
                <w:noProof/>
                <w:webHidden/>
              </w:rPr>
              <w:t>27</w:t>
            </w:r>
            <w:r>
              <w:rPr>
                <w:noProof/>
                <w:webHidden/>
              </w:rPr>
              <w:fldChar w:fldCharType="end"/>
            </w:r>
          </w:hyperlink>
        </w:p>
        <w:p w14:paraId="3C5B85F6" w14:textId="736CAFA1" w:rsidR="00DF1E09" w:rsidRDefault="00DF1E09">
          <w:pPr>
            <w:pStyle w:val="TOC3"/>
            <w:tabs>
              <w:tab w:val="left" w:pos="1440"/>
              <w:tab w:val="right" w:leader="dot" w:pos="10790"/>
            </w:tabs>
            <w:rPr>
              <w:rFonts w:eastAsiaTheme="minorEastAsia"/>
              <w:noProof/>
              <w:sz w:val="24"/>
              <w:szCs w:val="24"/>
              <w:lang w:eastAsia="zh-CN"/>
            </w:rPr>
          </w:pPr>
          <w:hyperlink w:anchor="_Toc242110577" w:history="1">
            <w:r w:rsidRPr="00D24399">
              <w:rPr>
                <w:rStyle w:val="Hyperlink"/>
                <w:noProof/>
              </w:rPr>
              <w:t>4.24.5</w:t>
            </w:r>
            <w:r>
              <w:rPr>
                <w:rFonts w:eastAsiaTheme="minorEastAsia"/>
                <w:noProof/>
                <w:sz w:val="24"/>
                <w:szCs w:val="24"/>
                <w:lang w:eastAsia="zh-CN"/>
              </w:rPr>
              <w:tab/>
            </w:r>
            <w:r w:rsidRPr="00D24399">
              <w:rPr>
                <w:rStyle w:val="Hyperlink"/>
                <w:noProof/>
              </w:rPr>
              <w:t>Reset Settings to Factory Default</w:t>
            </w:r>
            <w:r>
              <w:rPr>
                <w:noProof/>
                <w:webHidden/>
              </w:rPr>
              <w:tab/>
            </w:r>
            <w:r>
              <w:rPr>
                <w:noProof/>
                <w:webHidden/>
              </w:rPr>
              <w:fldChar w:fldCharType="begin"/>
            </w:r>
            <w:r>
              <w:rPr>
                <w:noProof/>
                <w:webHidden/>
              </w:rPr>
              <w:instrText xml:space="preserve"> PAGEREF _Toc242110577 \h </w:instrText>
            </w:r>
            <w:r>
              <w:rPr>
                <w:noProof/>
                <w:webHidden/>
              </w:rPr>
            </w:r>
            <w:r>
              <w:rPr>
                <w:noProof/>
                <w:webHidden/>
              </w:rPr>
              <w:fldChar w:fldCharType="separate"/>
            </w:r>
            <w:r w:rsidR="006E1DA9">
              <w:rPr>
                <w:noProof/>
                <w:webHidden/>
              </w:rPr>
              <w:t>27</w:t>
            </w:r>
            <w:r>
              <w:rPr>
                <w:noProof/>
                <w:webHidden/>
              </w:rPr>
              <w:fldChar w:fldCharType="end"/>
            </w:r>
          </w:hyperlink>
        </w:p>
        <w:p w14:paraId="1E2F1373" w14:textId="6700D516" w:rsidR="00DF1E09" w:rsidRDefault="00DF1E09">
          <w:pPr>
            <w:pStyle w:val="TOC2"/>
            <w:tabs>
              <w:tab w:val="left" w:pos="960"/>
              <w:tab w:val="right" w:leader="dot" w:pos="10790"/>
            </w:tabs>
            <w:rPr>
              <w:rFonts w:eastAsiaTheme="minorEastAsia"/>
              <w:noProof/>
              <w:sz w:val="24"/>
              <w:szCs w:val="24"/>
              <w:lang w:eastAsia="zh-CN"/>
            </w:rPr>
          </w:pPr>
          <w:hyperlink w:anchor="_Toc242110578" w:history="1">
            <w:r w:rsidRPr="00D24399">
              <w:rPr>
                <w:rStyle w:val="Hyperlink"/>
                <w:noProof/>
              </w:rPr>
              <w:t>4.25</w:t>
            </w:r>
            <w:r>
              <w:rPr>
                <w:rFonts w:eastAsiaTheme="minorEastAsia"/>
                <w:noProof/>
                <w:sz w:val="24"/>
                <w:szCs w:val="24"/>
                <w:lang w:eastAsia="zh-CN"/>
              </w:rPr>
              <w:tab/>
            </w:r>
            <w:r w:rsidRPr="00D24399">
              <w:rPr>
                <w:rStyle w:val="Hyperlink"/>
                <w:noProof/>
              </w:rPr>
              <w:t>AT+SUBG_ENABLE</w:t>
            </w:r>
            <w:r>
              <w:rPr>
                <w:noProof/>
                <w:webHidden/>
              </w:rPr>
              <w:tab/>
            </w:r>
            <w:r>
              <w:rPr>
                <w:noProof/>
                <w:webHidden/>
              </w:rPr>
              <w:fldChar w:fldCharType="begin"/>
            </w:r>
            <w:r>
              <w:rPr>
                <w:noProof/>
                <w:webHidden/>
              </w:rPr>
              <w:instrText xml:space="preserve"> PAGEREF _Toc242110578 \h </w:instrText>
            </w:r>
            <w:r>
              <w:rPr>
                <w:noProof/>
                <w:webHidden/>
              </w:rPr>
            </w:r>
            <w:r>
              <w:rPr>
                <w:noProof/>
                <w:webHidden/>
              </w:rPr>
              <w:fldChar w:fldCharType="separate"/>
            </w:r>
            <w:r w:rsidR="006E1DA9">
              <w:rPr>
                <w:noProof/>
                <w:webHidden/>
              </w:rPr>
              <w:t>28</w:t>
            </w:r>
            <w:r>
              <w:rPr>
                <w:noProof/>
                <w:webHidden/>
              </w:rPr>
              <w:fldChar w:fldCharType="end"/>
            </w:r>
          </w:hyperlink>
        </w:p>
        <w:p w14:paraId="0F09D788" w14:textId="3F7E7362" w:rsidR="00DF1E09" w:rsidRDefault="00DF1E09">
          <w:pPr>
            <w:pStyle w:val="TOC2"/>
            <w:tabs>
              <w:tab w:val="left" w:pos="1200"/>
              <w:tab w:val="right" w:leader="dot" w:pos="10790"/>
            </w:tabs>
            <w:rPr>
              <w:rFonts w:eastAsiaTheme="minorEastAsia"/>
              <w:noProof/>
              <w:sz w:val="24"/>
              <w:szCs w:val="24"/>
              <w:lang w:eastAsia="zh-CN"/>
            </w:rPr>
          </w:pPr>
          <w:hyperlink w:anchor="_Toc242110579" w:history="1">
            <w:r w:rsidRPr="00D24399">
              <w:rPr>
                <w:rStyle w:val="Hyperlink"/>
                <w:rFonts w:ascii="Poppins" w:hAnsi="Poppins"/>
                <w:bCs/>
                <w:noProof/>
              </w:rPr>
              <w:t>4.25.1</w:t>
            </w:r>
            <w:r>
              <w:rPr>
                <w:rFonts w:eastAsiaTheme="minorEastAsia"/>
                <w:noProof/>
                <w:sz w:val="24"/>
                <w:szCs w:val="24"/>
                <w:lang w:eastAsia="zh-CN"/>
              </w:rPr>
              <w:tab/>
            </w:r>
            <w:r w:rsidRPr="00D24399">
              <w:rPr>
                <w:rStyle w:val="Hyperlink"/>
                <w:rFonts w:ascii="Poppins" w:hAnsi="Poppins"/>
                <w:bCs/>
                <w:noProof/>
              </w:rPr>
              <w:t>Set Sub-GHz Receiver Enable Status and Line Drive Type</w:t>
            </w:r>
            <w:r>
              <w:rPr>
                <w:noProof/>
                <w:webHidden/>
              </w:rPr>
              <w:tab/>
            </w:r>
            <w:r>
              <w:rPr>
                <w:noProof/>
                <w:webHidden/>
              </w:rPr>
              <w:fldChar w:fldCharType="begin"/>
            </w:r>
            <w:r>
              <w:rPr>
                <w:noProof/>
                <w:webHidden/>
              </w:rPr>
              <w:instrText xml:space="preserve"> PAGEREF _Toc242110579 \h </w:instrText>
            </w:r>
            <w:r>
              <w:rPr>
                <w:noProof/>
                <w:webHidden/>
              </w:rPr>
            </w:r>
            <w:r>
              <w:rPr>
                <w:noProof/>
                <w:webHidden/>
              </w:rPr>
              <w:fldChar w:fldCharType="separate"/>
            </w:r>
            <w:r w:rsidR="006E1DA9">
              <w:rPr>
                <w:noProof/>
                <w:webHidden/>
              </w:rPr>
              <w:t>28</w:t>
            </w:r>
            <w:r>
              <w:rPr>
                <w:noProof/>
                <w:webHidden/>
              </w:rPr>
              <w:fldChar w:fldCharType="end"/>
            </w:r>
          </w:hyperlink>
        </w:p>
        <w:p w14:paraId="079E2B17" w14:textId="0E899ADF" w:rsidR="00DF1E09" w:rsidRDefault="00DF1E09">
          <w:pPr>
            <w:pStyle w:val="TOC3"/>
            <w:tabs>
              <w:tab w:val="left" w:pos="1440"/>
              <w:tab w:val="right" w:leader="dot" w:pos="10790"/>
            </w:tabs>
            <w:rPr>
              <w:rFonts w:eastAsiaTheme="minorEastAsia"/>
              <w:noProof/>
              <w:sz w:val="24"/>
              <w:szCs w:val="24"/>
              <w:lang w:eastAsia="zh-CN"/>
            </w:rPr>
          </w:pPr>
          <w:hyperlink w:anchor="_Toc242110580" w:history="1">
            <w:r w:rsidRPr="00D24399">
              <w:rPr>
                <w:rStyle w:val="Hyperlink"/>
                <w:noProof/>
              </w:rPr>
              <w:t>4.25.2</w:t>
            </w:r>
            <w:r>
              <w:rPr>
                <w:rFonts w:eastAsiaTheme="minorEastAsia"/>
                <w:noProof/>
                <w:sz w:val="24"/>
                <w:szCs w:val="24"/>
                <w:lang w:eastAsia="zh-CN"/>
              </w:rPr>
              <w:tab/>
            </w:r>
            <w:r w:rsidRPr="00D24399">
              <w:rPr>
                <w:rStyle w:val="Hyperlink"/>
                <w:noProof/>
              </w:rPr>
              <w:t>Query Sub-GHz Receiver Enable Status and Line Drive Type</w:t>
            </w:r>
            <w:r>
              <w:rPr>
                <w:noProof/>
                <w:webHidden/>
              </w:rPr>
              <w:tab/>
            </w:r>
            <w:r>
              <w:rPr>
                <w:noProof/>
                <w:webHidden/>
              </w:rPr>
              <w:fldChar w:fldCharType="begin"/>
            </w:r>
            <w:r>
              <w:rPr>
                <w:noProof/>
                <w:webHidden/>
              </w:rPr>
              <w:instrText xml:space="preserve"> PAGEREF _Toc242110580 \h </w:instrText>
            </w:r>
            <w:r>
              <w:rPr>
                <w:noProof/>
                <w:webHidden/>
              </w:rPr>
            </w:r>
            <w:r>
              <w:rPr>
                <w:noProof/>
                <w:webHidden/>
              </w:rPr>
              <w:fldChar w:fldCharType="separate"/>
            </w:r>
            <w:r w:rsidR="006E1DA9">
              <w:rPr>
                <w:noProof/>
                <w:webHidden/>
              </w:rPr>
              <w:t>28</w:t>
            </w:r>
            <w:r>
              <w:rPr>
                <w:noProof/>
                <w:webHidden/>
              </w:rPr>
              <w:fldChar w:fldCharType="end"/>
            </w:r>
          </w:hyperlink>
        </w:p>
        <w:p w14:paraId="59E7CB0D" w14:textId="391EE7F2" w:rsidR="00DF1E09" w:rsidRDefault="00DF1E09">
          <w:pPr>
            <w:pStyle w:val="TOC2"/>
            <w:tabs>
              <w:tab w:val="left" w:pos="960"/>
              <w:tab w:val="right" w:leader="dot" w:pos="10790"/>
            </w:tabs>
            <w:rPr>
              <w:rFonts w:eastAsiaTheme="minorEastAsia"/>
              <w:noProof/>
              <w:sz w:val="24"/>
              <w:szCs w:val="24"/>
              <w:lang w:eastAsia="zh-CN"/>
            </w:rPr>
          </w:pPr>
          <w:hyperlink w:anchor="_Toc242110581" w:history="1">
            <w:r w:rsidRPr="00D24399">
              <w:rPr>
                <w:rStyle w:val="Hyperlink"/>
                <w:noProof/>
              </w:rPr>
              <w:t>4.26</w:t>
            </w:r>
            <w:r>
              <w:rPr>
                <w:rFonts w:eastAsiaTheme="minorEastAsia"/>
                <w:noProof/>
                <w:sz w:val="24"/>
                <w:szCs w:val="24"/>
                <w:lang w:eastAsia="zh-CN"/>
              </w:rPr>
              <w:tab/>
            </w:r>
            <w:r w:rsidRPr="00D24399">
              <w:rPr>
                <w:rStyle w:val="Hyperlink"/>
                <w:noProof/>
              </w:rPr>
              <w:t>AT+TEST</w:t>
            </w:r>
            <w:r>
              <w:rPr>
                <w:noProof/>
                <w:webHidden/>
              </w:rPr>
              <w:tab/>
            </w:r>
            <w:r>
              <w:rPr>
                <w:noProof/>
                <w:webHidden/>
              </w:rPr>
              <w:fldChar w:fldCharType="begin"/>
            </w:r>
            <w:r>
              <w:rPr>
                <w:noProof/>
                <w:webHidden/>
              </w:rPr>
              <w:instrText xml:space="preserve"> PAGEREF _Toc242110581 \h </w:instrText>
            </w:r>
            <w:r>
              <w:rPr>
                <w:noProof/>
                <w:webHidden/>
              </w:rPr>
            </w:r>
            <w:r>
              <w:rPr>
                <w:noProof/>
                <w:webHidden/>
              </w:rPr>
              <w:fldChar w:fldCharType="separate"/>
            </w:r>
            <w:r w:rsidR="006E1DA9">
              <w:rPr>
                <w:noProof/>
                <w:webHidden/>
              </w:rPr>
              <w:t>28</w:t>
            </w:r>
            <w:r>
              <w:rPr>
                <w:noProof/>
                <w:webHidden/>
              </w:rPr>
              <w:fldChar w:fldCharType="end"/>
            </w:r>
          </w:hyperlink>
        </w:p>
        <w:p w14:paraId="2C658651" w14:textId="492EE502" w:rsidR="00DF1E09" w:rsidRDefault="00DF1E09">
          <w:pPr>
            <w:pStyle w:val="TOC2"/>
            <w:tabs>
              <w:tab w:val="left" w:pos="960"/>
              <w:tab w:val="right" w:leader="dot" w:pos="10790"/>
            </w:tabs>
            <w:rPr>
              <w:rFonts w:eastAsiaTheme="minorEastAsia"/>
              <w:noProof/>
              <w:sz w:val="24"/>
              <w:szCs w:val="24"/>
              <w:lang w:eastAsia="zh-CN"/>
            </w:rPr>
          </w:pPr>
          <w:hyperlink w:anchor="_Toc242110582" w:history="1">
            <w:r w:rsidRPr="00D24399">
              <w:rPr>
                <w:rStyle w:val="Hyperlink"/>
                <w:noProof/>
              </w:rPr>
              <w:t>4.27</w:t>
            </w:r>
            <w:r>
              <w:rPr>
                <w:rFonts w:eastAsiaTheme="minorEastAsia"/>
                <w:noProof/>
                <w:sz w:val="24"/>
                <w:szCs w:val="24"/>
                <w:lang w:eastAsia="zh-CN"/>
              </w:rPr>
              <w:tab/>
            </w:r>
            <w:r w:rsidRPr="00D24399">
              <w:rPr>
                <w:rStyle w:val="Hyperlink"/>
                <w:noProof/>
              </w:rPr>
              <w:t>AT+TL_READ</w:t>
            </w:r>
            <w:r>
              <w:rPr>
                <w:noProof/>
                <w:webHidden/>
              </w:rPr>
              <w:tab/>
            </w:r>
            <w:r>
              <w:rPr>
                <w:noProof/>
                <w:webHidden/>
              </w:rPr>
              <w:fldChar w:fldCharType="begin"/>
            </w:r>
            <w:r>
              <w:rPr>
                <w:noProof/>
                <w:webHidden/>
              </w:rPr>
              <w:instrText xml:space="preserve"> PAGEREF _Toc242110582 \h </w:instrText>
            </w:r>
            <w:r>
              <w:rPr>
                <w:noProof/>
                <w:webHidden/>
              </w:rPr>
            </w:r>
            <w:r>
              <w:rPr>
                <w:noProof/>
                <w:webHidden/>
              </w:rPr>
              <w:fldChar w:fldCharType="separate"/>
            </w:r>
            <w:r w:rsidR="006E1DA9">
              <w:rPr>
                <w:noProof/>
                <w:webHidden/>
              </w:rPr>
              <w:t>29</w:t>
            </w:r>
            <w:r>
              <w:rPr>
                <w:noProof/>
                <w:webHidden/>
              </w:rPr>
              <w:fldChar w:fldCharType="end"/>
            </w:r>
          </w:hyperlink>
        </w:p>
        <w:p w14:paraId="4DDEAE09" w14:textId="546A1096" w:rsidR="00DF1E09" w:rsidRDefault="00DF1E09">
          <w:pPr>
            <w:pStyle w:val="TOC2"/>
            <w:tabs>
              <w:tab w:val="left" w:pos="960"/>
              <w:tab w:val="right" w:leader="dot" w:pos="10790"/>
            </w:tabs>
            <w:rPr>
              <w:rFonts w:eastAsiaTheme="minorEastAsia"/>
              <w:noProof/>
              <w:sz w:val="24"/>
              <w:szCs w:val="24"/>
              <w:lang w:eastAsia="zh-CN"/>
            </w:rPr>
          </w:pPr>
          <w:hyperlink w:anchor="_Toc242110583" w:history="1">
            <w:r w:rsidRPr="00D24399">
              <w:rPr>
                <w:rStyle w:val="Hyperlink"/>
                <w:noProof/>
              </w:rPr>
              <w:t>4.28</w:t>
            </w:r>
            <w:r>
              <w:rPr>
                <w:rFonts w:eastAsiaTheme="minorEastAsia"/>
                <w:noProof/>
                <w:sz w:val="24"/>
                <w:szCs w:val="24"/>
                <w:lang w:eastAsia="zh-CN"/>
              </w:rPr>
              <w:tab/>
            </w:r>
            <w:r w:rsidRPr="00D24399">
              <w:rPr>
                <w:rStyle w:val="Hyperlink"/>
                <w:noProof/>
              </w:rPr>
              <w:t>AT+TL_OFFSET</w:t>
            </w:r>
            <w:r>
              <w:rPr>
                <w:noProof/>
                <w:webHidden/>
              </w:rPr>
              <w:tab/>
            </w:r>
            <w:r>
              <w:rPr>
                <w:noProof/>
                <w:webHidden/>
              </w:rPr>
              <w:fldChar w:fldCharType="begin"/>
            </w:r>
            <w:r>
              <w:rPr>
                <w:noProof/>
                <w:webHidden/>
              </w:rPr>
              <w:instrText xml:space="preserve"> PAGEREF _Toc242110583 \h </w:instrText>
            </w:r>
            <w:r>
              <w:rPr>
                <w:noProof/>
                <w:webHidden/>
              </w:rPr>
            </w:r>
            <w:r>
              <w:rPr>
                <w:noProof/>
                <w:webHidden/>
              </w:rPr>
              <w:fldChar w:fldCharType="separate"/>
            </w:r>
            <w:r w:rsidR="006E1DA9">
              <w:rPr>
                <w:noProof/>
                <w:webHidden/>
              </w:rPr>
              <w:t>29</w:t>
            </w:r>
            <w:r>
              <w:rPr>
                <w:noProof/>
                <w:webHidden/>
              </w:rPr>
              <w:fldChar w:fldCharType="end"/>
            </w:r>
          </w:hyperlink>
        </w:p>
        <w:p w14:paraId="72C77C96" w14:textId="3AF65D1F" w:rsidR="00DF1E09" w:rsidRDefault="00DF1E09">
          <w:pPr>
            <w:pStyle w:val="TOC3"/>
            <w:tabs>
              <w:tab w:val="left" w:pos="1440"/>
              <w:tab w:val="right" w:leader="dot" w:pos="10790"/>
            </w:tabs>
            <w:rPr>
              <w:rFonts w:eastAsiaTheme="minorEastAsia"/>
              <w:noProof/>
              <w:sz w:val="24"/>
              <w:szCs w:val="24"/>
              <w:lang w:eastAsia="zh-CN"/>
            </w:rPr>
          </w:pPr>
          <w:hyperlink w:anchor="_Toc242110584" w:history="1">
            <w:r w:rsidRPr="00D24399">
              <w:rPr>
                <w:rStyle w:val="Hyperlink"/>
                <w:noProof/>
              </w:rPr>
              <w:t>4.28.1</w:t>
            </w:r>
            <w:r>
              <w:rPr>
                <w:rFonts w:eastAsiaTheme="minorEastAsia"/>
                <w:noProof/>
                <w:sz w:val="24"/>
                <w:szCs w:val="24"/>
                <w:lang w:eastAsia="zh-CN"/>
              </w:rPr>
              <w:tab/>
            </w:r>
            <w:r w:rsidRPr="00D24399">
              <w:rPr>
                <w:rStyle w:val="Hyperlink"/>
                <w:noProof/>
              </w:rPr>
              <w:t>Set Trigger Level</w:t>
            </w:r>
            <w:r>
              <w:rPr>
                <w:noProof/>
                <w:webHidden/>
              </w:rPr>
              <w:tab/>
            </w:r>
            <w:r>
              <w:rPr>
                <w:noProof/>
                <w:webHidden/>
              </w:rPr>
              <w:fldChar w:fldCharType="begin"/>
            </w:r>
            <w:r>
              <w:rPr>
                <w:noProof/>
                <w:webHidden/>
              </w:rPr>
              <w:instrText xml:space="preserve"> PAGEREF _Toc242110584 \h </w:instrText>
            </w:r>
            <w:r>
              <w:rPr>
                <w:noProof/>
                <w:webHidden/>
              </w:rPr>
            </w:r>
            <w:r>
              <w:rPr>
                <w:noProof/>
                <w:webHidden/>
              </w:rPr>
              <w:fldChar w:fldCharType="separate"/>
            </w:r>
            <w:r w:rsidR="006E1DA9">
              <w:rPr>
                <w:noProof/>
                <w:webHidden/>
              </w:rPr>
              <w:t>29</w:t>
            </w:r>
            <w:r>
              <w:rPr>
                <w:noProof/>
                <w:webHidden/>
              </w:rPr>
              <w:fldChar w:fldCharType="end"/>
            </w:r>
          </w:hyperlink>
        </w:p>
        <w:p w14:paraId="6A038737" w14:textId="175B81C7" w:rsidR="00DF1E09" w:rsidRDefault="00DF1E09">
          <w:pPr>
            <w:pStyle w:val="TOC3"/>
            <w:tabs>
              <w:tab w:val="left" w:pos="1440"/>
              <w:tab w:val="right" w:leader="dot" w:pos="10790"/>
            </w:tabs>
            <w:rPr>
              <w:rFonts w:eastAsiaTheme="minorEastAsia"/>
              <w:noProof/>
              <w:sz w:val="24"/>
              <w:szCs w:val="24"/>
              <w:lang w:eastAsia="zh-CN"/>
            </w:rPr>
          </w:pPr>
          <w:hyperlink w:anchor="_Toc242110585" w:history="1">
            <w:r w:rsidRPr="00D24399">
              <w:rPr>
                <w:rStyle w:val="Hyperlink"/>
                <w:noProof/>
              </w:rPr>
              <w:t>4.28.2</w:t>
            </w:r>
            <w:r>
              <w:rPr>
                <w:rFonts w:eastAsiaTheme="minorEastAsia"/>
                <w:noProof/>
                <w:sz w:val="24"/>
                <w:szCs w:val="24"/>
                <w:lang w:eastAsia="zh-CN"/>
              </w:rPr>
              <w:tab/>
            </w:r>
            <w:r w:rsidRPr="00D24399">
              <w:rPr>
                <w:rStyle w:val="Hyperlink"/>
                <w:noProof/>
              </w:rPr>
              <w:t>Query Trigger Level</w:t>
            </w:r>
            <w:r>
              <w:rPr>
                <w:noProof/>
                <w:webHidden/>
              </w:rPr>
              <w:tab/>
            </w:r>
            <w:r>
              <w:rPr>
                <w:noProof/>
                <w:webHidden/>
              </w:rPr>
              <w:fldChar w:fldCharType="begin"/>
            </w:r>
            <w:r>
              <w:rPr>
                <w:noProof/>
                <w:webHidden/>
              </w:rPr>
              <w:instrText xml:space="preserve"> PAGEREF _Toc242110585 \h </w:instrText>
            </w:r>
            <w:r>
              <w:rPr>
                <w:noProof/>
                <w:webHidden/>
              </w:rPr>
            </w:r>
            <w:r>
              <w:rPr>
                <w:noProof/>
                <w:webHidden/>
              </w:rPr>
              <w:fldChar w:fldCharType="separate"/>
            </w:r>
            <w:r w:rsidR="006E1DA9">
              <w:rPr>
                <w:noProof/>
                <w:webHidden/>
              </w:rPr>
              <w:t>29</w:t>
            </w:r>
            <w:r>
              <w:rPr>
                <w:noProof/>
                <w:webHidden/>
              </w:rPr>
              <w:fldChar w:fldCharType="end"/>
            </w:r>
          </w:hyperlink>
        </w:p>
        <w:p w14:paraId="24674B6F" w14:textId="71E7FDC4" w:rsidR="00DF1E09" w:rsidRDefault="00DF1E09">
          <w:pPr>
            <w:pStyle w:val="TOC2"/>
            <w:tabs>
              <w:tab w:val="left" w:pos="960"/>
              <w:tab w:val="right" w:leader="dot" w:pos="10790"/>
            </w:tabs>
            <w:rPr>
              <w:rFonts w:eastAsiaTheme="minorEastAsia"/>
              <w:noProof/>
              <w:sz w:val="24"/>
              <w:szCs w:val="24"/>
              <w:lang w:eastAsia="zh-CN"/>
            </w:rPr>
          </w:pPr>
          <w:hyperlink w:anchor="_Toc242110586" w:history="1">
            <w:r w:rsidRPr="00D24399">
              <w:rPr>
                <w:rStyle w:val="Hyperlink"/>
                <w:noProof/>
              </w:rPr>
              <w:t>4.29</w:t>
            </w:r>
            <w:r>
              <w:rPr>
                <w:rFonts w:eastAsiaTheme="minorEastAsia"/>
                <w:noProof/>
                <w:sz w:val="24"/>
                <w:szCs w:val="24"/>
                <w:lang w:eastAsia="zh-CN"/>
              </w:rPr>
              <w:tab/>
            </w:r>
            <w:r w:rsidRPr="00D24399">
              <w:rPr>
                <w:rStyle w:val="Hyperlink"/>
                <w:noProof/>
              </w:rPr>
              <w:t>AT+UPTIME</w:t>
            </w:r>
            <w:r>
              <w:rPr>
                <w:noProof/>
                <w:webHidden/>
              </w:rPr>
              <w:tab/>
            </w:r>
            <w:r>
              <w:rPr>
                <w:noProof/>
                <w:webHidden/>
              </w:rPr>
              <w:fldChar w:fldCharType="begin"/>
            </w:r>
            <w:r>
              <w:rPr>
                <w:noProof/>
                <w:webHidden/>
              </w:rPr>
              <w:instrText xml:space="preserve"> PAGEREF _Toc242110586 \h </w:instrText>
            </w:r>
            <w:r>
              <w:rPr>
                <w:noProof/>
                <w:webHidden/>
              </w:rPr>
            </w:r>
            <w:r>
              <w:rPr>
                <w:noProof/>
                <w:webHidden/>
              </w:rPr>
              <w:fldChar w:fldCharType="separate"/>
            </w:r>
            <w:r w:rsidR="006E1DA9">
              <w:rPr>
                <w:noProof/>
                <w:webHidden/>
              </w:rPr>
              <w:t>30</w:t>
            </w:r>
            <w:r>
              <w:rPr>
                <w:noProof/>
                <w:webHidden/>
              </w:rPr>
              <w:fldChar w:fldCharType="end"/>
            </w:r>
          </w:hyperlink>
        </w:p>
        <w:p w14:paraId="29C59DDE" w14:textId="3722C23A" w:rsidR="00DF1E09" w:rsidRDefault="00DF1E09">
          <w:pPr>
            <w:pStyle w:val="TOC2"/>
            <w:tabs>
              <w:tab w:val="left" w:pos="960"/>
              <w:tab w:val="right" w:leader="dot" w:pos="10790"/>
            </w:tabs>
            <w:rPr>
              <w:rFonts w:eastAsiaTheme="minorEastAsia"/>
              <w:noProof/>
              <w:sz w:val="24"/>
              <w:szCs w:val="24"/>
              <w:lang w:eastAsia="zh-CN"/>
            </w:rPr>
          </w:pPr>
          <w:hyperlink w:anchor="_Toc242110587" w:history="1">
            <w:r w:rsidRPr="00D24399">
              <w:rPr>
                <w:rStyle w:val="Hyperlink"/>
                <w:noProof/>
              </w:rPr>
              <w:t>4.30</w:t>
            </w:r>
            <w:r>
              <w:rPr>
                <w:rFonts w:eastAsiaTheme="minorEastAsia"/>
                <w:noProof/>
                <w:sz w:val="24"/>
                <w:szCs w:val="24"/>
                <w:lang w:eastAsia="zh-CN"/>
              </w:rPr>
              <w:tab/>
            </w:r>
            <w:r w:rsidRPr="00D24399">
              <w:rPr>
                <w:rStyle w:val="Hyperlink"/>
                <w:noProof/>
              </w:rPr>
              <w:t>AT+WATCHDOG</w:t>
            </w:r>
            <w:r>
              <w:rPr>
                <w:noProof/>
                <w:webHidden/>
              </w:rPr>
              <w:tab/>
            </w:r>
            <w:r>
              <w:rPr>
                <w:noProof/>
                <w:webHidden/>
              </w:rPr>
              <w:fldChar w:fldCharType="begin"/>
            </w:r>
            <w:r>
              <w:rPr>
                <w:noProof/>
                <w:webHidden/>
              </w:rPr>
              <w:instrText xml:space="preserve"> PAGEREF _Toc242110587 \h </w:instrText>
            </w:r>
            <w:r>
              <w:rPr>
                <w:noProof/>
                <w:webHidden/>
              </w:rPr>
            </w:r>
            <w:r>
              <w:rPr>
                <w:noProof/>
                <w:webHidden/>
              </w:rPr>
              <w:fldChar w:fldCharType="separate"/>
            </w:r>
            <w:r w:rsidR="006E1DA9">
              <w:rPr>
                <w:noProof/>
                <w:webHidden/>
              </w:rPr>
              <w:t>30</w:t>
            </w:r>
            <w:r>
              <w:rPr>
                <w:noProof/>
                <w:webHidden/>
              </w:rPr>
              <w:fldChar w:fldCharType="end"/>
            </w:r>
          </w:hyperlink>
        </w:p>
        <w:p w14:paraId="1D461E80" w14:textId="51E15FE8" w:rsidR="00DF1E09" w:rsidRDefault="00DF1E09">
          <w:pPr>
            <w:pStyle w:val="TOC3"/>
            <w:tabs>
              <w:tab w:val="left" w:pos="1440"/>
              <w:tab w:val="right" w:leader="dot" w:pos="10790"/>
            </w:tabs>
            <w:rPr>
              <w:rFonts w:eastAsiaTheme="minorEastAsia"/>
              <w:noProof/>
              <w:sz w:val="24"/>
              <w:szCs w:val="24"/>
              <w:lang w:eastAsia="zh-CN"/>
            </w:rPr>
          </w:pPr>
          <w:hyperlink w:anchor="_Toc242110588" w:history="1">
            <w:r w:rsidRPr="00D24399">
              <w:rPr>
                <w:rStyle w:val="Hyperlink"/>
                <w:noProof/>
              </w:rPr>
              <w:t>4.30.1</w:t>
            </w:r>
            <w:r>
              <w:rPr>
                <w:rFonts w:eastAsiaTheme="minorEastAsia"/>
                <w:noProof/>
                <w:sz w:val="24"/>
                <w:szCs w:val="24"/>
                <w:lang w:eastAsia="zh-CN"/>
              </w:rPr>
              <w:tab/>
            </w:r>
            <w:r w:rsidRPr="00D24399">
              <w:rPr>
                <w:rStyle w:val="Hyperlink"/>
                <w:noProof/>
              </w:rPr>
              <w:t>Configure the Watchdog Timer</w:t>
            </w:r>
            <w:r>
              <w:rPr>
                <w:noProof/>
                <w:webHidden/>
              </w:rPr>
              <w:tab/>
            </w:r>
            <w:r>
              <w:rPr>
                <w:noProof/>
                <w:webHidden/>
              </w:rPr>
              <w:fldChar w:fldCharType="begin"/>
            </w:r>
            <w:r>
              <w:rPr>
                <w:noProof/>
                <w:webHidden/>
              </w:rPr>
              <w:instrText xml:space="preserve"> PAGEREF _Toc242110588 \h </w:instrText>
            </w:r>
            <w:r>
              <w:rPr>
                <w:noProof/>
                <w:webHidden/>
              </w:rPr>
            </w:r>
            <w:r>
              <w:rPr>
                <w:noProof/>
                <w:webHidden/>
              </w:rPr>
              <w:fldChar w:fldCharType="separate"/>
            </w:r>
            <w:r w:rsidR="006E1DA9">
              <w:rPr>
                <w:noProof/>
                <w:webHidden/>
              </w:rPr>
              <w:t>30</w:t>
            </w:r>
            <w:r>
              <w:rPr>
                <w:noProof/>
                <w:webHidden/>
              </w:rPr>
              <w:fldChar w:fldCharType="end"/>
            </w:r>
          </w:hyperlink>
        </w:p>
        <w:p w14:paraId="260CC79A" w14:textId="1DE51189" w:rsidR="00DF1E09" w:rsidRDefault="00DF1E09">
          <w:pPr>
            <w:pStyle w:val="TOC3"/>
            <w:tabs>
              <w:tab w:val="left" w:pos="1440"/>
              <w:tab w:val="right" w:leader="dot" w:pos="10790"/>
            </w:tabs>
            <w:rPr>
              <w:rFonts w:eastAsiaTheme="minorEastAsia"/>
              <w:noProof/>
              <w:sz w:val="24"/>
              <w:szCs w:val="24"/>
              <w:lang w:eastAsia="zh-CN"/>
            </w:rPr>
          </w:pPr>
          <w:hyperlink w:anchor="_Toc242110589" w:history="1">
            <w:r w:rsidRPr="00D24399">
              <w:rPr>
                <w:rStyle w:val="Hyperlink"/>
                <w:noProof/>
              </w:rPr>
              <w:t>4.30.2</w:t>
            </w:r>
            <w:r>
              <w:rPr>
                <w:rFonts w:eastAsiaTheme="minorEastAsia"/>
                <w:noProof/>
                <w:sz w:val="24"/>
                <w:szCs w:val="24"/>
                <w:lang w:eastAsia="zh-CN"/>
              </w:rPr>
              <w:tab/>
            </w:r>
            <w:r w:rsidRPr="00D24399">
              <w:rPr>
                <w:rStyle w:val="Hyperlink"/>
                <w:noProof/>
              </w:rPr>
              <w:t>Query the Watchdog Timer</w:t>
            </w:r>
            <w:r>
              <w:rPr>
                <w:noProof/>
                <w:webHidden/>
              </w:rPr>
              <w:tab/>
            </w:r>
            <w:r>
              <w:rPr>
                <w:noProof/>
                <w:webHidden/>
              </w:rPr>
              <w:fldChar w:fldCharType="begin"/>
            </w:r>
            <w:r>
              <w:rPr>
                <w:noProof/>
                <w:webHidden/>
              </w:rPr>
              <w:instrText xml:space="preserve"> PAGEREF _Toc242110589 \h </w:instrText>
            </w:r>
            <w:r>
              <w:rPr>
                <w:noProof/>
                <w:webHidden/>
              </w:rPr>
            </w:r>
            <w:r>
              <w:rPr>
                <w:noProof/>
                <w:webHidden/>
              </w:rPr>
              <w:fldChar w:fldCharType="separate"/>
            </w:r>
            <w:r w:rsidR="006E1DA9">
              <w:rPr>
                <w:noProof/>
                <w:webHidden/>
              </w:rPr>
              <w:t>30</w:t>
            </w:r>
            <w:r>
              <w:rPr>
                <w:noProof/>
                <w:webHidden/>
              </w:rPr>
              <w:fldChar w:fldCharType="end"/>
            </w:r>
          </w:hyperlink>
        </w:p>
        <w:p w14:paraId="53523423" w14:textId="2CB36F25" w:rsidR="00DF1E09" w:rsidRDefault="00DF1E09">
          <w:pPr>
            <w:pStyle w:val="TOC3"/>
            <w:tabs>
              <w:tab w:val="left" w:pos="1440"/>
              <w:tab w:val="right" w:leader="dot" w:pos="10790"/>
            </w:tabs>
            <w:rPr>
              <w:rFonts w:eastAsiaTheme="minorEastAsia"/>
              <w:noProof/>
              <w:sz w:val="24"/>
              <w:szCs w:val="24"/>
              <w:lang w:eastAsia="zh-CN"/>
            </w:rPr>
          </w:pPr>
          <w:hyperlink w:anchor="_Toc242110590" w:history="1">
            <w:r w:rsidRPr="00D24399">
              <w:rPr>
                <w:rStyle w:val="Hyperlink"/>
                <w:noProof/>
              </w:rPr>
              <w:t>4.30.3</w:t>
            </w:r>
            <w:r>
              <w:rPr>
                <w:rFonts w:eastAsiaTheme="minorEastAsia"/>
                <w:noProof/>
                <w:sz w:val="24"/>
                <w:szCs w:val="24"/>
                <w:lang w:eastAsia="zh-CN"/>
              </w:rPr>
              <w:tab/>
            </w:r>
            <w:r w:rsidRPr="00D24399">
              <w:rPr>
                <w:rStyle w:val="Hyperlink"/>
                <w:noProof/>
              </w:rPr>
              <w:t>Test the Watchdog Timer</w:t>
            </w:r>
            <w:r>
              <w:rPr>
                <w:noProof/>
                <w:webHidden/>
              </w:rPr>
              <w:tab/>
            </w:r>
            <w:r>
              <w:rPr>
                <w:noProof/>
                <w:webHidden/>
              </w:rPr>
              <w:fldChar w:fldCharType="begin"/>
            </w:r>
            <w:r>
              <w:rPr>
                <w:noProof/>
                <w:webHidden/>
              </w:rPr>
              <w:instrText xml:space="preserve"> PAGEREF _Toc242110590 \h </w:instrText>
            </w:r>
            <w:r>
              <w:rPr>
                <w:noProof/>
                <w:webHidden/>
              </w:rPr>
            </w:r>
            <w:r>
              <w:rPr>
                <w:noProof/>
                <w:webHidden/>
              </w:rPr>
              <w:fldChar w:fldCharType="separate"/>
            </w:r>
            <w:r w:rsidR="006E1DA9">
              <w:rPr>
                <w:noProof/>
                <w:webHidden/>
              </w:rPr>
              <w:t>30</w:t>
            </w:r>
            <w:r>
              <w:rPr>
                <w:noProof/>
                <w:webHidden/>
              </w:rPr>
              <w:fldChar w:fldCharType="end"/>
            </w:r>
          </w:hyperlink>
        </w:p>
        <w:p w14:paraId="13A710B6" w14:textId="0A15E7D2" w:rsidR="00DF1E09" w:rsidRDefault="00DF1E09">
          <w:pPr>
            <w:pStyle w:val="TOC2"/>
            <w:tabs>
              <w:tab w:val="left" w:pos="960"/>
              <w:tab w:val="right" w:leader="dot" w:pos="10790"/>
            </w:tabs>
            <w:rPr>
              <w:rFonts w:eastAsiaTheme="minorEastAsia"/>
              <w:noProof/>
              <w:sz w:val="24"/>
              <w:szCs w:val="24"/>
              <w:lang w:eastAsia="zh-CN"/>
            </w:rPr>
          </w:pPr>
          <w:hyperlink w:anchor="_Toc242110591" w:history="1">
            <w:r w:rsidRPr="00D24399">
              <w:rPr>
                <w:rStyle w:val="Hyperlink"/>
                <w:noProof/>
              </w:rPr>
              <w:t>4.31</w:t>
            </w:r>
            <w:r>
              <w:rPr>
                <w:rFonts w:eastAsiaTheme="minorEastAsia"/>
                <w:noProof/>
                <w:sz w:val="24"/>
                <w:szCs w:val="24"/>
                <w:lang w:eastAsia="zh-CN"/>
              </w:rPr>
              <w:tab/>
            </w:r>
            <w:r w:rsidRPr="00D24399">
              <w:rPr>
                <w:rStyle w:val="Hyperlink"/>
                <w:noProof/>
              </w:rPr>
              <w:t>AT+WIFI_AP</w:t>
            </w:r>
            <w:r>
              <w:rPr>
                <w:noProof/>
                <w:webHidden/>
              </w:rPr>
              <w:tab/>
            </w:r>
            <w:r>
              <w:rPr>
                <w:noProof/>
                <w:webHidden/>
              </w:rPr>
              <w:fldChar w:fldCharType="begin"/>
            </w:r>
            <w:r>
              <w:rPr>
                <w:noProof/>
                <w:webHidden/>
              </w:rPr>
              <w:instrText xml:space="preserve"> PAGEREF _Toc242110591 \h </w:instrText>
            </w:r>
            <w:r>
              <w:rPr>
                <w:noProof/>
                <w:webHidden/>
              </w:rPr>
            </w:r>
            <w:r>
              <w:rPr>
                <w:noProof/>
                <w:webHidden/>
              </w:rPr>
              <w:fldChar w:fldCharType="separate"/>
            </w:r>
            <w:r w:rsidR="006E1DA9">
              <w:rPr>
                <w:noProof/>
                <w:webHidden/>
              </w:rPr>
              <w:t>31</w:t>
            </w:r>
            <w:r>
              <w:rPr>
                <w:noProof/>
                <w:webHidden/>
              </w:rPr>
              <w:fldChar w:fldCharType="end"/>
            </w:r>
          </w:hyperlink>
        </w:p>
        <w:p w14:paraId="0B38E279" w14:textId="7952237E" w:rsidR="00DF1E09" w:rsidRDefault="00DF1E09">
          <w:pPr>
            <w:pStyle w:val="TOC3"/>
            <w:tabs>
              <w:tab w:val="left" w:pos="1440"/>
              <w:tab w:val="right" w:leader="dot" w:pos="10790"/>
            </w:tabs>
            <w:rPr>
              <w:rFonts w:eastAsiaTheme="minorEastAsia"/>
              <w:noProof/>
              <w:sz w:val="24"/>
              <w:szCs w:val="24"/>
              <w:lang w:eastAsia="zh-CN"/>
            </w:rPr>
          </w:pPr>
          <w:hyperlink w:anchor="_Toc242110592" w:history="1">
            <w:r w:rsidRPr="00D24399">
              <w:rPr>
                <w:rStyle w:val="Hyperlink"/>
                <w:noProof/>
              </w:rPr>
              <w:t>4.31.1</w:t>
            </w:r>
            <w:r>
              <w:rPr>
                <w:rFonts w:eastAsiaTheme="minorEastAsia"/>
                <w:noProof/>
                <w:sz w:val="24"/>
                <w:szCs w:val="24"/>
                <w:lang w:eastAsia="zh-CN"/>
              </w:rPr>
              <w:tab/>
            </w:r>
            <w:r w:rsidRPr="00D24399">
              <w:rPr>
                <w:rStyle w:val="Hyperlink"/>
                <w:noProof/>
              </w:rPr>
              <w:t>Configure the WiFi Access Point</w:t>
            </w:r>
            <w:r>
              <w:rPr>
                <w:noProof/>
                <w:webHidden/>
              </w:rPr>
              <w:tab/>
            </w:r>
            <w:r>
              <w:rPr>
                <w:noProof/>
                <w:webHidden/>
              </w:rPr>
              <w:fldChar w:fldCharType="begin"/>
            </w:r>
            <w:r>
              <w:rPr>
                <w:noProof/>
                <w:webHidden/>
              </w:rPr>
              <w:instrText xml:space="preserve"> PAGEREF _Toc242110592 \h </w:instrText>
            </w:r>
            <w:r>
              <w:rPr>
                <w:noProof/>
                <w:webHidden/>
              </w:rPr>
            </w:r>
            <w:r>
              <w:rPr>
                <w:noProof/>
                <w:webHidden/>
              </w:rPr>
              <w:fldChar w:fldCharType="separate"/>
            </w:r>
            <w:r w:rsidR="006E1DA9">
              <w:rPr>
                <w:noProof/>
                <w:webHidden/>
              </w:rPr>
              <w:t>31</w:t>
            </w:r>
            <w:r>
              <w:rPr>
                <w:noProof/>
                <w:webHidden/>
              </w:rPr>
              <w:fldChar w:fldCharType="end"/>
            </w:r>
          </w:hyperlink>
        </w:p>
        <w:p w14:paraId="2054F2F5" w14:textId="30D55F59" w:rsidR="00DF1E09" w:rsidRDefault="00DF1E09">
          <w:pPr>
            <w:pStyle w:val="TOC3"/>
            <w:tabs>
              <w:tab w:val="left" w:pos="1440"/>
              <w:tab w:val="right" w:leader="dot" w:pos="10790"/>
            </w:tabs>
            <w:rPr>
              <w:rFonts w:eastAsiaTheme="minorEastAsia"/>
              <w:noProof/>
              <w:sz w:val="24"/>
              <w:szCs w:val="24"/>
              <w:lang w:eastAsia="zh-CN"/>
            </w:rPr>
          </w:pPr>
          <w:hyperlink w:anchor="_Toc242110593" w:history="1">
            <w:r w:rsidRPr="00D24399">
              <w:rPr>
                <w:rStyle w:val="Hyperlink"/>
                <w:noProof/>
              </w:rPr>
              <w:t>4.31.2</w:t>
            </w:r>
            <w:r>
              <w:rPr>
                <w:rFonts w:eastAsiaTheme="minorEastAsia"/>
                <w:noProof/>
                <w:sz w:val="24"/>
                <w:szCs w:val="24"/>
                <w:lang w:eastAsia="zh-CN"/>
              </w:rPr>
              <w:tab/>
            </w:r>
            <w:r w:rsidRPr="00D24399">
              <w:rPr>
                <w:rStyle w:val="Hyperlink"/>
                <w:noProof/>
              </w:rPr>
              <w:t>Query the WiFi Access Point Configuration</w:t>
            </w:r>
            <w:r>
              <w:rPr>
                <w:noProof/>
                <w:webHidden/>
              </w:rPr>
              <w:tab/>
            </w:r>
            <w:r>
              <w:rPr>
                <w:noProof/>
                <w:webHidden/>
              </w:rPr>
              <w:fldChar w:fldCharType="begin"/>
            </w:r>
            <w:r>
              <w:rPr>
                <w:noProof/>
                <w:webHidden/>
              </w:rPr>
              <w:instrText xml:space="preserve"> PAGEREF _Toc242110593 \h </w:instrText>
            </w:r>
            <w:r>
              <w:rPr>
                <w:noProof/>
                <w:webHidden/>
              </w:rPr>
            </w:r>
            <w:r>
              <w:rPr>
                <w:noProof/>
                <w:webHidden/>
              </w:rPr>
              <w:fldChar w:fldCharType="separate"/>
            </w:r>
            <w:r w:rsidR="006E1DA9">
              <w:rPr>
                <w:noProof/>
                <w:webHidden/>
              </w:rPr>
              <w:t>31</w:t>
            </w:r>
            <w:r>
              <w:rPr>
                <w:noProof/>
                <w:webHidden/>
              </w:rPr>
              <w:fldChar w:fldCharType="end"/>
            </w:r>
          </w:hyperlink>
        </w:p>
        <w:p w14:paraId="75F960EA" w14:textId="14DD621E" w:rsidR="00DF1E09" w:rsidRDefault="00DF1E09">
          <w:pPr>
            <w:pStyle w:val="TOC2"/>
            <w:tabs>
              <w:tab w:val="left" w:pos="960"/>
              <w:tab w:val="right" w:leader="dot" w:pos="10790"/>
            </w:tabs>
            <w:rPr>
              <w:rFonts w:eastAsiaTheme="minorEastAsia"/>
              <w:noProof/>
              <w:sz w:val="24"/>
              <w:szCs w:val="24"/>
              <w:lang w:eastAsia="zh-CN"/>
            </w:rPr>
          </w:pPr>
          <w:hyperlink w:anchor="_Toc242110594" w:history="1">
            <w:r w:rsidRPr="00D24399">
              <w:rPr>
                <w:rStyle w:val="Hyperlink"/>
                <w:noProof/>
              </w:rPr>
              <w:t>4.32</w:t>
            </w:r>
            <w:r>
              <w:rPr>
                <w:rFonts w:eastAsiaTheme="minorEastAsia"/>
                <w:noProof/>
                <w:sz w:val="24"/>
                <w:szCs w:val="24"/>
                <w:lang w:eastAsia="zh-CN"/>
              </w:rPr>
              <w:tab/>
            </w:r>
            <w:r w:rsidRPr="00D24399">
              <w:rPr>
                <w:rStyle w:val="Hyperlink"/>
                <w:noProof/>
              </w:rPr>
              <w:t>AT+WIFI_STA</w:t>
            </w:r>
            <w:r>
              <w:rPr>
                <w:noProof/>
                <w:webHidden/>
              </w:rPr>
              <w:tab/>
            </w:r>
            <w:r>
              <w:rPr>
                <w:noProof/>
                <w:webHidden/>
              </w:rPr>
              <w:fldChar w:fldCharType="begin"/>
            </w:r>
            <w:r>
              <w:rPr>
                <w:noProof/>
                <w:webHidden/>
              </w:rPr>
              <w:instrText xml:space="preserve"> PAGEREF _Toc242110594 \h </w:instrText>
            </w:r>
            <w:r>
              <w:rPr>
                <w:noProof/>
                <w:webHidden/>
              </w:rPr>
            </w:r>
            <w:r>
              <w:rPr>
                <w:noProof/>
                <w:webHidden/>
              </w:rPr>
              <w:fldChar w:fldCharType="separate"/>
            </w:r>
            <w:r w:rsidR="006E1DA9">
              <w:rPr>
                <w:noProof/>
                <w:webHidden/>
              </w:rPr>
              <w:t>32</w:t>
            </w:r>
            <w:r>
              <w:rPr>
                <w:noProof/>
                <w:webHidden/>
              </w:rPr>
              <w:fldChar w:fldCharType="end"/>
            </w:r>
          </w:hyperlink>
        </w:p>
        <w:p w14:paraId="7B07EEE2" w14:textId="71C3D015" w:rsidR="00DF1E09" w:rsidRDefault="00DF1E09">
          <w:pPr>
            <w:pStyle w:val="TOC3"/>
            <w:tabs>
              <w:tab w:val="left" w:pos="1440"/>
              <w:tab w:val="right" w:leader="dot" w:pos="10790"/>
            </w:tabs>
            <w:rPr>
              <w:rFonts w:eastAsiaTheme="minorEastAsia"/>
              <w:noProof/>
              <w:sz w:val="24"/>
              <w:szCs w:val="24"/>
              <w:lang w:eastAsia="zh-CN"/>
            </w:rPr>
          </w:pPr>
          <w:hyperlink w:anchor="_Toc242110595" w:history="1">
            <w:r w:rsidRPr="00D24399">
              <w:rPr>
                <w:rStyle w:val="Hyperlink"/>
                <w:noProof/>
              </w:rPr>
              <w:t>4.32.1</w:t>
            </w:r>
            <w:r>
              <w:rPr>
                <w:rFonts w:eastAsiaTheme="minorEastAsia"/>
                <w:noProof/>
                <w:sz w:val="24"/>
                <w:szCs w:val="24"/>
                <w:lang w:eastAsia="zh-CN"/>
              </w:rPr>
              <w:tab/>
            </w:r>
            <w:r w:rsidRPr="00D24399">
              <w:rPr>
                <w:rStyle w:val="Hyperlink"/>
                <w:noProof/>
              </w:rPr>
              <w:t>Configure the WiFi Station</w:t>
            </w:r>
            <w:r>
              <w:rPr>
                <w:noProof/>
                <w:webHidden/>
              </w:rPr>
              <w:tab/>
            </w:r>
            <w:r>
              <w:rPr>
                <w:noProof/>
                <w:webHidden/>
              </w:rPr>
              <w:fldChar w:fldCharType="begin"/>
            </w:r>
            <w:r>
              <w:rPr>
                <w:noProof/>
                <w:webHidden/>
              </w:rPr>
              <w:instrText xml:space="preserve"> PAGEREF _Toc242110595 \h </w:instrText>
            </w:r>
            <w:r>
              <w:rPr>
                <w:noProof/>
                <w:webHidden/>
              </w:rPr>
            </w:r>
            <w:r>
              <w:rPr>
                <w:noProof/>
                <w:webHidden/>
              </w:rPr>
              <w:fldChar w:fldCharType="separate"/>
            </w:r>
            <w:r w:rsidR="006E1DA9">
              <w:rPr>
                <w:noProof/>
                <w:webHidden/>
              </w:rPr>
              <w:t>32</w:t>
            </w:r>
            <w:r>
              <w:rPr>
                <w:noProof/>
                <w:webHidden/>
              </w:rPr>
              <w:fldChar w:fldCharType="end"/>
            </w:r>
          </w:hyperlink>
        </w:p>
        <w:p w14:paraId="7A645A4B" w14:textId="68FBDC5E" w:rsidR="00DF1E09" w:rsidRDefault="00DF1E09">
          <w:pPr>
            <w:pStyle w:val="TOC3"/>
            <w:tabs>
              <w:tab w:val="left" w:pos="1440"/>
              <w:tab w:val="right" w:leader="dot" w:pos="10790"/>
            </w:tabs>
            <w:rPr>
              <w:rFonts w:eastAsiaTheme="minorEastAsia"/>
              <w:noProof/>
              <w:sz w:val="24"/>
              <w:szCs w:val="24"/>
              <w:lang w:eastAsia="zh-CN"/>
            </w:rPr>
          </w:pPr>
          <w:hyperlink w:anchor="_Toc242110596" w:history="1">
            <w:r w:rsidRPr="00D24399">
              <w:rPr>
                <w:rStyle w:val="Hyperlink"/>
                <w:noProof/>
              </w:rPr>
              <w:t>4.32.2</w:t>
            </w:r>
            <w:r>
              <w:rPr>
                <w:rFonts w:eastAsiaTheme="minorEastAsia"/>
                <w:noProof/>
                <w:sz w:val="24"/>
                <w:szCs w:val="24"/>
                <w:lang w:eastAsia="zh-CN"/>
              </w:rPr>
              <w:tab/>
            </w:r>
            <w:r w:rsidRPr="00D24399">
              <w:rPr>
                <w:rStyle w:val="Hyperlink"/>
                <w:noProof/>
              </w:rPr>
              <w:t>Query the WiFi Station Configuration</w:t>
            </w:r>
            <w:r>
              <w:rPr>
                <w:noProof/>
                <w:webHidden/>
              </w:rPr>
              <w:tab/>
            </w:r>
            <w:r>
              <w:rPr>
                <w:noProof/>
                <w:webHidden/>
              </w:rPr>
              <w:fldChar w:fldCharType="begin"/>
            </w:r>
            <w:r>
              <w:rPr>
                <w:noProof/>
                <w:webHidden/>
              </w:rPr>
              <w:instrText xml:space="preserve"> PAGEREF _Toc242110596 \h </w:instrText>
            </w:r>
            <w:r>
              <w:rPr>
                <w:noProof/>
                <w:webHidden/>
              </w:rPr>
            </w:r>
            <w:r>
              <w:rPr>
                <w:noProof/>
                <w:webHidden/>
              </w:rPr>
              <w:fldChar w:fldCharType="separate"/>
            </w:r>
            <w:r w:rsidR="006E1DA9">
              <w:rPr>
                <w:noProof/>
                <w:webHidden/>
              </w:rPr>
              <w:t>32</w:t>
            </w:r>
            <w:r>
              <w:rPr>
                <w:noProof/>
                <w:webHidden/>
              </w:rPr>
              <w:fldChar w:fldCharType="end"/>
            </w:r>
          </w:hyperlink>
        </w:p>
        <w:p w14:paraId="76E8FBBC" w14:textId="7A085108" w:rsidR="00DF1E09" w:rsidRDefault="00DF1E09">
          <w:pPr>
            <w:pStyle w:val="TOC1"/>
            <w:tabs>
              <w:tab w:val="left" w:pos="440"/>
            </w:tabs>
            <w:rPr>
              <w:rFonts w:eastAsiaTheme="minorEastAsia"/>
              <w:noProof/>
              <w:sz w:val="24"/>
              <w:szCs w:val="24"/>
              <w:lang w:eastAsia="zh-CN"/>
            </w:rPr>
          </w:pPr>
          <w:hyperlink w:anchor="_Toc242110597" w:history="1">
            <w:r w:rsidRPr="00D24399">
              <w:rPr>
                <w:rStyle w:val="Hyperlink"/>
                <w:noProof/>
              </w:rPr>
              <w:t>5</w:t>
            </w:r>
            <w:r>
              <w:rPr>
                <w:rFonts w:eastAsiaTheme="minorEastAsia"/>
                <w:noProof/>
                <w:sz w:val="24"/>
                <w:szCs w:val="24"/>
                <w:lang w:eastAsia="zh-CN"/>
              </w:rPr>
              <w:tab/>
            </w:r>
            <w:r w:rsidRPr="00D24399">
              <w:rPr>
                <w:rStyle w:val="Hyperlink"/>
                <w:noProof/>
              </w:rPr>
              <w:t>Reporting Protocols</w:t>
            </w:r>
            <w:r>
              <w:rPr>
                <w:noProof/>
                <w:webHidden/>
              </w:rPr>
              <w:tab/>
            </w:r>
            <w:r>
              <w:rPr>
                <w:noProof/>
                <w:webHidden/>
              </w:rPr>
              <w:fldChar w:fldCharType="begin"/>
            </w:r>
            <w:r>
              <w:rPr>
                <w:noProof/>
                <w:webHidden/>
              </w:rPr>
              <w:instrText xml:space="preserve"> PAGEREF _Toc242110597 \h </w:instrText>
            </w:r>
            <w:r>
              <w:rPr>
                <w:noProof/>
                <w:webHidden/>
              </w:rPr>
            </w:r>
            <w:r>
              <w:rPr>
                <w:noProof/>
                <w:webHidden/>
              </w:rPr>
              <w:fldChar w:fldCharType="separate"/>
            </w:r>
            <w:r w:rsidR="006E1DA9">
              <w:rPr>
                <w:noProof/>
                <w:webHidden/>
              </w:rPr>
              <w:t>33</w:t>
            </w:r>
            <w:r>
              <w:rPr>
                <w:noProof/>
                <w:webHidden/>
              </w:rPr>
              <w:fldChar w:fldCharType="end"/>
            </w:r>
          </w:hyperlink>
        </w:p>
        <w:p w14:paraId="630E4B50" w14:textId="6B3D6514" w:rsidR="00DF1E09" w:rsidRDefault="00DF1E09">
          <w:pPr>
            <w:pStyle w:val="TOC2"/>
            <w:tabs>
              <w:tab w:val="left" w:pos="960"/>
              <w:tab w:val="right" w:leader="dot" w:pos="10790"/>
            </w:tabs>
            <w:rPr>
              <w:rFonts w:eastAsiaTheme="minorEastAsia"/>
              <w:noProof/>
              <w:sz w:val="24"/>
              <w:szCs w:val="24"/>
              <w:lang w:eastAsia="zh-CN"/>
            </w:rPr>
          </w:pPr>
          <w:hyperlink w:anchor="_Toc242110598" w:history="1">
            <w:r w:rsidRPr="00D24399">
              <w:rPr>
                <w:rStyle w:val="Hyperlink"/>
                <w:noProof/>
              </w:rPr>
              <w:t>5.1</w:t>
            </w:r>
            <w:r>
              <w:rPr>
                <w:rFonts w:eastAsiaTheme="minorEastAsia"/>
                <w:noProof/>
                <w:sz w:val="24"/>
                <w:szCs w:val="24"/>
                <w:lang w:eastAsia="zh-CN"/>
              </w:rPr>
              <w:tab/>
            </w:r>
            <w:r w:rsidRPr="00D24399">
              <w:rPr>
                <w:rStyle w:val="Hyperlink"/>
                <w:noProof/>
              </w:rPr>
              <w:t>CSBee</w:t>
            </w:r>
            <w:r>
              <w:rPr>
                <w:noProof/>
                <w:webHidden/>
              </w:rPr>
              <w:tab/>
            </w:r>
            <w:r>
              <w:rPr>
                <w:noProof/>
                <w:webHidden/>
              </w:rPr>
              <w:fldChar w:fldCharType="begin"/>
            </w:r>
            <w:r>
              <w:rPr>
                <w:noProof/>
                <w:webHidden/>
              </w:rPr>
              <w:instrText xml:space="preserve"> PAGEREF _Toc242110598 \h </w:instrText>
            </w:r>
            <w:r>
              <w:rPr>
                <w:noProof/>
                <w:webHidden/>
              </w:rPr>
            </w:r>
            <w:r>
              <w:rPr>
                <w:noProof/>
                <w:webHidden/>
              </w:rPr>
              <w:fldChar w:fldCharType="separate"/>
            </w:r>
            <w:r w:rsidR="006E1DA9">
              <w:rPr>
                <w:noProof/>
                <w:webHidden/>
              </w:rPr>
              <w:t>34</w:t>
            </w:r>
            <w:r>
              <w:rPr>
                <w:noProof/>
                <w:webHidden/>
              </w:rPr>
              <w:fldChar w:fldCharType="end"/>
            </w:r>
          </w:hyperlink>
        </w:p>
        <w:p w14:paraId="366C2B2F" w14:textId="2F3AB80A" w:rsidR="00DF1E09" w:rsidRDefault="00DF1E09">
          <w:pPr>
            <w:pStyle w:val="TOC3"/>
            <w:tabs>
              <w:tab w:val="left" w:pos="1200"/>
              <w:tab w:val="right" w:leader="dot" w:pos="10790"/>
            </w:tabs>
            <w:rPr>
              <w:rFonts w:eastAsiaTheme="minorEastAsia"/>
              <w:noProof/>
              <w:sz w:val="24"/>
              <w:szCs w:val="24"/>
              <w:lang w:eastAsia="zh-CN"/>
            </w:rPr>
          </w:pPr>
          <w:hyperlink w:anchor="_Toc242110599" w:history="1">
            <w:r w:rsidRPr="00D24399">
              <w:rPr>
                <w:rStyle w:val="Hyperlink"/>
                <w:noProof/>
              </w:rPr>
              <w:t>5.1.1</w:t>
            </w:r>
            <w:r>
              <w:rPr>
                <w:rFonts w:eastAsiaTheme="minorEastAsia"/>
                <w:noProof/>
                <w:sz w:val="24"/>
                <w:szCs w:val="24"/>
                <w:lang w:eastAsia="zh-CN"/>
              </w:rPr>
              <w:tab/>
            </w:r>
            <w:r w:rsidRPr="00D24399">
              <w:rPr>
                <w:rStyle w:val="Hyperlink"/>
                <w:noProof/>
              </w:rPr>
              <w:t>CSBee Protocol Version History</w:t>
            </w:r>
            <w:r>
              <w:rPr>
                <w:noProof/>
                <w:webHidden/>
              </w:rPr>
              <w:tab/>
            </w:r>
            <w:r>
              <w:rPr>
                <w:noProof/>
                <w:webHidden/>
              </w:rPr>
              <w:fldChar w:fldCharType="begin"/>
            </w:r>
            <w:r>
              <w:rPr>
                <w:noProof/>
                <w:webHidden/>
              </w:rPr>
              <w:instrText xml:space="preserve"> PAGEREF _Toc242110599 \h </w:instrText>
            </w:r>
            <w:r>
              <w:rPr>
                <w:noProof/>
                <w:webHidden/>
              </w:rPr>
            </w:r>
            <w:r>
              <w:rPr>
                <w:noProof/>
                <w:webHidden/>
              </w:rPr>
              <w:fldChar w:fldCharType="separate"/>
            </w:r>
            <w:r w:rsidR="006E1DA9">
              <w:rPr>
                <w:noProof/>
                <w:webHidden/>
              </w:rPr>
              <w:t>34</w:t>
            </w:r>
            <w:r>
              <w:rPr>
                <w:noProof/>
                <w:webHidden/>
              </w:rPr>
              <w:fldChar w:fldCharType="end"/>
            </w:r>
          </w:hyperlink>
        </w:p>
        <w:p w14:paraId="6EC16BDC" w14:textId="430893F9" w:rsidR="00DF1E09" w:rsidRDefault="00DF1E09">
          <w:pPr>
            <w:pStyle w:val="TOC3"/>
            <w:tabs>
              <w:tab w:val="left" w:pos="1200"/>
              <w:tab w:val="right" w:leader="dot" w:pos="10790"/>
            </w:tabs>
            <w:rPr>
              <w:rFonts w:eastAsiaTheme="minorEastAsia"/>
              <w:noProof/>
              <w:sz w:val="24"/>
              <w:szCs w:val="24"/>
              <w:lang w:eastAsia="zh-CN"/>
            </w:rPr>
          </w:pPr>
          <w:hyperlink w:anchor="_Toc242110600" w:history="1">
            <w:r w:rsidRPr="00D24399">
              <w:rPr>
                <w:rStyle w:val="Hyperlink"/>
                <w:noProof/>
              </w:rPr>
              <w:t>5.1.2</w:t>
            </w:r>
            <w:r>
              <w:rPr>
                <w:rFonts w:eastAsiaTheme="minorEastAsia"/>
                <w:noProof/>
                <w:sz w:val="24"/>
                <w:szCs w:val="24"/>
                <w:lang w:eastAsia="zh-CN"/>
              </w:rPr>
              <w:tab/>
            </w:r>
            <w:r w:rsidRPr="00D24399">
              <w:rPr>
                <w:rStyle w:val="Hyperlink"/>
                <w:noProof/>
              </w:rPr>
              <w:t>Mode S Aircraft Message</w:t>
            </w:r>
            <w:r>
              <w:rPr>
                <w:noProof/>
                <w:webHidden/>
              </w:rPr>
              <w:tab/>
            </w:r>
            <w:r>
              <w:rPr>
                <w:noProof/>
                <w:webHidden/>
              </w:rPr>
              <w:fldChar w:fldCharType="begin"/>
            </w:r>
            <w:r>
              <w:rPr>
                <w:noProof/>
                <w:webHidden/>
              </w:rPr>
              <w:instrText xml:space="preserve"> PAGEREF _Toc242110600 \h </w:instrText>
            </w:r>
            <w:r>
              <w:rPr>
                <w:noProof/>
                <w:webHidden/>
              </w:rPr>
            </w:r>
            <w:r>
              <w:rPr>
                <w:noProof/>
                <w:webHidden/>
              </w:rPr>
              <w:fldChar w:fldCharType="separate"/>
            </w:r>
            <w:r w:rsidR="006E1DA9">
              <w:rPr>
                <w:noProof/>
                <w:webHidden/>
              </w:rPr>
              <w:t>35</w:t>
            </w:r>
            <w:r>
              <w:rPr>
                <w:noProof/>
                <w:webHidden/>
              </w:rPr>
              <w:fldChar w:fldCharType="end"/>
            </w:r>
          </w:hyperlink>
        </w:p>
        <w:p w14:paraId="0D53C332" w14:textId="0FB93A57" w:rsidR="00DF1E09" w:rsidRDefault="00DF1E09">
          <w:pPr>
            <w:pStyle w:val="TOC3"/>
            <w:tabs>
              <w:tab w:val="left" w:pos="1200"/>
              <w:tab w:val="right" w:leader="dot" w:pos="10790"/>
            </w:tabs>
            <w:rPr>
              <w:rFonts w:eastAsiaTheme="minorEastAsia"/>
              <w:noProof/>
              <w:sz w:val="24"/>
              <w:szCs w:val="24"/>
              <w:lang w:eastAsia="zh-CN"/>
            </w:rPr>
          </w:pPr>
          <w:hyperlink w:anchor="_Toc242110601" w:history="1">
            <w:r w:rsidRPr="00D24399">
              <w:rPr>
                <w:rStyle w:val="Hyperlink"/>
                <w:noProof/>
              </w:rPr>
              <w:t>5.1.3</w:t>
            </w:r>
            <w:r>
              <w:rPr>
                <w:rFonts w:eastAsiaTheme="minorEastAsia"/>
                <w:noProof/>
                <w:sz w:val="24"/>
                <w:szCs w:val="24"/>
                <w:lang w:eastAsia="zh-CN"/>
              </w:rPr>
              <w:tab/>
            </w:r>
            <w:r w:rsidRPr="00D24399">
              <w:rPr>
                <w:rStyle w:val="Hyperlink"/>
                <w:noProof/>
              </w:rPr>
              <w:t>UAT Aircraft Message</w:t>
            </w:r>
            <w:r>
              <w:rPr>
                <w:noProof/>
                <w:webHidden/>
              </w:rPr>
              <w:tab/>
            </w:r>
            <w:r>
              <w:rPr>
                <w:noProof/>
                <w:webHidden/>
              </w:rPr>
              <w:fldChar w:fldCharType="begin"/>
            </w:r>
            <w:r>
              <w:rPr>
                <w:noProof/>
                <w:webHidden/>
              </w:rPr>
              <w:instrText xml:space="preserve"> PAGEREF _Toc242110601 \h </w:instrText>
            </w:r>
            <w:r>
              <w:rPr>
                <w:noProof/>
                <w:webHidden/>
              </w:rPr>
            </w:r>
            <w:r>
              <w:rPr>
                <w:noProof/>
                <w:webHidden/>
              </w:rPr>
              <w:fldChar w:fldCharType="separate"/>
            </w:r>
            <w:r w:rsidR="006E1DA9">
              <w:rPr>
                <w:noProof/>
                <w:webHidden/>
              </w:rPr>
              <w:t>42</w:t>
            </w:r>
            <w:r>
              <w:rPr>
                <w:noProof/>
                <w:webHidden/>
              </w:rPr>
              <w:fldChar w:fldCharType="end"/>
            </w:r>
          </w:hyperlink>
        </w:p>
        <w:p w14:paraId="61741AC5" w14:textId="238A2C5F" w:rsidR="00DF1E09" w:rsidRDefault="00DF1E09">
          <w:pPr>
            <w:pStyle w:val="TOC3"/>
            <w:tabs>
              <w:tab w:val="left" w:pos="1200"/>
              <w:tab w:val="right" w:leader="dot" w:pos="10790"/>
            </w:tabs>
            <w:rPr>
              <w:rFonts w:eastAsiaTheme="minorEastAsia"/>
              <w:noProof/>
              <w:sz w:val="24"/>
              <w:szCs w:val="24"/>
              <w:lang w:eastAsia="zh-CN"/>
            </w:rPr>
          </w:pPr>
          <w:hyperlink w:anchor="_Toc242110602" w:history="1">
            <w:r w:rsidRPr="00D24399">
              <w:rPr>
                <w:rStyle w:val="Hyperlink"/>
                <w:noProof/>
              </w:rPr>
              <w:t>5.1.4</w:t>
            </w:r>
            <w:r>
              <w:rPr>
                <w:rFonts w:eastAsiaTheme="minorEastAsia"/>
                <w:noProof/>
                <w:sz w:val="24"/>
                <w:szCs w:val="24"/>
                <w:lang w:eastAsia="zh-CN"/>
              </w:rPr>
              <w:tab/>
            </w:r>
            <w:r w:rsidRPr="00D24399">
              <w:rPr>
                <w:rStyle w:val="Hyperlink"/>
                <w:noProof/>
              </w:rPr>
              <w:t>Statistics Message</w:t>
            </w:r>
            <w:r>
              <w:rPr>
                <w:noProof/>
                <w:webHidden/>
              </w:rPr>
              <w:tab/>
            </w:r>
            <w:r>
              <w:rPr>
                <w:noProof/>
                <w:webHidden/>
              </w:rPr>
              <w:fldChar w:fldCharType="begin"/>
            </w:r>
            <w:r>
              <w:rPr>
                <w:noProof/>
                <w:webHidden/>
              </w:rPr>
              <w:instrText xml:space="preserve"> PAGEREF _Toc242110602 \h </w:instrText>
            </w:r>
            <w:r>
              <w:rPr>
                <w:noProof/>
                <w:webHidden/>
              </w:rPr>
            </w:r>
            <w:r>
              <w:rPr>
                <w:noProof/>
                <w:webHidden/>
              </w:rPr>
              <w:fldChar w:fldCharType="separate"/>
            </w:r>
            <w:r w:rsidR="006E1DA9">
              <w:rPr>
                <w:noProof/>
                <w:webHidden/>
              </w:rPr>
              <w:t>46</w:t>
            </w:r>
            <w:r>
              <w:rPr>
                <w:noProof/>
                <w:webHidden/>
              </w:rPr>
              <w:fldChar w:fldCharType="end"/>
            </w:r>
          </w:hyperlink>
        </w:p>
        <w:p w14:paraId="3E33EDF4" w14:textId="357EABC4" w:rsidR="00DF1E09" w:rsidRDefault="00DF1E09">
          <w:pPr>
            <w:pStyle w:val="TOC2"/>
            <w:tabs>
              <w:tab w:val="left" w:pos="960"/>
              <w:tab w:val="right" w:leader="dot" w:pos="10790"/>
            </w:tabs>
            <w:rPr>
              <w:rFonts w:eastAsiaTheme="minorEastAsia"/>
              <w:noProof/>
              <w:sz w:val="24"/>
              <w:szCs w:val="24"/>
              <w:lang w:eastAsia="zh-CN"/>
            </w:rPr>
          </w:pPr>
          <w:hyperlink w:anchor="_Toc242110603" w:history="1">
            <w:r w:rsidRPr="00D24399">
              <w:rPr>
                <w:rStyle w:val="Hyperlink"/>
                <w:noProof/>
              </w:rPr>
              <w:t>5.2</w:t>
            </w:r>
            <w:r>
              <w:rPr>
                <w:rFonts w:eastAsiaTheme="minorEastAsia"/>
                <w:noProof/>
                <w:sz w:val="24"/>
                <w:szCs w:val="24"/>
                <w:lang w:eastAsia="zh-CN"/>
              </w:rPr>
              <w:tab/>
            </w:r>
            <w:r w:rsidRPr="00D24399">
              <w:rPr>
                <w:rStyle w:val="Hyperlink"/>
                <w:noProof/>
              </w:rPr>
              <w:t>GDL90</w:t>
            </w:r>
            <w:r>
              <w:rPr>
                <w:noProof/>
                <w:webHidden/>
              </w:rPr>
              <w:tab/>
            </w:r>
            <w:r>
              <w:rPr>
                <w:noProof/>
                <w:webHidden/>
              </w:rPr>
              <w:fldChar w:fldCharType="begin"/>
            </w:r>
            <w:r>
              <w:rPr>
                <w:noProof/>
                <w:webHidden/>
              </w:rPr>
              <w:instrText xml:space="preserve"> PAGEREF _Toc242110603 \h </w:instrText>
            </w:r>
            <w:r>
              <w:rPr>
                <w:noProof/>
                <w:webHidden/>
              </w:rPr>
            </w:r>
            <w:r>
              <w:rPr>
                <w:noProof/>
                <w:webHidden/>
              </w:rPr>
              <w:fldChar w:fldCharType="separate"/>
            </w:r>
            <w:r w:rsidR="006E1DA9">
              <w:rPr>
                <w:noProof/>
                <w:webHidden/>
              </w:rPr>
              <w:t>47</w:t>
            </w:r>
            <w:r>
              <w:rPr>
                <w:noProof/>
                <w:webHidden/>
              </w:rPr>
              <w:fldChar w:fldCharType="end"/>
            </w:r>
          </w:hyperlink>
        </w:p>
        <w:p w14:paraId="693C832E" w14:textId="5823E8F1" w:rsidR="00DF1E09" w:rsidRDefault="00DF1E09">
          <w:pPr>
            <w:pStyle w:val="TOC2"/>
            <w:tabs>
              <w:tab w:val="left" w:pos="960"/>
              <w:tab w:val="right" w:leader="dot" w:pos="10790"/>
            </w:tabs>
            <w:rPr>
              <w:rFonts w:eastAsiaTheme="minorEastAsia"/>
              <w:noProof/>
              <w:sz w:val="24"/>
              <w:szCs w:val="24"/>
              <w:lang w:eastAsia="zh-CN"/>
            </w:rPr>
          </w:pPr>
          <w:hyperlink w:anchor="_Toc242110604" w:history="1">
            <w:r w:rsidRPr="00D24399">
              <w:rPr>
                <w:rStyle w:val="Hyperlink"/>
                <w:noProof/>
              </w:rPr>
              <w:t>5.3</w:t>
            </w:r>
            <w:r>
              <w:rPr>
                <w:rFonts w:eastAsiaTheme="minorEastAsia"/>
                <w:noProof/>
                <w:sz w:val="24"/>
                <w:szCs w:val="24"/>
                <w:lang w:eastAsia="zh-CN"/>
              </w:rPr>
              <w:tab/>
            </w:r>
            <w:r w:rsidRPr="00D24399">
              <w:rPr>
                <w:rStyle w:val="Hyperlink"/>
                <w:noProof/>
              </w:rPr>
              <w:t>MAVLINK</w:t>
            </w:r>
            <w:r>
              <w:rPr>
                <w:noProof/>
                <w:webHidden/>
              </w:rPr>
              <w:tab/>
            </w:r>
            <w:r>
              <w:rPr>
                <w:noProof/>
                <w:webHidden/>
              </w:rPr>
              <w:fldChar w:fldCharType="begin"/>
            </w:r>
            <w:r>
              <w:rPr>
                <w:noProof/>
                <w:webHidden/>
              </w:rPr>
              <w:instrText xml:space="preserve"> PAGEREF _Toc242110604 \h </w:instrText>
            </w:r>
            <w:r>
              <w:rPr>
                <w:noProof/>
                <w:webHidden/>
              </w:rPr>
            </w:r>
            <w:r>
              <w:rPr>
                <w:noProof/>
                <w:webHidden/>
              </w:rPr>
              <w:fldChar w:fldCharType="separate"/>
            </w:r>
            <w:r w:rsidR="006E1DA9">
              <w:rPr>
                <w:noProof/>
                <w:webHidden/>
              </w:rPr>
              <w:t>48</w:t>
            </w:r>
            <w:r>
              <w:rPr>
                <w:noProof/>
                <w:webHidden/>
              </w:rPr>
              <w:fldChar w:fldCharType="end"/>
            </w:r>
          </w:hyperlink>
        </w:p>
        <w:p w14:paraId="518157DF" w14:textId="1158D65D" w:rsidR="00DF1E09" w:rsidRDefault="00DF1E09">
          <w:pPr>
            <w:pStyle w:val="TOC3"/>
            <w:tabs>
              <w:tab w:val="left" w:pos="1200"/>
              <w:tab w:val="right" w:leader="dot" w:pos="10790"/>
            </w:tabs>
            <w:rPr>
              <w:rFonts w:eastAsiaTheme="minorEastAsia"/>
              <w:noProof/>
              <w:sz w:val="24"/>
              <w:szCs w:val="24"/>
              <w:lang w:eastAsia="zh-CN"/>
            </w:rPr>
          </w:pPr>
          <w:hyperlink w:anchor="_Toc242110605" w:history="1">
            <w:r w:rsidRPr="00D24399">
              <w:rPr>
                <w:rStyle w:val="Hyperlink"/>
                <w:noProof/>
                <w:lang w:eastAsia="zh-CN"/>
              </w:rPr>
              <w:t>5.3.1</w:t>
            </w:r>
            <w:r>
              <w:rPr>
                <w:rFonts w:eastAsiaTheme="minorEastAsia"/>
                <w:noProof/>
                <w:sz w:val="24"/>
                <w:szCs w:val="24"/>
                <w:lang w:eastAsia="zh-CN"/>
              </w:rPr>
              <w:tab/>
            </w:r>
            <w:r w:rsidRPr="00D24399">
              <w:rPr>
                <w:rStyle w:val="Hyperlink"/>
                <w:noProof/>
              </w:rPr>
              <w:t xml:space="preserve">MAVLINK_HEARTBEAT </w:t>
            </w:r>
            <w:r w:rsidRPr="00D24399">
              <w:rPr>
                <w:rStyle w:val="Hyperlink"/>
                <w:noProof/>
                <w:lang w:eastAsia="zh-CN"/>
              </w:rPr>
              <w:t>（</w:t>
            </w:r>
            <w:r w:rsidRPr="00D24399">
              <w:rPr>
                <w:rStyle w:val="Hyperlink"/>
                <w:noProof/>
                <w:lang w:eastAsia="zh-CN"/>
              </w:rPr>
              <w:t>Message ID 0</w:t>
            </w:r>
            <w:r w:rsidRPr="00D24399">
              <w:rPr>
                <w:rStyle w:val="Hyperlink"/>
                <w:noProof/>
                <w:lang w:eastAsia="zh-CN"/>
              </w:rPr>
              <w:t>）</w:t>
            </w:r>
            <w:r w:rsidRPr="00D24399">
              <w:rPr>
                <w:rStyle w:val="Hyperlink"/>
                <w:noProof/>
                <w:lang w:eastAsia="zh-CN"/>
              </w:rPr>
              <w:t xml:space="preserve"> Packet Definition</w:t>
            </w:r>
            <w:r>
              <w:rPr>
                <w:noProof/>
                <w:webHidden/>
              </w:rPr>
              <w:tab/>
            </w:r>
            <w:r>
              <w:rPr>
                <w:noProof/>
                <w:webHidden/>
              </w:rPr>
              <w:fldChar w:fldCharType="begin"/>
            </w:r>
            <w:r>
              <w:rPr>
                <w:noProof/>
                <w:webHidden/>
              </w:rPr>
              <w:instrText xml:space="preserve"> PAGEREF _Toc242110605 \h </w:instrText>
            </w:r>
            <w:r>
              <w:rPr>
                <w:noProof/>
                <w:webHidden/>
              </w:rPr>
            </w:r>
            <w:r>
              <w:rPr>
                <w:noProof/>
                <w:webHidden/>
              </w:rPr>
              <w:fldChar w:fldCharType="separate"/>
            </w:r>
            <w:r w:rsidR="006E1DA9">
              <w:rPr>
                <w:noProof/>
                <w:webHidden/>
              </w:rPr>
              <w:t>48</w:t>
            </w:r>
            <w:r>
              <w:rPr>
                <w:noProof/>
                <w:webHidden/>
              </w:rPr>
              <w:fldChar w:fldCharType="end"/>
            </w:r>
          </w:hyperlink>
        </w:p>
        <w:p w14:paraId="6A14EFE2" w14:textId="45E52253" w:rsidR="00DF1E09" w:rsidRDefault="00DF1E09">
          <w:pPr>
            <w:pStyle w:val="TOC3"/>
            <w:tabs>
              <w:tab w:val="left" w:pos="1200"/>
              <w:tab w:val="right" w:leader="dot" w:pos="10790"/>
            </w:tabs>
            <w:rPr>
              <w:rFonts w:eastAsiaTheme="minorEastAsia"/>
              <w:noProof/>
              <w:sz w:val="24"/>
              <w:szCs w:val="24"/>
              <w:lang w:eastAsia="zh-CN"/>
            </w:rPr>
          </w:pPr>
          <w:hyperlink w:anchor="_Toc242110606" w:history="1">
            <w:r w:rsidRPr="00D24399">
              <w:rPr>
                <w:rStyle w:val="Hyperlink"/>
                <w:noProof/>
              </w:rPr>
              <w:t>5.3.2</w:t>
            </w:r>
            <w:r>
              <w:rPr>
                <w:rFonts w:eastAsiaTheme="minorEastAsia"/>
                <w:noProof/>
                <w:sz w:val="24"/>
                <w:szCs w:val="24"/>
                <w:lang w:eastAsia="zh-CN"/>
              </w:rPr>
              <w:tab/>
            </w:r>
            <w:r w:rsidRPr="00D24399">
              <w:rPr>
                <w:rStyle w:val="Hyperlink"/>
                <w:noProof/>
              </w:rPr>
              <w:t>MAVLINK ADSB_VEHICLE (Message ID 246) Packet Definition</w:t>
            </w:r>
            <w:r>
              <w:rPr>
                <w:noProof/>
                <w:webHidden/>
              </w:rPr>
              <w:tab/>
            </w:r>
            <w:r>
              <w:rPr>
                <w:noProof/>
                <w:webHidden/>
              </w:rPr>
              <w:fldChar w:fldCharType="begin"/>
            </w:r>
            <w:r>
              <w:rPr>
                <w:noProof/>
                <w:webHidden/>
              </w:rPr>
              <w:instrText xml:space="preserve"> PAGEREF _Toc242110606 \h </w:instrText>
            </w:r>
            <w:r>
              <w:rPr>
                <w:noProof/>
                <w:webHidden/>
              </w:rPr>
            </w:r>
            <w:r>
              <w:rPr>
                <w:noProof/>
                <w:webHidden/>
              </w:rPr>
              <w:fldChar w:fldCharType="separate"/>
            </w:r>
            <w:r w:rsidR="006E1DA9">
              <w:rPr>
                <w:noProof/>
                <w:webHidden/>
              </w:rPr>
              <w:t>48</w:t>
            </w:r>
            <w:r>
              <w:rPr>
                <w:noProof/>
                <w:webHidden/>
              </w:rPr>
              <w:fldChar w:fldCharType="end"/>
            </w:r>
          </w:hyperlink>
        </w:p>
        <w:p w14:paraId="4043A431" w14:textId="1BA1EB50" w:rsidR="00DF1E09" w:rsidRDefault="00DF1E09">
          <w:pPr>
            <w:pStyle w:val="TOC3"/>
            <w:tabs>
              <w:tab w:val="left" w:pos="1200"/>
              <w:tab w:val="right" w:leader="dot" w:pos="10790"/>
            </w:tabs>
            <w:rPr>
              <w:rFonts w:eastAsiaTheme="minorEastAsia"/>
              <w:noProof/>
              <w:sz w:val="24"/>
              <w:szCs w:val="24"/>
              <w:lang w:eastAsia="zh-CN"/>
            </w:rPr>
          </w:pPr>
          <w:hyperlink w:anchor="_Toc242110607" w:history="1">
            <w:r w:rsidRPr="00D24399">
              <w:rPr>
                <w:rStyle w:val="Hyperlink"/>
                <w:noProof/>
              </w:rPr>
              <w:t>5.3.3</w:t>
            </w:r>
            <w:r>
              <w:rPr>
                <w:rFonts w:eastAsiaTheme="minorEastAsia"/>
                <w:noProof/>
                <w:sz w:val="24"/>
                <w:szCs w:val="24"/>
                <w:lang w:eastAsia="zh-CN"/>
              </w:rPr>
              <w:tab/>
            </w:r>
            <w:r w:rsidRPr="00D24399">
              <w:rPr>
                <w:rStyle w:val="Hyperlink"/>
                <w:noProof/>
              </w:rPr>
              <w:t>MAVLINK_REQUEST_DATA_STREAM (Message ID 66) Packet Definition</w:t>
            </w:r>
            <w:r>
              <w:rPr>
                <w:noProof/>
                <w:webHidden/>
              </w:rPr>
              <w:tab/>
            </w:r>
            <w:r>
              <w:rPr>
                <w:noProof/>
                <w:webHidden/>
              </w:rPr>
              <w:fldChar w:fldCharType="begin"/>
            </w:r>
            <w:r>
              <w:rPr>
                <w:noProof/>
                <w:webHidden/>
              </w:rPr>
              <w:instrText xml:space="preserve"> PAGEREF _Toc242110607 \h </w:instrText>
            </w:r>
            <w:r>
              <w:rPr>
                <w:noProof/>
                <w:webHidden/>
              </w:rPr>
            </w:r>
            <w:r>
              <w:rPr>
                <w:noProof/>
                <w:webHidden/>
              </w:rPr>
              <w:fldChar w:fldCharType="separate"/>
            </w:r>
            <w:r w:rsidR="006E1DA9">
              <w:rPr>
                <w:noProof/>
                <w:webHidden/>
              </w:rPr>
              <w:t>49</w:t>
            </w:r>
            <w:r>
              <w:rPr>
                <w:noProof/>
                <w:webHidden/>
              </w:rPr>
              <w:fldChar w:fldCharType="end"/>
            </w:r>
          </w:hyperlink>
        </w:p>
        <w:p w14:paraId="7DFEC5A3" w14:textId="303E79C6" w:rsidR="00DF1E09" w:rsidRDefault="00DF1E09">
          <w:pPr>
            <w:pStyle w:val="TOC3"/>
            <w:tabs>
              <w:tab w:val="left" w:pos="1200"/>
              <w:tab w:val="right" w:leader="dot" w:pos="10790"/>
            </w:tabs>
            <w:rPr>
              <w:rFonts w:eastAsiaTheme="minorEastAsia"/>
              <w:noProof/>
              <w:sz w:val="24"/>
              <w:szCs w:val="24"/>
              <w:lang w:eastAsia="zh-CN"/>
            </w:rPr>
          </w:pPr>
          <w:hyperlink w:anchor="_Toc242110608" w:history="1">
            <w:r w:rsidRPr="00D24399">
              <w:rPr>
                <w:rStyle w:val="Hyperlink"/>
                <w:noProof/>
              </w:rPr>
              <w:t>5.3.4</w:t>
            </w:r>
            <w:r>
              <w:rPr>
                <w:rFonts w:eastAsiaTheme="minorEastAsia"/>
                <w:noProof/>
                <w:sz w:val="24"/>
                <w:szCs w:val="24"/>
                <w:lang w:eastAsia="zh-CN"/>
              </w:rPr>
              <w:tab/>
            </w:r>
            <w:r w:rsidRPr="00D24399">
              <w:rPr>
                <w:rStyle w:val="Hyperlink"/>
                <w:noProof/>
              </w:rPr>
              <w:t>MAVLINK MESSAGE_INTERVAL (Message ID 244) Packet Definition</w:t>
            </w:r>
            <w:r>
              <w:rPr>
                <w:noProof/>
                <w:webHidden/>
              </w:rPr>
              <w:tab/>
            </w:r>
            <w:r>
              <w:rPr>
                <w:noProof/>
                <w:webHidden/>
              </w:rPr>
              <w:fldChar w:fldCharType="begin"/>
            </w:r>
            <w:r>
              <w:rPr>
                <w:noProof/>
                <w:webHidden/>
              </w:rPr>
              <w:instrText xml:space="preserve"> PAGEREF _Toc242110608 \h </w:instrText>
            </w:r>
            <w:r>
              <w:rPr>
                <w:noProof/>
                <w:webHidden/>
              </w:rPr>
            </w:r>
            <w:r>
              <w:rPr>
                <w:noProof/>
                <w:webHidden/>
              </w:rPr>
              <w:fldChar w:fldCharType="separate"/>
            </w:r>
            <w:r w:rsidR="006E1DA9">
              <w:rPr>
                <w:noProof/>
                <w:webHidden/>
              </w:rPr>
              <w:t>49</w:t>
            </w:r>
            <w:r>
              <w:rPr>
                <w:noProof/>
                <w:webHidden/>
              </w:rPr>
              <w:fldChar w:fldCharType="end"/>
            </w:r>
          </w:hyperlink>
        </w:p>
        <w:p w14:paraId="31F0F640" w14:textId="0D782EE0" w:rsidR="00DF1E09" w:rsidRDefault="00DF1E09">
          <w:pPr>
            <w:pStyle w:val="TOC2"/>
            <w:tabs>
              <w:tab w:val="left" w:pos="960"/>
              <w:tab w:val="right" w:leader="dot" w:pos="10790"/>
            </w:tabs>
            <w:rPr>
              <w:rFonts w:eastAsiaTheme="minorEastAsia"/>
              <w:noProof/>
              <w:sz w:val="24"/>
              <w:szCs w:val="24"/>
              <w:lang w:eastAsia="zh-CN"/>
            </w:rPr>
          </w:pPr>
          <w:hyperlink w:anchor="_Toc242110609" w:history="1">
            <w:r w:rsidRPr="00D24399">
              <w:rPr>
                <w:rStyle w:val="Hyperlink"/>
                <w:noProof/>
              </w:rPr>
              <w:t>5.4</w:t>
            </w:r>
            <w:r>
              <w:rPr>
                <w:rFonts w:eastAsiaTheme="minorEastAsia"/>
                <w:noProof/>
                <w:sz w:val="24"/>
                <w:szCs w:val="24"/>
                <w:lang w:eastAsia="zh-CN"/>
              </w:rPr>
              <w:tab/>
            </w:r>
            <w:r w:rsidRPr="00D24399">
              <w:rPr>
                <w:rStyle w:val="Hyperlink"/>
                <w:noProof/>
              </w:rPr>
              <w:t>Mode S Beast</w:t>
            </w:r>
            <w:r>
              <w:rPr>
                <w:noProof/>
                <w:webHidden/>
              </w:rPr>
              <w:tab/>
            </w:r>
            <w:r>
              <w:rPr>
                <w:noProof/>
                <w:webHidden/>
              </w:rPr>
              <w:fldChar w:fldCharType="begin"/>
            </w:r>
            <w:r>
              <w:rPr>
                <w:noProof/>
                <w:webHidden/>
              </w:rPr>
              <w:instrText xml:space="preserve"> PAGEREF _Toc242110609 \h </w:instrText>
            </w:r>
            <w:r>
              <w:rPr>
                <w:noProof/>
                <w:webHidden/>
              </w:rPr>
            </w:r>
            <w:r>
              <w:rPr>
                <w:noProof/>
                <w:webHidden/>
              </w:rPr>
              <w:fldChar w:fldCharType="separate"/>
            </w:r>
            <w:r w:rsidR="006E1DA9">
              <w:rPr>
                <w:noProof/>
                <w:webHidden/>
              </w:rPr>
              <w:t>50</w:t>
            </w:r>
            <w:r>
              <w:rPr>
                <w:noProof/>
                <w:webHidden/>
              </w:rPr>
              <w:fldChar w:fldCharType="end"/>
            </w:r>
          </w:hyperlink>
        </w:p>
        <w:p w14:paraId="0423CEA5" w14:textId="79D35E71" w:rsidR="00DF1E09" w:rsidRDefault="00DF1E09">
          <w:pPr>
            <w:pStyle w:val="TOC3"/>
            <w:tabs>
              <w:tab w:val="left" w:pos="1200"/>
              <w:tab w:val="right" w:leader="dot" w:pos="10790"/>
            </w:tabs>
            <w:rPr>
              <w:rFonts w:eastAsiaTheme="minorEastAsia"/>
              <w:noProof/>
              <w:sz w:val="24"/>
              <w:szCs w:val="24"/>
              <w:lang w:eastAsia="zh-CN"/>
            </w:rPr>
          </w:pPr>
          <w:hyperlink w:anchor="_Toc242110610" w:history="1">
            <w:r w:rsidRPr="00D24399">
              <w:rPr>
                <w:rStyle w:val="Hyperlink"/>
                <w:noProof/>
              </w:rPr>
              <w:t>5.4.1</w:t>
            </w:r>
            <w:r>
              <w:rPr>
                <w:rFonts w:eastAsiaTheme="minorEastAsia"/>
                <w:noProof/>
                <w:sz w:val="24"/>
                <w:szCs w:val="24"/>
                <w:lang w:eastAsia="zh-CN"/>
              </w:rPr>
              <w:tab/>
            </w:r>
            <w:r w:rsidRPr="00D24399">
              <w:rPr>
                <w:rStyle w:val="Hyperlink"/>
                <w:noProof/>
              </w:rPr>
              <w:t>Beast: Mode S Frames</w:t>
            </w:r>
            <w:r>
              <w:rPr>
                <w:noProof/>
                <w:webHidden/>
              </w:rPr>
              <w:tab/>
            </w:r>
            <w:r>
              <w:rPr>
                <w:noProof/>
                <w:webHidden/>
              </w:rPr>
              <w:fldChar w:fldCharType="begin"/>
            </w:r>
            <w:r>
              <w:rPr>
                <w:noProof/>
                <w:webHidden/>
              </w:rPr>
              <w:instrText xml:space="preserve"> PAGEREF _Toc242110610 \h </w:instrText>
            </w:r>
            <w:r>
              <w:rPr>
                <w:noProof/>
                <w:webHidden/>
              </w:rPr>
            </w:r>
            <w:r>
              <w:rPr>
                <w:noProof/>
                <w:webHidden/>
              </w:rPr>
              <w:fldChar w:fldCharType="separate"/>
            </w:r>
            <w:r w:rsidR="006E1DA9">
              <w:rPr>
                <w:noProof/>
                <w:webHidden/>
              </w:rPr>
              <w:t>50</w:t>
            </w:r>
            <w:r>
              <w:rPr>
                <w:noProof/>
                <w:webHidden/>
              </w:rPr>
              <w:fldChar w:fldCharType="end"/>
            </w:r>
          </w:hyperlink>
        </w:p>
        <w:p w14:paraId="6CBB37CD" w14:textId="38083B9C" w:rsidR="00DF1E09" w:rsidRDefault="00DF1E09">
          <w:pPr>
            <w:pStyle w:val="TOC3"/>
            <w:tabs>
              <w:tab w:val="left" w:pos="1200"/>
              <w:tab w:val="right" w:leader="dot" w:pos="10790"/>
            </w:tabs>
            <w:rPr>
              <w:rFonts w:eastAsiaTheme="minorEastAsia"/>
              <w:noProof/>
              <w:sz w:val="24"/>
              <w:szCs w:val="24"/>
              <w:lang w:eastAsia="zh-CN"/>
            </w:rPr>
          </w:pPr>
          <w:hyperlink w:anchor="_Toc242110611" w:history="1">
            <w:r w:rsidRPr="00D24399">
              <w:rPr>
                <w:rStyle w:val="Hyperlink"/>
                <w:noProof/>
              </w:rPr>
              <w:t>5.4.2</w:t>
            </w:r>
            <w:r>
              <w:rPr>
                <w:rFonts w:eastAsiaTheme="minorEastAsia"/>
                <w:noProof/>
                <w:sz w:val="24"/>
                <w:szCs w:val="24"/>
                <w:lang w:eastAsia="zh-CN"/>
              </w:rPr>
              <w:tab/>
            </w:r>
            <w:r w:rsidRPr="00D24399">
              <w:rPr>
                <w:rStyle w:val="Hyperlink"/>
                <w:noProof/>
              </w:rPr>
              <w:t>Beast: UAT Frames</w:t>
            </w:r>
            <w:r>
              <w:rPr>
                <w:noProof/>
                <w:webHidden/>
              </w:rPr>
              <w:tab/>
            </w:r>
            <w:r>
              <w:rPr>
                <w:noProof/>
                <w:webHidden/>
              </w:rPr>
              <w:fldChar w:fldCharType="begin"/>
            </w:r>
            <w:r>
              <w:rPr>
                <w:noProof/>
                <w:webHidden/>
              </w:rPr>
              <w:instrText xml:space="preserve"> PAGEREF _Toc242110611 \h </w:instrText>
            </w:r>
            <w:r>
              <w:rPr>
                <w:noProof/>
                <w:webHidden/>
              </w:rPr>
            </w:r>
            <w:r>
              <w:rPr>
                <w:noProof/>
                <w:webHidden/>
              </w:rPr>
              <w:fldChar w:fldCharType="separate"/>
            </w:r>
            <w:r w:rsidR="006E1DA9">
              <w:rPr>
                <w:noProof/>
                <w:webHidden/>
              </w:rPr>
              <w:t>50</w:t>
            </w:r>
            <w:r>
              <w:rPr>
                <w:noProof/>
                <w:webHidden/>
              </w:rPr>
              <w:fldChar w:fldCharType="end"/>
            </w:r>
          </w:hyperlink>
        </w:p>
        <w:p w14:paraId="6558A596" w14:textId="6EC579F1" w:rsidR="00DF1E09" w:rsidRDefault="00DF1E09">
          <w:pPr>
            <w:pStyle w:val="TOC2"/>
            <w:tabs>
              <w:tab w:val="left" w:pos="960"/>
              <w:tab w:val="right" w:leader="dot" w:pos="10790"/>
            </w:tabs>
            <w:rPr>
              <w:rFonts w:eastAsiaTheme="minorEastAsia"/>
              <w:noProof/>
              <w:sz w:val="24"/>
              <w:szCs w:val="24"/>
              <w:lang w:eastAsia="zh-CN"/>
            </w:rPr>
          </w:pPr>
          <w:hyperlink w:anchor="_Toc242110612" w:history="1">
            <w:r w:rsidRPr="00D24399">
              <w:rPr>
                <w:rStyle w:val="Hyperlink"/>
                <w:noProof/>
              </w:rPr>
              <w:t>5.5</w:t>
            </w:r>
            <w:r>
              <w:rPr>
                <w:rFonts w:eastAsiaTheme="minorEastAsia"/>
                <w:noProof/>
                <w:sz w:val="24"/>
                <w:szCs w:val="24"/>
                <w:lang w:eastAsia="zh-CN"/>
              </w:rPr>
              <w:tab/>
            </w:r>
            <w:r w:rsidRPr="00D24399">
              <w:rPr>
                <w:rStyle w:val="Hyperlink"/>
                <w:noProof/>
              </w:rPr>
              <w:t>Raw Packets</w:t>
            </w:r>
            <w:r>
              <w:rPr>
                <w:noProof/>
                <w:webHidden/>
              </w:rPr>
              <w:tab/>
            </w:r>
            <w:r>
              <w:rPr>
                <w:noProof/>
                <w:webHidden/>
              </w:rPr>
              <w:fldChar w:fldCharType="begin"/>
            </w:r>
            <w:r>
              <w:rPr>
                <w:noProof/>
                <w:webHidden/>
              </w:rPr>
              <w:instrText xml:space="preserve"> PAGEREF _Toc242110612 \h </w:instrText>
            </w:r>
            <w:r>
              <w:rPr>
                <w:noProof/>
                <w:webHidden/>
              </w:rPr>
            </w:r>
            <w:r>
              <w:rPr>
                <w:noProof/>
                <w:webHidden/>
              </w:rPr>
              <w:fldChar w:fldCharType="separate"/>
            </w:r>
            <w:r w:rsidR="006E1DA9">
              <w:rPr>
                <w:noProof/>
                <w:webHidden/>
              </w:rPr>
              <w:t>51</w:t>
            </w:r>
            <w:r>
              <w:rPr>
                <w:noProof/>
                <w:webHidden/>
              </w:rPr>
              <w:fldChar w:fldCharType="end"/>
            </w:r>
          </w:hyperlink>
        </w:p>
        <w:p w14:paraId="14D55DE9" w14:textId="4D26D086" w:rsidR="00DF1E09" w:rsidRDefault="00DF1E09">
          <w:pPr>
            <w:pStyle w:val="TOC3"/>
            <w:tabs>
              <w:tab w:val="left" w:pos="1200"/>
              <w:tab w:val="right" w:leader="dot" w:pos="10790"/>
            </w:tabs>
            <w:rPr>
              <w:rFonts w:eastAsiaTheme="minorEastAsia"/>
              <w:noProof/>
              <w:sz w:val="24"/>
              <w:szCs w:val="24"/>
              <w:lang w:eastAsia="zh-CN"/>
            </w:rPr>
          </w:pPr>
          <w:hyperlink w:anchor="_Toc242110613" w:history="1">
            <w:r w:rsidRPr="00D24399">
              <w:rPr>
                <w:rStyle w:val="Hyperlink"/>
                <w:noProof/>
              </w:rPr>
              <w:t>5.5.1</w:t>
            </w:r>
            <w:r>
              <w:rPr>
                <w:rFonts w:eastAsiaTheme="minorEastAsia"/>
                <w:noProof/>
                <w:sz w:val="24"/>
                <w:szCs w:val="24"/>
                <w:lang w:eastAsia="zh-CN"/>
              </w:rPr>
              <w:tab/>
            </w:r>
            <w:r w:rsidRPr="00D24399">
              <w:rPr>
                <w:rStyle w:val="Hyperlink"/>
                <w:noProof/>
              </w:rPr>
              <w:t>Raw Mode S Frames</w:t>
            </w:r>
            <w:r>
              <w:rPr>
                <w:noProof/>
                <w:webHidden/>
              </w:rPr>
              <w:tab/>
            </w:r>
            <w:r>
              <w:rPr>
                <w:noProof/>
                <w:webHidden/>
              </w:rPr>
              <w:fldChar w:fldCharType="begin"/>
            </w:r>
            <w:r>
              <w:rPr>
                <w:noProof/>
                <w:webHidden/>
              </w:rPr>
              <w:instrText xml:space="preserve"> PAGEREF _Toc242110613 \h </w:instrText>
            </w:r>
            <w:r>
              <w:rPr>
                <w:noProof/>
                <w:webHidden/>
              </w:rPr>
            </w:r>
            <w:r>
              <w:rPr>
                <w:noProof/>
                <w:webHidden/>
              </w:rPr>
              <w:fldChar w:fldCharType="separate"/>
            </w:r>
            <w:r w:rsidR="006E1DA9">
              <w:rPr>
                <w:noProof/>
                <w:webHidden/>
              </w:rPr>
              <w:t>51</w:t>
            </w:r>
            <w:r>
              <w:rPr>
                <w:noProof/>
                <w:webHidden/>
              </w:rPr>
              <w:fldChar w:fldCharType="end"/>
            </w:r>
          </w:hyperlink>
        </w:p>
        <w:p w14:paraId="58807521" w14:textId="4374B180" w:rsidR="00DF1E09" w:rsidRDefault="00DF1E09">
          <w:pPr>
            <w:pStyle w:val="TOC3"/>
            <w:tabs>
              <w:tab w:val="left" w:pos="1200"/>
              <w:tab w:val="right" w:leader="dot" w:pos="10790"/>
            </w:tabs>
            <w:rPr>
              <w:rFonts w:eastAsiaTheme="minorEastAsia"/>
              <w:noProof/>
              <w:sz w:val="24"/>
              <w:szCs w:val="24"/>
              <w:lang w:eastAsia="zh-CN"/>
            </w:rPr>
          </w:pPr>
          <w:hyperlink w:anchor="_Toc242110614" w:history="1">
            <w:r w:rsidRPr="00D24399">
              <w:rPr>
                <w:rStyle w:val="Hyperlink"/>
                <w:noProof/>
              </w:rPr>
              <w:t>5.5.2</w:t>
            </w:r>
            <w:r>
              <w:rPr>
                <w:rFonts w:eastAsiaTheme="minorEastAsia"/>
                <w:noProof/>
                <w:sz w:val="24"/>
                <w:szCs w:val="24"/>
                <w:lang w:eastAsia="zh-CN"/>
              </w:rPr>
              <w:tab/>
            </w:r>
            <w:r w:rsidRPr="00D24399">
              <w:rPr>
                <w:rStyle w:val="Hyperlink"/>
                <w:noProof/>
              </w:rPr>
              <w:t>Raw UAT ADSB Frames</w:t>
            </w:r>
            <w:r>
              <w:rPr>
                <w:noProof/>
                <w:webHidden/>
              </w:rPr>
              <w:tab/>
            </w:r>
            <w:r>
              <w:rPr>
                <w:noProof/>
                <w:webHidden/>
              </w:rPr>
              <w:fldChar w:fldCharType="begin"/>
            </w:r>
            <w:r>
              <w:rPr>
                <w:noProof/>
                <w:webHidden/>
              </w:rPr>
              <w:instrText xml:space="preserve"> PAGEREF _Toc242110614 \h </w:instrText>
            </w:r>
            <w:r>
              <w:rPr>
                <w:noProof/>
                <w:webHidden/>
              </w:rPr>
            </w:r>
            <w:r>
              <w:rPr>
                <w:noProof/>
                <w:webHidden/>
              </w:rPr>
              <w:fldChar w:fldCharType="separate"/>
            </w:r>
            <w:r w:rsidR="006E1DA9">
              <w:rPr>
                <w:noProof/>
                <w:webHidden/>
              </w:rPr>
              <w:t>51</w:t>
            </w:r>
            <w:r>
              <w:rPr>
                <w:noProof/>
                <w:webHidden/>
              </w:rPr>
              <w:fldChar w:fldCharType="end"/>
            </w:r>
          </w:hyperlink>
        </w:p>
        <w:p w14:paraId="531A69C0" w14:textId="60A0BA26" w:rsidR="00DF1E09" w:rsidRDefault="00DF1E09">
          <w:pPr>
            <w:pStyle w:val="TOC3"/>
            <w:tabs>
              <w:tab w:val="left" w:pos="1200"/>
              <w:tab w:val="right" w:leader="dot" w:pos="10790"/>
            </w:tabs>
            <w:rPr>
              <w:rFonts w:eastAsiaTheme="minorEastAsia"/>
              <w:noProof/>
              <w:sz w:val="24"/>
              <w:szCs w:val="24"/>
              <w:lang w:eastAsia="zh-CN"/>
            </w:rPr>
          </w:pPr>
          <w:hyperlink w:anchor="_Toc242110615" w:history="1">
            <w:r w:rsidRPr="00D24399">
              <w:rPr>
                <w:rStyle w:val="Hyperlink"/>
                <w:noProof/>
              </w:rPr>
              <w:t>5.5.3</w:t>
            </w:r>
            <w:r>
              <w:rPr>
                <w:rFonts w:eastAsiaTheme="minorEastAsia"/>
                <w:noProof/>
                <w:sz w:val="24"/>
                <w:szCs w:val="24"/>
                <w:lang w:eastAsia="zh-CN"/>
              </w:rPr>
              <w:tab/>
            </w:r>
            <w:r w:rsidRPr="00D24399">
              <w:rPr>
                <w:rStyle w:val="Hyperlink"/>
                <w:noProof/>
              </w:rPr>
              <w:t>Raw UAT Uplink Frames</w:t>
            </w:r>
            <w:r>
              <w:rPr>
                <w:noProof/>
                <w:webHidden/>
              </w:rPr>
              <w:tab/>
            </w:r>
            <w:r>
              <w:rPr>
                <w:noProof/>
                <w:webHidden/>
              </w:rPr>
              <w:fldChar w:fldCharType="begin"/>
            </w:r>
            <w:r>
              <w:rPr>
                <w:noProof/>
                <w:webHidden/>
              </w:rPr>
              <w:instrText xml:space="preserve"> PAGEREF _Toc242110615 \h </w:instrText>
            </w:r>
            <w:r>
              <w:rPr>
                <w:noProof/>
                <w:webHidden/>
              </w:rPr>
            </w:r>
            <w:r>
              <w:rPr>
                <w:noProof/>
                <w:webHidden/>
              </w:rPr>
              <w:fldChar w:fldCharType="separate"/>
            </w:r>
            <w:r w:rsidR="006E1DA9">
              <w:rPr>
                <w:noProof/>
                <w:webHidden/>
              </w:rPr>
              <w:t>52</w:t>
            </w:r>
            <w:r>
              <w:rPr>
                <w:noProof/>
                <w:webHidden/>
              </w:rPr>
              <w:fldChar w:fldCharType="end"/>
            </w:r>
          </w:hyperlink>
        </w:p>
        <w:p w14:paraId="3757C0C5" w14:textId="03A85F56" w:rsidR="00DF1E09" w:rsidRDefault="00DF1E09">
          <w:pPr>
            <w:pStyle w:val="TOC2"/>
            <w:tabs>
              <w:tab w:val="left" w:pos="960"/>
              <w:tab w:val="right" w:leader="dot" w:pos="10790"/>
            </w:tabs>
            <w:rPr>
              <w:rFonts w:eastAsiaTheme="minorEastAsia"/>
              <w:noProof/>
              <w:sz w:val="24"/>
              <w:szCs w:val="24"/>
              <w:lang w:eastAsia="zh-CN"/>
            </w:rPr>
          </w:pPr>
          <w:hyperlink w:anchor="_Toc242110616" w:history="1">
            <w:r w:rsidRPr="00D24399">
              <w:rPr>
                <w:rStyle w:val="Hyperlink"/>
                <w:noProof/>
              </w:rPr>
              <w:t>5.6</w:t>
            </w:r>
            <w:r>
              <w:rPr>
                <w:rFonts w:eastAsiaTheme="minorEastAsia"/>
                <w:noProof/>
                <w:sz w:val="24"/>
                <w:szCs w:val="24"/>
                <w:lang w:eastAsia="zh-CN"/>
              </w:rPr>
              <w:tab/>
            </w:r>
            <w:r w:rsidRPr="00D24399">
              <w:rPr>
                <w:rStyle w:val="Hyperlink"/>
                <w:noProof/>
              </w:rPr>
              <w:t>Aircraft JSON WebSocket</w:t>
            </w:r>
            <w:r>
              <w:rPr>
                <w:noProof/>
                <w:webHidden/>
              </w:rPr>
              <w:tab/>
            </w:r>
            <w:r>
              <w:rPr>
                <w:noProof/>
                <w:webHidden/>
              </w:rPr>
              <w:fldChar w:fldCharType="begin"/>
            </w:r>
            <w:r>
              <w:rPr>
                <w:noProof/>
                <w:webHidden/>
              </w:rPr>
              <w:instrText xml:space="preserve"> PAGEREF _Toc242110616 \h </w:instrText>
            </w:r>
            <w:r>
              <w:rPr>
                <w:noProof/>
                <w:webHidden/>
              </w:rPr>
            </w:r>
            <w:r>
              <w:rPr>
                <w:noProof/>
                <w:webHidden/>
              </w:rPr>
              <w:fldChar w:fldCharType="separate"/>
            </w:r>
            <w:r w:rsidR="006E1DA9">
              <w:rPr>
                <w:noProof/>
                <w:webHidden/>
              </w:rPr>
              <w:t>53</w:t>
            </w:r>
            <w:r>
              <w:rPr>
                <w:noProof/>
                <w:webHidden/>
              </w:rPr>
              <w:fldChar w:fldCharType="end"/>
            </w:r>
          </w:hyperlink>
        </w:p>
        <w:p w14:paraId="3C8B0D20" w14:textId="4C80CB5D" w:rsidR="00DF1E09" w:rsidRDefault="00DF1E09">
          <w:pPr>
            <w:pStyle w:val="TOC3"/>
            <w:tabs>
              <w:tab w:val="left" w:pos="1200"/>
              <w:tab w:val="right" w:leader="dot" w:pos="10790"/>
            </w:tabs>
            <w:rPr>
              <w:rFonts w:eastAsiaTheme="minorEastAsia"/>
              <w:noProof/>
              <w:sz w:val="24"/>
              <w:szCs w:val="24"/>
              <w:lang w:eastAsia="zh-CN"/>
            </w:rPr>
          </w:pPr>
          <w:hyperlink w:anchor="_Toc242110617" w:history="1">
            <w:r w:rsidRPr="00D24399">
              <w:rPr>
                <w:rStyle w:val="Hyperlink"/>
                <w:noProof/>
              </w:rPr>
              <w:t>5.6.1</w:t>
            </w:r>
            <w:r>
              <w:rPr>
                <w:rFonts w:eastAsiaTheme="minorEastAsia"/>
                <w:noProof/>
                <w:sz w:val="24"/>
                <w:szCs w:val="24"/>
                <w:lang w:eastAsia="zh-CN"/>
              </w:rPr>
              <w:tab/>
            </w:r>
            <w:r w:rsidRPr="00D24399">
              <w:rPr>
                <w:rStyle w:val="Hyperlink"/>
                <w:noProof/>
              </w:rPr>
              <w:t>Message Format</w:t>
            </w:r>
            <w:r>
              <w:rPr>
                <w:noProof/>
                <w:webHidden/>
              </w:rPr>
              <w:tab/>
            </w:r>
            <w:r>
              <w:rPr>
                <w:noProof/>
                <w:webHidden/>
              </w:rPr>
              <w:fldChar w:fldCharType="begin"/>
            </w:r>
            <w:r>
              <w:rPr>
                <w:noProof/>
                <w:webHidden/>
              </w:rPr>
              <w:instrText xml:space="preserve"> PAGEREF _Toc242110617 \h </w:instrText>
            </w:r>
            <w:r>
              <w:rPr>
                <w:noProof/>
                <w:webHidden/>
              </w:rPr>
            </w:r>
            <w:r>
              <w:rPr>
                <w:noProof/>
                <w:webHidden/>
              </w:rPr>
              <w:fldChar w:fldCharType="separate"/>
            </w:r>
            <w:r w:rsidR="006E1DA9">
              <w:rPr>
                <w:noProof/>
                <w:webHidden/>
              </w:rPr>
              <w:t>53</w:t>
            </w:r>
            <w:r>
              <w:rPr>
                <w:noProof/>
                <w:webHidden/>
              </w:rPr>
              <w:fldChar w:fldCharType="end"/>
            </w:r>
          </w:hyperlink>
        </w:p>
        <w:p w14:paraId="3D834A02" w14:textId="08A04037" w:rsidR="00DF1E09" w:rsidRDefault="00DF1E09">
          <w:pPr>
            <w:pStyle w:val="TOC3"/>
            <w:tabs>
              <w:tab w:val="left" w:pos="1200"/>
              <w:tab w:val="right" w:leader="dot" w:pos="10790"/>
            </w:tabs>
            <w:rPr>
              <w:rFonts w:eastAsiaTheme="minorEastAsia"/>
              <w:noProof/>
              <w:sz w:val="24"/>
              <w:szCs w:val="24"/>
              <w:lang w:eastAsia="zh-CN"/>
            </w:rPr>
          </w:pPr>
          <w:hyperlink w:anchor="_Toc242110618" w:history="1">
            <w:r w:rsidRPr="00D24399">
              <w:rPr>
                <w:rStyle w:val="Hyperlink"/>
                <w:noProof/>
              </w:rPr>
              <w:t>5.6.2</w:t>
            </w:r>
            <w:r>
              <w:rPr>
                <w:rFonts w:eastAsiaTheme="minorEastAsia"/>
                <w:noProof/>
                <w:sz w:val="24"/>
                <w:szCs w:val="24"/>
                <w:lang w:eastAsia="zh-CN"/>
              </w:rPr>
              <w:tab/>
            </w:r>
            <w:r w:rsidRPr="00D24399">
              <w:rPr>
                <w:rStyle w:val="Hyperlink"/>
                <w:noProof/>
              </w:rPr>
              <w:t>JSON Fields</w:t>
            </w:r>
            <w:r>
              <w:rPr>
                <w:noProof/>
                <w:webHidden/>
              </w:rPr>
              <w:tab/>
            </w:r>
            <w:r>
              <w:rPr>
                <w:noProof/>
                <w:webHidden/>
              </w:rPr>
              <w:fldChar w:fldCharType="begin"/>
            </w:r>
            <w:r>
              <w:rPr>
                <w:noProof/>
                <w:webHidden/>
              </w:rPr>
              <w:instrText xml:space="preserve"> PAGEREF _Toc242110618 \h </w:instrText>
            </w:r>
            <w:r>
              <w:rPr>
                <w:noProof/>
                <w:webHidden/>
              </w:rPr>
            </w:r>
            <w:r>
              <w:rPr>
                <w:noProof/>
                <w:webHidden/>
              </w:rPr>
              <w:fldChar w:fldCharType="separate"/>
            </w:r>
            <w:r w:rsidR="006E1DA9">
              <w:rPr>
                <w:noProof/>
                <w:webHidden/>
              </w:rPr>
              <w:t>54</w:t>
            </w:r>
            <w:r>
              <w:rPr>
                <w:noProof/>
                <w:webHidden/>
              </w:rPr>
              <w:fldChar w:fldCharType="end"/>
            </w:r>
          </w:hyperlink>
        </w:p>
        <w:p w14:paraId="70BB1035" w14:textId="77777777" w:rsidR="00291F53" w:rsidRDefault="00291F53">
          <w:r>
            <w:rPr>
              <w:b/>
              <w:bCs/>
              <w:noProof/>
            </w:rPr>
            <w:fldChar w:fldCharType="end"/>
          </w:r>
        </w:p>
      </w:sdtContent>
    </w:sdt>
    <w:p w14:paraId="5369A728" w14:textId="77777777" w:rsidR="003547B7" w:rsidRDefault="003547B7">
      <w:pPr>
        <w:sectPr w:rsidR="003547B7" w:rsidSect="00884D5A">
          <w:type w:val="continuous"/>
          <w:pgSz w:w="12240" w:h="15840"/>
          <w:pgMar w:top="720" w:right="720" w:bottom="720" w:left="720" w:header="288" w:footer="288" w:gutter="0"/>
          <w:cols w:space="720"/>
          <w:titlePg/>
          <w:docGrid w:linePitch="360"/>
        </w:sectPr>
      </w:pPr>
    </w:p>
    <w:p w14:paraId="173E8492" w14:textId="77777777" w:rsidR="003547B7" w:rsidRDefault="003547B7" w:rsidP="003547B7">
      <w:pPr>
        <w:pStyle w:val="Heading1"/>
      </w:pPr>
      <w:bookmarkStart w:id="4" w:name="_Toc242110514"/>
      <w:r>
        <w:lastRenderedPageBreak/>
        <w:t>Revision History</w:t>
      </w:r>
      <w:bookmarkEnd w:id="4"/>
    </w:p>
    <w:p w14:paraId="5470A31D" w14:textId="77777777" w:rsidR="003547B7" w:rsidRDefault="003547B7" w:rsidP="003547B7">
      <w:r>
        <w:t>20250719</w:t>
      </w:r>
    </w:p>
    <w:p w14:paraId="002E73B8" w14:textId="77777777" w:rsidR="003547B7" w:rsidRDefault="003547B7" w:rsidP="003547B7">
      <w:pPr>
        <w:pStyle w:val="ListParagraph"/>
        <w:numPr>
          <w:ilvl w:val="0"/>
          <w:numId w:val="1"/>
        </w:numPr>
      </w:pPr>
      <w:r>
        <w:t>Initial release with version control.</w:t>
      </w:r>
    </w:p>
    <w:p w14:paraId="111A07B4" w14:textId="77777777" w:rsidR="003547B7" w:rsidRDefault="003547B7" w:rsidP="003547B7">
      <w:r>
        <w:t>20250821</w:t>
      </w:r>
    </w:p>
    <w:p w14:paraId="2EA63E2A" w14:textId="77777777" w:rsidR="003547B7" w:rsidRDefault="003547B7" w:rsidP="003547B7">
      <w:pPr>
        <w:pStyle w:val="ListParagraph"/>
        <w:numPr>
          <w:ilvl w:val="0"/>
          <w:numId w:val="1"/>
        </w:numPr>
      </w:pPr>
      <w:r>
        <w:t>Update CSBee protocol with new bit flag positions, new field for separate baro/GNSS vertical rates.</w:t>
      </w:r>
    </w:p>
    <w:p w14:paraId="3AAB94D3" w14:textId="77777777" w:rsidR="003547B7" w:rsidRDefault="003547B7" w:rsidP="003547B7">
      <w:pPr>
        <w:pStyle w:val="ListParagraph"/>
        <w:numPr>
          <w:ilvl w:val="0"/>
          <w:numId w:val="1"/>
        </w:numPr>
      </w:pPr>
      <w:r>
        <w:t xml:space="preserve">Change AT+TL_SET AT command to </w:t>
      </w:r>
      <w:r w:rsidR="004C5DDD">
        <w:t>AT+</w:t>
      </w:r>
      <w:r>
        <w:t>TL_OFFSET AT command.</w:t>
      </w:r>
    </w:p>
    <w:p w14:paraId="63793E36" w14:textId="77777777" w:rsidR="003547B7" w:rsidRDefault="003547B7" w:rsidP="003547B7">
      <w:pPr>
        <w:pStyle w:val="ListParagraph"/>
        <w:numPr>
          <w:ilvl w:val="0"/>
          <w:numId w:val="1"/>
        </w:numPr>
      </w:pPr>
      <w:r>
        <w:t>Change AT+PROTOCOL AT command to separate AT+PROTOCOL_IN and AT+PROTOCOL_OUT AT commands.</w:t>
      </w:r>
    </w:p>
    <w:p w14:paraId="3D549C79" w14:textId="77777777" w:rsidR="00F06269" w:rsidRDefault="00F06269" w:rsidP="00F06269">
      <w:r>
        <w:t>202</w:t>
      </w:r>
      <w:r w:rsidR="00E43A58">
        <w:t>6</w:t>
      </w:r>
      <w:r>
        <w:t>0502</w:t>
      </w:r>
    </w:p>
    <w:p w14:paraId="72039549" w14:textId="77777777" w:rsidR="00F06269" w:rsidRDefault="00F06269" w:rsidP="00F06269">
      <w:pPr>
        <w:pStyle w:val="ListParagraph"/>
        <w:numPr>
          <w:ilvl w:val="0"/>
          <w:numId w:val="1"/>
        </w:numPr>
      </w:pPr>
      <w:r>
        <w:t>Update CSBee protocol to version 3.</w:t>
      </w:r>
    </w:p>
    <w:p w14:paraId="0E830EBA" w14:textId="77777777" w:rsidR="00F06269" w:rsidRDefault="0016754D" w:rsidP="00F06269">
      <w:pPr>
        <w:pStyle w:val="ListParagraph"/>
        <w:numPr>
          <w:ilvl w:val="0"/>
          <w:numId w:val="1"/>
        </w:numPr>
      </w:pPr>
      <w:r>
        <w:t>Add new AT commands:</w:t>
      </w:r>
    </w:p>
    <w:p w14:paraId="54D8BD20" w14:textId="77777777" w:rsidR="0016754D" w:rsidRDefault="0016754D" w:rsidP="0016754D">
      <w:pPr>
        <w:pStyle w:val="ListParagraph"/>
        <w:numPr>
          <w:ilvl w:val="1"/>
          <w:numId w:val="1"/>
        </w:numPr>
      </w:pPr>
      <w:r>
        <w:t>AT+BOOT_USB_UF2</w:t>
      </w:r>
    </w:p>
    <w:p w14:paraId="19DC6060" w14:textId="77777777" w:rsidR="0016754D" w:rsidRDefault="0016754D" w:rsidP="0016754D">
      <w:pPr>
        <w:pStyle w:val="ListParagraph"/>
        <w:numPr>
          <w:ilvl w:val="1"/>
          <w:numId w:val="1"/>
        </w:numPr>
      </w:pPr>
      <w:r>
        <w:t>AT+MAVLINK_ID</w:t>
      </w:r>
    </w:p>
    <w:p w14:paraId="3669FDFF" w14:textId="77777777" w:rsidR="0016754D" w:rsidRDefault="0016754D" w:rsidP="0016754D">
      <w:pPr>
        <w:pStyle w:val="ListParagraph"/>
        <w:numPr>
          <w:ilvl w:val="1"/>
          <w:numId w:val="1"/>
        </w:numPr>
      </w:pPr>
      <w:r>
        <w:t>AT+RX_POSITION</w:t>
      </w:r>
    </w:p>
    <w:p w14:paraId="1B41DF2E" w14:textId="77777777" w:rsidR="00E43A58" w:rsidRDefault="0016754D" w:rsidP="00E43A58">
      <w:pPr>
        <w:pStyle w:val="ListParagraph"/>
        <w:numPr>
          <w:ilvl w:val="1"/>
          <w:numId w:val="1"/>
        </w:numPr>
      </w:pPr>
      <w:r>
        <w:t>AT+UPTIME</w:t>
      </w:r>
    </w:p>
    <w:p w14:paraId="491B9C63" w14:textId="77777777" w:rsidR="003713FC" w:rsidRDefault="003713FC" w:rsidP="003713FC">
      <w:r>
        <w:t>20261016</w:t>
      </w:r>
    </w:p>
    <w:p w14:paraId="434B500A" w14:textId="77777777" w:rsidR="003713FC" w:rsidRDefault="003713FC" w:rsidP="003713FC">
      <w:pPr>
        <w:pStyle w:val="ListParagraph"/>
        <w:numPr>
          <w:ilvl w:val="0"/>
          <w:numId w:val="10"/>
        </w:numPr>
      </w:pPr>
      <w:r>
        <w:t>Added new AT commands:</w:t>
      </w:r>
    </w:p>
    <w:p w14:paraId="3B4A73D0" w14:textId="77777777" w:rsidR="003713FC" w:rsidRDefault="003713FC" w:rsidP="003713FC">
      <w:pPr>
        <w:pStyle w:val="ListParagraph"/>
        <w:numPr>
          <w:ilvl w:val="1"/>
          <w:numId w:val="10"/>
        </w:numPr>
      </w:pPr>
      <w:r>
        <w:t>AT+GNSS</w:t>
      </w:r>
    </w:p>
    <w:p w14:paraId="3249C6C8" w14:textId="77777777" w:rsidR="003713FC" w:rsidRDefault="003713FC" w:rsidP="003713FC">
      <w:pPr>
        <w:pStyle w:val="ListParagraph"/>
        <w:numPr>
          <w:ilvl w:val="1"/>
          <w:numId w:val="10"/>
        </w:numPr>
      </w:pPr>
      <w:r>
        <w:t>AT+GNSS_FIX</w:t>
      </w:r>
    </w:p>
    <w:p w14:paraId="4ED83267" w14:textId="77777777" w:rsidR="00A32D31" w:rsidRDefault="00000000">
      <w:pPr>
        <w:pStyle w:val="ListParagraph"/>
        <w:numPr>
          <w:ilvl w:val="1"/>
          <w:numId w:val="10"/>
        </w:numPr>
      </w:pPr>
      <w:r>
        <w:t>AT+LED_BLINK</w:t>
      </w:r>
    </w:p>
    <w:p w14:paraId="5712871D" w14:textId="77777777" w:rsidR="00A32D31" w:rsidRDefault="00000000">
      <w:pPr>
        <w:pStyle w:val="ListParagraph"/>
        <w:numPr>
          <w:ilvl w:val="1"/>
          <w:numId w:val="10"/>
        </w:numPr>
      </w:pPr>
      <w:r>
        <w:t>AT+LED_ENABLE</w:t>
      </w:r>
    </w:p>
    <w:p w14:paraId="71F5137C" w14:textId="77777777" w:rsidR="00A32D31" w:rsidRDefault="00000000">
      <w:pPr>
        <w:pStyle w:val="ListParagraph"/>
        <w:numPr>
          <w:ilvl w:val="1"/>
          <w:numId w:val="10"/>
        </w:numPr>
      </w:pPr>
      <w:r>
        <w:t>AT+FEED_ENABLE</w:t>
      </w:r>
    </w:p>
    <w:p w14:paraId="71F5137D" w14:textId="77777777" w:rsidR="00A32D31" w:rsidRDefault="00000000">
      <w:pPr>
        <w:pStyle w:val="ListParagraph"/>
        <w:numPr>
          <w:ilvl w:val="1"/>
          <w:numId w:val="10"/>
        </w:numPr>
      </w:pPr>
      <w:r>
        <w:t>AT+CONFIG_HASH</w:t>
      </w:r>
    </w:p>
    <w:p w14:paraId="5A0D1B01" w14:textId="77777777" w:rsidR="00A32D31" w:rsidRDefault="00000000">
      <w:pPr>
        <w:pStyle w:val="ListParagraph"/>
        <w:numPr>
          <w:ilvl w:val="1"/>
          <w:numId w:val="10"/>
        </w:numPr>
      </w:pPr>
      <w:r>
        <w:t>AT+FILTER_DISTANCE_NM</w:t>
      </w:r>
    </w:p>
    <w:p w14:paraId="7CD65160" w14:textId="77777777" w:rsidR="00A32D31" w:rsidRDefault="00000000">
      <w:pPr>
        <w:pStyle w:val="ListParagraph"/>
        <w:numPr>
          <w:ilvl w:val="0"/>
          <w:numId w:val="10"/>
        </w:numPr>
      </w:pPr>
      <w:r>
        <w:t>Added the Status Indicators section describing the 1090, SUBG, and NETWORK LEDs.</w:t>
      </w:r>
    </w:p>
    <w:p w14:paraId="44FCDB04" w14:textId="77777777" w:rsidR="00A32D31" w:rsidRDefault="00000000">
      <w:pPr>
        <w:pStyle w:val="ListParagraph"/>
        <w:numPr>
          <w:ilvl w:val="0"/>
          <w:numId w:val="10"/>
        </w:numPr>
      </w:pPr>
      <w:r>
        <w:t>Corrected the AT Commands introduction: command replies are not prefixed with “+”.</w:t>
      </w:r>
    </w:p>
    <w:p w14:paraId="5A0D1B02" w14:textId="77777777" w:rsidR="00A32D31" w:rsidRDefault="00000000">
      <w:pPr>
        <w:pStyle w:val="ListParagraph"/>
        <w:numPr>
          <w:ilvl w:val="0"/>
          <w:numId w:val="10"/>
        </w:numPr>
      </w:pPr>
      <w:r>
        <w:t>Added r_dst and r_dir (distance and bearing from the receiver) to the Aircraft JSON WebSocket fields.</w:t>
      </w:r>
    </w:p>
    <w:p>
      <w:pPr>
        <w:pStyle w:val="Heading1"/>
      </w:pPr>
      <w:bookmarkStart w:id="133" w:name="_Toc242110620"/>
      <w:r>
        <w:t>Safety Notice</w:t>
      </w:r>
      <w:bookmarkEnd w:id="133"/>
    </w:p>
    <w:p>
      <w:r>
        <w:t>We work hard to make ADSBee products performant and reliable, but not all aircraft broadcast their location, messages can be lost or corrupted, and hardware or software can fail. ADSBee cannot guarantee detection or accurate reporting of all traffic. Users are responsible for evaluating its suitability for their application and for the safe operation of any system it is integrated into. See our terms of sale (pantsforbirds.com/terms-of-sale) and license (github.com/CoolNamesAllTaken/adsbee) for full terms.</w:t>
      </w:r>
    </w:p>
    <w:p w14:paraId="61F95F1A" w14:textId="77777777" w:rsidR="002A757F" w:rsidRPr="00551424" w:rsidRDefault="00291F53" w:rsidP="003547B7">
      <w:pPr>
        <w:pStyle w:val="ListParagraph"/>
        <w:numPr>
          <w:ilvl w:val="0"/>
          <w:numId w:val="1"/>
        </w:numPr>
      </w:pPr>
      <w:r>
        <w:br w:type="page"/>
      </w:r>
    </w:p>
    <w:p w14:paraId="36C2473B" w14:textId="77777777" w:rsidR="00867AD5" w:rsidRPr="00867AD5" w:rsidRDefault="00867AD5">
      <w:pPr>
        <w:pStyle w:val="Heading1"/>
        <w:numPr>
          <w:ilvl w:val="0"/>
          <w:numId w:val="4"/>
        </w:numPr>
      </w:pPr>
      <w:bookmarkStart w:id="5" w:name="_Toc242110515"/>
      <w:r w:rsidRPr="00867AD5">
        <w:lastRenderedPageBreak/>
        <w:t>Background</w:t>
      </w:r>
      <w:bookmarkEnd w:id="5"/>
    </w:p>
    <w:p w14:paraId="563373A8" w14:textId="77777777" w:rsidR="00E55DA3" w:rsidRDefault="00844B94" w:rsidP="00844B94">
      <w:r>
        <w:t>ADSBee 1090 was created as an attempt to build a low-cost ADS-B receiver without the use of an FPGA (found in most embedded ADS-B receivers on the market) and without the need for external compute (a requirement of most SDR-based ADS-B receivers). ADSBee 1090 accomplishes this through the use of a low-cost dual core microcontroller (RP2040) with flexible IO peripherals (PIO) that run a set of custom-written programs for preamble detection and packet decoding. By dedicating the RP2040’s PIO peripherals to the tasks required to find and decode ADS-B packets, ADSBee 1090 frees up its remaining cores to perform the logical functions required to validate checksums on decoded packets and decipher aircraft information (position, altitude, callsign, etc).</w:t>
      </w:r>
    </w:p>
    <w:p w14:paraId="0EE8C9FA" w14:textId="77777777" w:rsidR="000D57D9" w:rsidRDefault="000D57D9" w:rsidP="00844B94">
      <w:r>
        <w:t>The ADSBee 1090 reports decoded aircraft information over UART and USB interfaces in a variety of protocols, and can utilize its attached ESP32 S3 module to host WiFi networks for data streaming to other devices, or connect to existing WiFi networks in order to upload data to the internet or other devices on the network.</w:t>
      </w:r>
      <w:r w:rsidR="00C07875">
        <w:t xml:space="preserve"> Ethernet connectivity (and 802.3af Power over Ethernet) is possible using an external Ethernet pant.</w:t>
      </w:r>
    </w:p>
    <w:p w14:paraId="13993C69" w14:textId="77777777" w:rsidR="000D57D9" w:rsidRPr="00844B94" w:rsidRDefault="00C07875" w:rsidP="00844B94">
      <w:r>
        <w:t>Dual band versions of the ADSBee 1090, such as the ADSBee 1090U, includes a TI CC1312 sub-GHz MCU for decoding additional radio protocols like UAT. This datasheet applies to all devices in the ADSBee family that run the ADSBee 1090 firmware (e.g. ADSBee 1090, ADSBee 1090U, ADSBee m1090, ADSBee GS3M PoE).</w:t>
      </w:r>
    </w:p>
    <w:p w14:paraId="78AF51A5" w14:textId="77777777" w:rsidR="00CE74CC" w:rsidRDefault="00CE74CC">
      <w:pPr>
        <w:rPr>
          <w:rFonts w:ascii="Poppins SemiBold" w:eastAsiaTheme="majorEastAsia" w:hAnsi="Poppins SemiBold" w:cstheme="majorBidi"/>
          <w:b/>
          <w:color w:val="00AD4D"/>
          <w:sz w:val="32"/>
          <w:szCs w:val="32"/>
        </w:rPr>
      </w:pPr>
      <w:r>
        <w:br w:type="page"/>
      </w:r>
    </w:p>
    <w:p w14:paraId="78DC2E69" w14:textId="77777777" w:rsidR="00956E9A" w:rsidRDefault="00956E9A">
      <w:pPr>
        <w:pStyle w:val="Heading1"/>
        <w:numPr>
          <w:ilvl w:val="0"/>
          <w:numId w:val="4"/>
        </w:numPr>
      </w:pPr>
      <w:bookmarkStart w:id="6" w:name="_Toc242110516"/>
      <w:r>
        <w:lastRenderedPageBreak/>
        <w:t>C</w:t>
      </w:r>
      <w:r w:rsidRPr="00844B94">
        <w:t>ommunication</w:t>
      </w:r>
      <w:r>
        <w:t xml:space="preserve"> Interfaces</w:t>
      </w:r>
      <w:bookmarkEnd w:id="6"/>
    </w:p>
    <w:p w14:paraId="31ED5B92" w14:textId="77777777" w:rsidR="00956E9A" w:rsidRPr="00956E9A" w:rsidRDefault="00956E9A">
      <w:pPr>
        <w:pStyle w:val="Heading2"/>
        <w:numPr>
          <w:ilvl w:val="1"/>
          <w:numId w:val="4"/>
        </w:numPr>
      </w:pPr>
      <w:bookmarkStart w:id="7" w:name="_Toc242110517"/>
      <w:r w:rsidRPr="00956E9A">
        <w:t>Console Interface</w:t>
      </w:r>
      <w:bookmarkEnd w:id="7"/>
    </w:p>
    <w:p w14:paraId="79DEB964" w14:textId="77777777" w:rsidR="007074ED" w:rsidRDefault="007074ED" w:rsidP="007074ED">
      <w:r>
        <w:t>The CONSOLE interface (USB-C connector) on the ADSBee 1090 can be used to supply the device with power, configure the device’s internal parameters via AT commands, and receive data from the device.</w:t>
      </w:r>
    </w:p>
    <w:p w14:paraId="707B2ADC" w14:textId="77777777" w:rsidR="007074ED" w:rsidRPr="007074ED" w:rsidRDefault="007074ED" w:rsidP="007074ED">
      <w:r>
        <w:t>No baud rate configuration is necessary for the CONSOLE interface. Note that AT commands must be suffixed with CR+LF (“\r\n”) in order to be processed by the AT command parser.</w:t>
      </w:r>
    </w:p>
    <w:p w14:paraId="40282B97" w14:textId="77777777" w:rsidR="00573403" w:rsidRDefault="00135062">
      <w:pPr>
        <w:pStyle w:val="Heading2"/>
        <w:numPr>
          <w:ilvl w:val="1"/>
          <w:numId w:val="4"/>
        </w:numPr>
      </w:pPr>
      <w:bookmarkStart w:id="8" w:name="_Toc242110518"/>
      <w:r>
        <w:t>COMMS_</w:t>
      </w:r>
      <w:r w:rsidR="00573403">
        <w:t>UART</w:t>
      </w:r>
      <w:r w:rsidR="007074ED">
        <w:t xml:space="preserve"> Interface</w:t>
      </w:r>
      <w:bookmarkEnd w:id="8"/>
    </w:p>
    <w:p w14:paraId="601D0876" w14:textId="77777777" w:rsidR="004B759E" w:rsidRDefault="00743EDD" w:rsidP="00573403">
      <w:r>
        <w:t>The COMMS</w:t>
      </w:r>
      <w:r w:rsidR="00135062">
        <w:t xml:space="preserve">_UART interface is </w:t>
      </w:r>
      <w:r w:rsidR="007074ED">
        <w:t xml:space="preserve">used for data </w:t>
      </w:r>
      <w:r>
        <w:t>output and</w:t>
      </w:r>
      <w:r w:rsidR="007074ED">
        <w:t xml:space="preserve"> can support </w:t>
      </w:r>
      <w:r>
        <w:t>several</w:t>
      </w:r>
      <w:r w:rsidR="007074ED">
        <w:t xml:space="preserve"> different protocols</w:t>
      </w:r>
      <w:r w:rsidR="00135062">
        <w:t>.</w:t>
      </w:r>
      <w:r w:rsidR="007074ED">
        <w:t xml:space="preserve"> Data can be streamed out of the CONSOLE and COMMS_UART interfaces simultaneously.</w:t>
      </w:r>
      <w:r w:rsidR="00135062">
        <w:t xml:space="preserve"> </w:t>
      </w:r>
      <w:r w:rsidR="007074ED">
        <w:t>The b</w:t>
      </w:r>
      <w:r w:rsidR="00135062">
        <w:t>aud rate</w:t>
      </w:r>
      <w:r w:rsidR="007074ED">
        <w:t xml:space="preserve"> of the COMMS_UART interface</w:t>
      </w:r>
      <w:r w:rsidR="00135062">
        <w:t xml:space="preserve"> can be adjusted via AT commands.</w:t>
      </w:r>
    </w:p>
    <w:p w14:paraId="54DA7114" w14:textId="77777777" w:rsidR="004B759E" w:rsidRPr="004B759E" w:rsidRDefault="004B759E" w:rsidP="004B759E">
      <w:pPr>
        <w:pStyle w:val="NoSpacing"/>
        <w:rPr>
          <w:b/>
          <w:bCs/>
        </w:rPr>
      </w:pPr>
      <w:r w:rsidRPr="004B759E">
        <w:rPr>
          <w:b/>
          <w:bCs/>
        </w:rPr>
        <w:t>COMMS_UART Parameters</w:t>
      </w:r>
    </w:p>
    <w:tbl>
      <w:tblPr>
        <w:tblStyle w:val="TableGrid"/>
        <w:tblW w:w="0" w:type="auto"/>
        <w:tblLook w:val="04A0" w:firstRow="1" w:lastRow="0" w:firstColumn="1" w:lastColumn="0" w:noHBand="0" w:noVBand="1"/>
      </w:tblPr>
      <w:tblGrid>
        <w:gridCol w:w="5508"/>
        <w:gridCol w:w="5508"/>
      </w:tblGrid>
      <w:tr w:rsidR="004B759E" w:rsidRPr="00AC42C9" w14:paraId="182B6827" w14:textId="77777777" w:rsidTr="00F11EDA">
        <w:tc>
          <w:tcPr>
            <w:tcW w:w="5508" w:type="dxa"/>
          </w:tcPr>
          <w:p w14:paraId="5B3100C7" w14:textId="77777777" w:rsidR="004B759E" w:rsidRPr="00AC42C9" w:rsidRDefault="004B759E" w:rsidP="00F11EDA">
            <w:pPr>
              <w:rPr>
                <w:b/>
                <w:bCs/>
              </w:rPr>
            </w:pPr>
            <w:r w:rsidRPr="00AC42C9">
              <w:rPr>
                <w:b/>
                <w:bCs/>
              </w:rPr>
              <w:t>Parameter</w:t>
            </w:r>
          </w:p>
        </w:tc>
        <w:tc>
          <w:tcPr>
            <w:tcW w:w="5508" w:type="dxa"/>
          </w:tcPr>
          <w:p w14:paraId="01F7BD72" w14:textId="77777777" w:rsidR="004B759E" w:rsidRPr="00AC42C9" w:rsidRDefault="004B759E" w:rsidP="00F11EDA">
            <w:pPr>
              <w:rPr>
                <w:b/>
                <w:bCs/>
              </w:rPr>
            </w:pPr>
            <w:r w:rsidRPr="00AC42C9">
              <w:rPr>
                <w:b/>
                <w:bCs/>
              </w:rPr>
              <w:t>Value</w:t>
            </w:r>
          </w:p>
        </w:tc>
      </w:tr>
      <w:tr w:rsidR="004B759E" w14:paraId="259E52FE" w14:textId="77777777" w:rsidTr="00F11EDA">
        <w:tc>
          <w:tcPr>
            <w:tcW w:w="5508" w:type="dxa"/>
          </w:tcPr>
          <w:p w14:paraId="54475A50" w14:textId="77777777" w:rsidR="004B759E" w:rsidRDefault="004B759E" w:rsidP="00F11EDA">
            <w:r>
              <w:t>Baud Rate</w:t>
            </w:r>
          </w:p>
        </w:tc>
        <w:tc>
          <w:tcPr>
            <w:tcW w:w="5508" w:type="dxa"/>
          </w:tcPr>
          <w:p w14:paraId="50609E1B" w14:textId="77777777" w:rsidR="004B759E" w:rsidRDefault="004B759E" w:rsidP="00F11EDA">
            <w:r>
              <w:t>115200 baud (default)</w:t>
            </w:r>
          </w:p>
        </w:tc>
      </w:tr>
      <w:tr w:rsidR="004B759E" w14:paraId="226719B7" w14:textId="77777777" w:rsidTr="00F11EDA">
        <w:tc>
          <w:tcPr>
            <w:tcW w:w="5508" w:type="dxa"/>
          </w:tcPr>
          <w:p w14:paraId="45E2A44D" w14:textId="77777777" w:rsidR="004B759E" w:rsidRDefault="004B759E" w:rsidP="00F11EDA">
            <w:r>
              <w:t>Data Bits</w:t>
            </w:r>
          </w:p>
        </w:tc>
        <w:tc>
          <w:tcPr>
            <w:tcW w:w="5508" w:type="dxa"/>
          </w:tcPr>
          <w:p w14:paraId="22C6097F" w14:textId="77777777" w:rsidR="004B759E" w:rsidRDefault="004B759E" w:rsidP="00F11EDA">
            <w:r>
              <w:t>8</w:t>
            </w:r>
          </w:p>
        </w:tc>
      </w:tr>
      <w:tr w:rsidR="004B759E" w14:paraId="28EEDA98" w14:textId="77777777" w:rsidTr="00F11EDA">
        <w:tc>
          <w:tcPr>
            <w:tcW w:w="5508" w:type="dxa"/>
          </w:tcPr>
          <w:p w14:paraId="68524D61" w14:textId="77777777" w:rsidR="004B759E" w:rsidRDefault="004B759E" w:rsidP="00F11EDA">
            <w:r>
              <w:t>Stop Bits</w:t>
            </w:r>
          </w:p>
        </w:tc>
        <w:tc>
          <w:tcPr>
            <w:tcW w:w="5508" w:type="dxa"/>
          </w:tcPr>
          <w:p w14:paraId="386F8284" w14:textId="77777777" w:rsidR="004B759E" w:rsidRDefault="004B759E" w:rsidP="00F11EDA">
            <w:r>
              <w:t>0 (N)</w:t>
            </w:r>
          </w:p>
        </w:tc>
      </w:tr>
      <w:tr w:rsidR="004B759E" w14:paraId="361A1B66" w14:textId="77777777" w:rsidTr="00F11EDA">
        <w:tc>
          <w:tcPr>
            <w:tcW w:w="5508" w:type="dxa"/>
          </w:tcPr>
          <w:p w14:paraId="6E44CE7C" w14:textId="77777777" w:rsidR="004B759E" w:rsidRDefault="004B759E" w:rsidP="00F11EDA">
            <w:r>
              <w:t>Parity Bits</w:t>
            </w:r>
          </w:p>
        </w:tc>
        <w:tc>
          <w:tcPr>
            <w:tcW w:w="5508" w:type="dxa"/>
          </w:tcPr>
          <w:p w14:paraId="60B26002" w14:textId="77777777" w:rsidR="004B759E" w:rsidRDefault="004B759E" w:rsidP="00F11EDA">
            <w:r>
              <w:t>1</w:t>
            </w:r>
          </w:p>
        </w:tc>
      </w:tr>
      <w:tr w:rsidR="004B759E" w14:paraId="0432BCCE" w14:textId="77777777" w:rsidTr="00F11EDA">
        <w:tc>
          <w:tcPr>
            <w:tcW w:w="5508" w:type="dxa"/>
          </w:tcPr>
          <w:p w14:paraId="2299D666" w14:textId="77777777" w:rsidR="004B759E" w:rsidRDefault="004B759E" w:rsidP="00F11EDA">
            <w:r>
              <w:t>Logic Level</w:t>
            </w:r>
          </w:p>
        </w:tc>
        <w:tc>
          <w:tcPr>
            <w:tcW w:w="5508" w:type="dxa"/>
          </w:tcPr>
          <w:p w14:paraId="02C2BF54" w14:textId="77777777" w:rsidR="004B759E" w:rsidRDefault="004B759E" w:rsidP="00F11EDA">
            <w:r>
              <w:t>3.3V</w:t>
            </w:r>
          </w:p>
        </w:tc>
      </w:tr>
    </w:tbl>
    <w:p w14:paraId="2981E2A9" w14:textId="77777777" w:rsidR="004B759E" w:rsidRDefault="00956E9A">
      <w:pPr>
        <w:pStyle w:val="Heading2"/>
        <w:numPr>
          <w:ilvl w:val="1"/>
          <w:numId w:val="4"/>
        </w:numPr>
      </w:pPr>
      <w:bookmarkStart w:id="9" w:name="_Toc242110519"/>
      <w:r>
        <w:t>GNSS_UART Interface</w:t>
      </w:r>
      <w:bookmarkEnd w:id="9"/>
    </w:p>
    <w:p w14:paraId="76E1443B" w14:textId="77777777" w:rsidR="00135062" w:rsidRDefault="00135062" w:rsidP="00135062">
      <w:r>
        <w:t>The ADSBee 1090’s GNSS module connector includes a UART interface</w:t>
      </w:r>
      <w:r w:rsidR="004B759E">
        <w:t xml:space="preserve"> which can be used to receive NMEA sentences from a GNSS module. The baud rate of the GNSS_UART interface can be adjusted via AT commands.</w:t>
      </w:r>
    </w:p>
    <w:p w14:paraId="3B0371A3" w14:textId="77777777" w:rsidR="007074ED" w:rsidRPr="007074ED" w:rsidRDefault="007074ED" w:rsidP="007074ED">
      <w:pPr>
        <w:pStyle w:val="NoSpacing"/>
        <w:rPr>
          <w:b/>
          <w:bCs/>
        </w:rPr>
      </w:pPr>
      <w:r w:rsidRPr="007074ED">
        <w:rPr>
          <w:b/>
          <w:bCs/>
        </w:rPr>
        <w:t>GNSS_UART Parameters</w:t>
      </w:r>
    </w:p>
    <w:tbl>
      <w:tblPr>
        <w:tblStyle w:val="TableGrid"/>
        <w:tblW w:w="0" w:type="auto"/>
        <w:tblLook w:val="04A0" w:firstRow="1" w:lastRow="0" w:firstColumn="1" w:lastColumn="0" w:noHBand="0" w:noVBand="1"/>
      </w:tblPr>
      <w:tblGrid>
        <w:gridCol w:w="5508"/>
        <w:gridCol w:w="5508"/>
      </w:tblGrid>
      <w:tr w:rsidR="00AC42C9" w14:paraId="053E976D" w14:textId="77777777" w:rsidTr="00AC42C9">
        <w:tc>
          <w:tcPr>
            <w:tcW w:w="5508" w:type="dxa"/>
          </w:tcPr>
          <w:p w14:paraId="0E2B4AC4" w14:textId="77777777" w:rsidR="00AC42C9" w:rsidRPr="00AC42C9" w:rsidRDefault="00AC42C9" w:rsidP="00573403">
            <w:pPr>
              <w:rPr>
                <w:b/>
                <w:bCs/>
              </w:rPr>
            </w:pPr>
            <w:r w:rsidRPr="00AC42C9">
              <w:rPr>
                <w:b/>
                <w:bCs/>
              </w:rPr>
              <w:t>Parameter</w:t>
            </w:r>
          </w:p>
        </w:tc>
        <w:tc>
          <w:tcPr>
            <w:tcW w:w="5508" w:type="dxa"/>
          </w:tcPr>
          <w:p w14:paraId="2DDFFECC" w14:textId="77777777" w:rsidR="00AC42C9" w:rsidRPr="00AC42C9" w:rsidRDefault="00AC42C9" w:rsidP="00573403">
            <w:pPr>
              <w:rPr>
                <w:b/>
                <w:bCs/>
              </w:rPr>
            </w:pPr>
            <w:r w:rsidRPr="00AC42C9">
              <w:rPr>
                <w:b/>
                <w:bCs/>
              </w:rPr>
              <w:t>Value</w:t>
            </w:r>
          </w:p>
        </w:tc>
      </w:tr>
      <w:tr w:rsidR="00AC42C9" w14:paraId="6B2EA591" w14:textId="77777777" w:rsidTr="00AC42C9">
        <w:tc>
          <w:tcPr>
            <w:tcW w:w="5508" w:type="dxa"/>
          </w:tcPr>
          <w:p w14:paraId="4D43F6BB" w14:textId="77777777" w:rsidR="00AC42C9" w:rsidRDefault="00AC42C9" w:rsidP="00573403">
            <w:r>
              <w:t>Baud Rate</w:t>
            </w:r>
          </w:p>
        </w:tc>
        <w:tc>
          <w:tcPr>
            <w:tcW w:w="5508" w:type="dxa"/>
          </w:tcPr>
          <w:p w14:paraId="435D3E5F" w14:textId="77777777" w:rsidR="00AC42C9" w:rsidRDefault="007074ED" w:rsidP="00573403">
            <w:r>
              <w:t>9600</w:t>
            </w:r>
            <w:r w:rsidR="00AC42C9">
              <w:t xml:space="preserve"> baud</w:t>
            </w:r>
            <w:r>
              <w:t xml:space="preserve"> (default)</w:t>
            </w:r>
          </w:p>
        </w:tc>
      </w:tr>
      <w:tr w:rsidR="00AC42C9" w14:paraId="0418023F" w14:textId="77777777" w:rsidTr="00AC42C9">
        <w:tc>
          <w:tcPr>
            <w:tcW w:w="5508" w:type="dxa"/>
          </w:tcPr>
          <w:p w14:paraId="77928A75" w14:textId="77777777" w:rsidR="00AC42C9" w:rsidRDefault="00AC42C9" w:rsidP="00573403">
            <w:r>
              <w:t>Data Bits</w:t>
            </w:r>
          </w:p>
        </w:tc>
        <w:tc>
          <w:tcPr>
            <w:tcW w:w="5508" w:type="dxa"/>
          </w:tcPr>
          <w:p w14:paraId="4BD6A22A" w14:textId="77777777" w:rsidR="00AC42C9" w:rsidRDefault="00AC42C9" w:rsidP="00573403">
            <w:r>
              <w:t>8</w:t>
            </w:r>
          </w:p>
        </w:tc>
      </w:tr>
      <w:tr w:rsidR="00AC42C9" w14:paraId="2210E79B" w14:textId="77777777" w:rsidTr="00AC42C9">
        <w:tc>
          <w:tcPr>
            <w:tcW w:w="5508" w:type="dxa"/>
          </w:tcPr>
          <w:p w14:paraId="281AEE53" w14:textId="77777777" w:rsidR="00AC42C9" w:rsidRDefault="00AC42C9" w:rsidP="00573403">
            <w:r>
              <w:t>Stop Bits</w:t>
            </w:r>
          </w:p>
        </w:tc>
        <w:tc>
          <w:tcPr>
            <w:tcW w:w="5508" w:type="dxa"/>
          </w:tcPr>
          <w:p w14:paraId="2C35ABEA" w14:textId="77777777" w:rsidR="00AC42C9" w:rsidRDefault="00AC42C9" w:rsidP="00573403">
            <w:r>
              <w:t>0 (N)</w:t>
            </w:r>
          </w:p>
        </w:tc>
      </w:tr>
      <w:tr w:rsidR="00AC42C9" w14:paraId="36D3C82D" w14:textId="77777777" w:rsidTr="00AC42C9">
        <w:tc>
          <w:tcPr>
            <w:tcW w:w="5508" w:type="dxa"/>
          </w:tcPr>
          <w:p w14:paraId="7D91F69A" w14:textId="77777777" w:rsidR="00AC42C9" w:rsidRDefault="00AC42C9" w:rsidP="00573403">
            <w:r>
              <w:t>Parity Bits</w:t>
            </w:r>
          </w:p>
        </w:tc>
        <w:tc>
          <w:tcPr>
            <w:tcW w:w="5508" w:type="dxa"/>
          </w:tcPr>
          <w:p w14:paraId="63AE7538" w14:textId="77777777" w:rsidR="00AC42C9" w:rsidRDefault="00AC42C9" w:rsidP="00573403">
            <w:r>
              <w:t>1</w:t>
            </w:r>
          </w:p>
        </w:tc>
      </w:tr>
      <w:tr w:rsidR="00AC42C9" w14:paraId="292F47ED" w14:textId="77777777" w:rsidTr="00AC42C9">
        <w:tc>
          <w:tcPr>
            <w:tcW w:w="5508" w:type="dxa"/>
          </w:tcPr>
          <w:p w14:paraId="75B33039" w14:textId="77777777" w:rsidR="00AC42C9" w:rsidRDefault="00AC42C9" w:rsidP="00573403">
            <w:r>
              <w:t>Logic Level</w:t>
            </w:r>
          </w:p>
        </w:tc>
        <w:tc>
          <w:tcPr>
            <w:tcW w:w="5508" w:type="dxa"/>
          </w:tcPr>
          <w:p w14:paraId="764DFEA7" w14:textId="77777777" w:rsidR="00AC42C9" w:rsidRDefault="00AC42C9" w:rsidP="00573403">
            <w:r>
              <w:t>3.3V</w:t>
            </w:r>
          </w:p>
        </w:tc>
      </w:tr>
    </w:tbl>
    <w:p w14:paraId="15E7214C" w14:textId="77777777" w:rsidR="007074ED" w:rsidRDefault="007074ED">
      <w:pPr>
        <w:rPr>
          <w:rFonts w:asciiTheme="majorHAnsi" w:eastAsiaTheme="majorEastAsia" w:hAnsiTheme="majorHAnsi" w:cstheme="majorBidi"/>
          <w:color w:val="008139" w:themeColor="accent1" w:themeShade="BF"/>
          <w:sz w:val="26"/>
          <w:szCs w:val="26"/>
        </w:rPr>
      </w:pPr>
    </w:p>
    <w:p w14:paraId="5EF51E0D" w14:textId="77777777" w:rsidR="00CE74CC" w:rsidRDefault="00CE74CC">
      <w:pPr>
        <w:rPr>
          <w:rFonts w:ascii="Poppins SemiBold" w:eastAsiaTheme="majorEastAsia" w:hAnsi="Poppins SemiBold" w:cstheme="majorBidi"/>
          <w:b/>
          <w:color w:val="00AD4D"/>
          <w:sz w:val="32"/>
          <w:szCs w:val="32"/>
        </w:rPr>
      </w:pPr>
      <w:r>
        <w:br w:type="page"/>
      </w:r>
    </w:p>
    <w:p w14:paraId="7C8EB076" w14:textId="77777777" w:rsidR="00A32D31" w:rsidRDefault="00000000">
      <w:pPr>
        <w:pStyle w:val="Heading1"/>
        <w:numPr>
          <w:ilvl w:val="0"/>
          <w:numId w:val="4"/>
        </w:numPr>
      </w:pPr>
      <w:bookmarkStart w:id="10" w:name="_Ref230658200"/>
      <w:bookmarkStart w:id="11" w:name="_Toc230658106"/>
      <w:bookmarkStart w:id="12" w:name="_Toc242110520"/>
      <w:r>
        <w:lastRenderedPageBreak/>
        <w:t>Status Indicators</w:t>
      </w:r>
      <w:bookmarkEnd w:id="10"/>
      <w:bookmarkEnd w:id="11"/>
      <w:bookmarkEnd w:id="12"/>
    </w:p>
    <w:p w14:paraId="0914939C" w14:textId="77777777" w:rsidR="00A32D31" w:rsidRDefault="00000000">
      <w:r>
        <w:t>The ADSBee 1090 has three status indicator LEDs on its top side. Each LED is driven by a different processor on the board and reports activity for that processor only.</w:t>
      </w:r>
    </w:p>
    <w:tbl>
      <w:tblPr>
        <w:tblStyle w:val="TableGrid"/>
        <w:tblW w:w="0" w:type="auto"/>
        <w:tblLook w:val="04A0" w:firstRow="1" w:lastRow="0" w:firstColumn="1" w:lastColumn="0" w:noHBand="0" w:noVBand="1"/>
      </w:tblPr>
      <w:tblGrid>
        <w:gridCol w:w="1548"/>
        <w:gridCol w:w="4860"/>
        <w:gridCol w:w="4608"/>
      </w:tblGrid>
      <w:tr w:rsidR="00A32D31" w14:paraId="7B49B2EF" w14:textId="77777777">
        <w:tc>
          <w:tcPr>
            <w:tcW w:w="1548" w:type="dxa"/>
          </w:tcPr>
          <w:p w14:paraId="756F7AFF" w14:textId="77777777" w:rsidR="00A32D31" w:rsidRDefault="00000000">
            <w:pPr>
              <w:rPr>
                <w:b/>
                <w:bCs/>
              </w:rPr>
            </w:pPr>
            <w:r>
              <w:rPr>
                <w:b/>
                <w:bCs/>
              </w:rPr>
              <w:t>Indicator</w:t>
            </w:r>
          </w:p>
        </w:tc>
        <w:tc>
          <w:tcPr>
            <w:tcW w:w="4860" w:type="dxa"/>
          </w:tcPr>
          <w:p w14:paraId="50CE72BC" w14:textId="77777777" w:rsidR="00A32D31" w:rsidRDefault="00000000">
            <w:pPr>
              <w:rPr>
                <w:b/>
                <w:bCs/>
              </w:rPr>
            </w:pPr>
            <w:r>
              <w:rPr>
                <w:b/>
                <w:bCs/>
              </w:rPr>
              <w:t>Description</w:t>
            </w:r>
          </w:p>
        </w:tc>
        <w:tc>
          <w:tcPr>
            <w:tcW w:w="4608" w:type="dxa"/>
          </w:tcPr>
          <w:p w14:paraId="1B1477EE" w14:textId="77777777" w:rsidR="00A32D31" w:rsidRDefault="00000000">
            <w:pPr>
              <w:rPr>
                <w:b/>
                <w:bCs/>
              </w:rPr>
            </w:pPr>
            <w:r>
              <w:rPr>
                <w:b/>
                <w:bCs/>
              </w:rPr>
              <w:t>Normal Behavior</w:t>
            </w:r>
          </w:p>
        </w:tc>
      </w:tr>
      <w:tr w:rsidR="00A32D31" w14:paraId="15D7CBEF" w14:textId="77777777">
        <w:tc>
          <w:tcPr>
            <w:tcW w:w="1548" w:type="dxa"/>
          </w:tcPr>
          <w:p w14:paraId="556273FB" w14:textId="77777777" w:rsidR="00A32D31" w:rsidRDefault="00000000">
            <w:r>
              <w:t>1090</w:t>
            </w:r>
          </w:p>
        </w:tc>
        <w:tc>
          <w:tcPr>
            <w:tcW w:w="4860" w:type="dxa"/>
          </w:tcPr>
          <w:p w14:paraId="3D085972" w14:textId="77777777" w:rsidR="00A32D31" w:rsidRDefault="00000000">
            <w:r>
              <w:t>Driven by the RP2040. Indicates 1090 MHz receive activity.</w:t>
            </w:r>
          </w:p>
        </w:tc>
        <w:tc>
          <w:tcPr>
            <w:tcW w:w="4608" w:type="dxa"/>
          </w:tcPr>
          <w:p w14:paraId="045C4E86" w14:textId="77777777" w:rsidR="00A32D31" w:rsidRDefault="00000000">
            <w:r>
              <w:t>Flashes briefly each time a 1090 MHz packet is accepted into the aircraft dictionary.</w:t>
            </w:r>
          </w:p>
          <w:p w14:paraId="643D1191" w14:textId="77777777" w:rsidR="00A32D31" w:rsidRDefault="00000000">
            <w:r>
              <w:t>At startup, blinks once if the device is running from flash partition 0, or twice otherwise.</w:t>
            </w:r>
          </w:p>
        </w:tc>
      </w:tr>
      <w:tr w:rsidR="00A32D31" w14:paraId="302A57C1" w14:textId="77777777">
        <w:tc>
          <w:tcPr>
            <w:tcW w:w="1548" w:type="dxa"/>
          </w:tcPr>
          <w:p w14:paraId="12B744A7" w14:textId="77777777" w:rsidR="00A32D31" w:rsidRDefault="00000000">
            <w:r>
              <w:t>SUBG</w:t>
            </w:r>
          </w:p>
        </w:tc>
        <w:tc>
          <w:tcPr>
            <w:tcW w:w="4860" w:type="dxa"/>
          </w:tcPr>
          <w:p w14:paraId="1BD17052" w14:textId="77777777" w:rsidR="00A32D31" w:rsidRDefault="00000000">
            <w:r>
              <w:t>Driven by the CC1312 sub-GHz receiver. Indicates UAT receive activity. Present only on dual band versions of the ADSBee 1090, such as the ADSBee 1090U.</w:t>
            </w:r>
          </w:p>
        </w:tc>
        <w:tc>
          <w:tcPr>
            <w:tcW w:w="4608" w:type="dxa"/>
          </w:tcPr>
          <w:p w14:paraId="4CCEAF5D" w14:textId="77777777" w:rsidR="00A32D31" w:rsidRDefault="00000000">
            <w:r>
              <w:t>Flashes briefly each time a UAT packet is decoded.</w:t>
            </w:r>
          </w:p>
        </w:tc>
      </w:tr>
      <w:tr w:rsidR="00A32D31" w14:paraId="33579E57" w14:textId="77777777">
        <w:tc>
          <w:tcPr>
            <w:tcW w:w="1548" w:type="dxa"/>
          </w:tcPr>
          <w:p w14:paraId="63756034" w14:textId="77777777" w:rsidR="00A32D31" w:rsidRDefault="00000000">
            <w:r>
              <w:t>NETWORK</w:t>
            </w:r>
          </w:p>
        </w:tc>
        <w:tc>
          <w:tcPr>
            <w:tcW w:w="4860" w:type="dxa"/>
          </w:tcPr>
          <w:p w14:paraId="28F8839C" w14:textId="77777777" w:rsidR="00A32D31" w:rsidRDefault="00000000">
            <w:r>
              <w:t>Driven by the ESP32. Indicates network and coprocessor activity.</w:t>
            </w:r>
          </w:p>
        </w:tc>
        <w:tc>
          <w:tcPr>
            <w:tcW w:w="4608" w:type="dxa"/>
          </w:tcPr>
          <w:p w14:paraId="60DDAD8B" w14:textId="77777777" w:rsidR="00A32D31" w:rsidRDefault="00000000">
            <w:r>
              <w:t>Flashes briefly on each SPI transaction between the ESP32 and the RP2040.</w:t>
            </w:r>
          </w:p>
        </w:tc>
      </w:tr>
    </w:tbl>
    <w:p w14:paraId="43623836" w14:textId="77777777" w:rsidR="00A32D31" w:rsidRDefault="00A32D31"/>
    <w:p w14:paraId="2A1349D5" w14:textId="77777777" w:rsidR="00A32D31" w:rsidRDefault="00000000">
      <w:r>
        <w:t>All three indicators can be turned off with AT+LED_ENABLE=0. AT+LED_BLINK forces any indicator on for a fixed duration and ignores the AT+LED_ENABLE setting entirely, which makes it useful for verifying indicators on a production test fixture.</w:t>
      </w:r>
    </w:p>
    <w:p w14:paraId="41043E88" w14:textId="77777777" w:rsidR="00A32D31" w:rsidRDefault="00000000">
      <w:r>
        <w:t>In firmware builds that enable the watchdog reboot warning, the 1090 indicator is also held on solid for approximately five seconds after a reboot caused by the watchdog.</w:t>
      </w:r>
    </w:p>
    <w:p w14:paraId="5ADFAC30" w14:textId="77777777" w:rsidR="00A32D31" w:rsidRDefault="00000000">
      <w:pPr>
        <w:rPr>
          <w:rFonts w:ascii="Poppins SemiBold" w:eastAsiaTheme="majorEastAsia" w:hAnsi="Poppins SemiBold" w:cstheme="majorBidi"/>
          <w:b/>
          <w:color w:val="00AD4D"/>
          <w:sz w:val="32"/>
          <w:szCs w:val="32"/>
        </w:rPr>
      </w:pPr>
      <w:r>
        <w:br w:type="page"/>
      </w:r>
    </w:p>
    <w:p w14:paraId="51DDA3E6" w14:textId="77777777" w:rsidR="00AC42C9" w:rsidRDefault="00956E9A">
      <w:pPr>
        <w:pStyle w:val="Heading1"/>
        <w:numPr>
          <w:ilvl w:val="0"/>
          <w:numId w:val="4"/>
        </w:numPr>
      </w:pPr>
      <w:bookmarkStart w:id="13" w:name="_Toc242110521"/>
      <w:r>
        <w:lastRenderedPageBreak/>
        <w:t>AT Commands</w:t>
      </w:r>
      <w:bookmarkEnd w:id="13"/>
    </w:p>
    <w:p w14:paraId="3EE58F10" w14:textId="77777777" w:rsidR="00A35710" w:rsidRDefault="00AC42C9" w:rsidP="00AC42C9">
      <w:r>
        <w:t xml:space="preserve">AT Commands are used to configure the ADSBee 1090 receiver’s internal parameters </w:t>
      </w:r>
      <w:r w:rsidR="007074ED">
        <w:t>via the CONSOLE interface.</w:t>
      </w:r>
      <w:r w:rsidR="00A35710">
        <w:t xml:space="preserve"> AT commands can be used to set values (with the ‘=’ operator, e.g. “AT+BAUD</w:t>
      </w:r>
      <w:r w:rsidR="00251B73">
        <w:t>_</w:t>
      </w:r>
      <w:r w:rsidR="00A35710">
        <w:t>RATE=COMMS_UART,115200”) or query values (with the ‘?’ operator, e.g. “AT+BAUD</w:t>
      </w:r>
      <w:r w:rsidR="00251B73">
        <w:t>_</w:t>
      </w:r>
      <w:r w:rsidR="00A35710">
        <w:t>RATE?”).</w:t>
      </w:r>
    </w:p>
    <w:p w14:paraId="07AE30DB" w14:textId="77777777" w:rsidR="00A44FAD" w:rsidRDefault="00A44FAD" w:rsidP="00AC42C9">
      <w:r>
        <w:t xml:space="preserve">AT commands and parameters must be all-caps. Whitespace is not ignored and should only be used intentionally (e.g. as part of a </w:t>
      </w:r>
      <w:r w:rsidR="00743EDD">
        <w:t>Wi-Fi</w:t>
      </w:r>
      <w:r>
        <w:t xml:space="preserve"> network SSID which contains spaces). Arguments are separated by a single comma and no spaces.</w:t>
      </w:r>
    </w:p>
    <w:p w14:paraId="40950572" w14:textId="77777777" w:rsidR="00416FA3" w:rsidRDefault="00416FA3" w:rsidP="00AC42C9">
      <w:r>
        <w:t xml:space="preserve">All AT command arguments are optional. Arguments will be ignored if left as </w:t>
      </w:r>
      <w:r w:rsidR="00743EDD">
        <w:t>blank. For</w:t>
      </w:r>
      <w:r>
        <w:t xml:space="preserve"> instance, to set the second parameter of AT+TL</w:t>
      </w:r>
      <w:r w:rsidR="007074ED">
        <w:t>_</w:t>
      </w:r>
      <w:r>
        <w:t xml:space="preserve">SET to </w:t>
      </w:r>
      <w:r w:rsidR="007074ED">
        <w:t>3000</w:t>
      </w:r>
      <w:r>
        <w:t xml:space="preserve"> without changing the value of the first parameter, the command “AT+TL</w:t>
      </w:r>
      <w:r w:rsidR="007074ED">
        <w:t>_</w:t>
      </w:r>
      <w:r>
        <w:t>SET=,</w:t>
      </w:r>
      <w:r w:rsidR="007074ED">
        <w:t>3</w:t>
      </w:r>
      <w:r>
        <w:t>0</w:t>
      </w:r>
      <w:r w:rsidR="007074ED">
        <w:t>00</w:t>
      </w:r>
      <w:r>
        <w:t xml:space="preserve">” can be sent. Likewise, to change the first parameter to </w:t>
      </w:r>
      <w:r w:rsidR="007074ED">
        <w:t>2000</w:t>
      </w:r>
      <w:r>
        <w:t xml:space="preserve"> without changing the value of the second, the command “AT+TL</w:t>
      </w:r>
      <w:r w:rsidR="007074ED">
        <w:t>_</w:t>
      </w:r>
      <w:r>
        <w:t>SET=</w:t>
      </w:r>
      <w:r w:rsidR="007074ED">
        <w:t>2000</w:t>
      </w:r>
      <w:r>
        <w:t>,” can be sent.</w:t>
      </w:r>
    </w:p>
    <w:p w14:paraId="2FFEAF9F" w14:textId="77777777" w:rsidR="00A35710" w:rsidRDefault="00A35710" w:rsidP="00AC42C9">
      <w:r>
        <w:t>Commands from the user to the ADSBee 1090 are prefixed with “AT+” (e.g. “AT+BAUD</w:t>
      </w:r>
      <w:r w:rsidR="00251B73">
        <w:t>_</w:t>
      </w:r>
      <w:r>
        <w:t>RATE…”). Replies may begin with the relevant command name, without the “AT+” prefix (e.g. “BAUD</w:t>
      </w:r>
      <w:r w:rsidR="00251B73">
        <w:t>_</w:t>
      </w:r>
      <w:r>
        <w:t>RATE=…”) or nothing (e.g. “OK”). Replies to AT command queries may include text enclosed by parentheses (e.g. “BAUD</w:t>
      </w:r>
      <w:r w:rsidR="00251B73">
        <w:t>_</w:t>
      </w:r>
      <w:r>
        <w:t>RATE=115200(COMMS),</w:t>
      </w:r>
      <w:r w:rsidR="00B71C09">
        <w:t>9600(GNSS)”</w:t>
      </w:r>
      <w:r>
        <w:t>. These text blobs are annotations to improve human readability of the reply.</w:t>
      </w:r>
    </w:p>
    <w:tbl>
      <w:tblPr>
        <w:tblStyle w:val="TableGrid"/>
        <w:tblW w:w="0" w:type="auto"/>
        <w:tblLook w:val="04A0" w:firstRow="1" w:lastRow="0" w:firstColumn="1" w:lastColumn="0" w:noHBand="0" w:noVBand="1"/>
      </w:tblPr>
      <w:tblGrid>
        <w:gridCol w:w="11016"/>
      </w:tblGrid>
      <w:tr w:rsidR="00C2560F" w14:paraId="71BF37DA" w14:textId="77777777" w:rsidTr="00C2560F">
        <w:tc>
          <w:tcPr>
            <w:tcW w:w="11016" w:type="dxa"/>
            <w:shd w:val="clear" w:color="auto" w:fill="FFCB00"/>
          </w:tcPr>
          <w:p w14:paraId="58A42BFF" w14:textId="77777777" w:rsidR="00C2560F" w:rsidRDefault="00C2560F" w:rsidP="00C2560F">
            <w:pPr>
              <w:jc w:val="center"/>
              <w:rPr>
                <w:b/>
                <w:bCs/>
                <w:sz w:val="40"/>
                <w:szCs w:val="40"/>
              </w:rPr>
            </w:pPr>
            <w:r w:rsidRPr="00C2560F">
              <w:rPr>
                <w:b/>
                <w:bCs/>
                <w:sz w:val="40"/>
                <w:szCs w:val="40"/>
              </w:rPr>
              <w:t>IMPORTANT NOTE</w:t>
            </w:r>
          </w:p>
          <w:p w14:paraId="2D38A92F" w14:textId="77777777" w:rsidR="00C2560F" w:rsidRPr="00C2560F" w:rsidRDefault="00C2560F" w:rsidP="00CF1CF1">
            <w:pPr>
              <w:rPr>
                <w:sz w:val="28"/>
                <w:szCs w:val="28"/>
              </w:rPr>
            </w:pPr>
            <w:r w:rsidRPr="00C2560F">
              <w:rPr>
                <w:sz w:val="28"/>
                <w:szCs w:val="28"/>
              </w:rPr>
              <w:t xml:space="preserve">No settings will </w:t>
            </w:r>
            <w:r w:rsidR="00CF1CF1" w:rsidRPr="00C2560F">
              <w:rPr>
                <w:sz w:val="28"/>
                <w:szCs w:val="28"/>
              </w:rPr>
              <w:t>persist</w:t>
            </w:r>
            <w:r w:rsidRPr="00C2560F">
              <w:rPr>
                <w:sz w:val="28"/>
                <w:szCs w:val="28"/>
              </w:rPr>
              <w:t xml:space="preserve"> after shutdown unless </w:t>
            </w:r>
            <w:r w:rsidRPr="00C2560F">
              <w:rPr>
                <w:rStyle w:val="codeChar"/>
                <w:sz w:val="28"/>
                <w:szCs w:val="28"/>
              </w:rPr>
              <w:t>AT+SETTINGS=SAVE</w:t>
            </w:r>
            <w:r w:rsidRPr="00893FCA">
              <w:rPr>
                <w:sz w:val="28"/>
                <w:szCs w:val="28"/>
              </w:rPr>
              <w:t xml:space="preserve"> </w:t>
            </w:r>
            <w:r w:rsidRPr="00C2560F">
              <w:rPr>
                <w:sz w:val="28"/>
                <w:szCs w:val="28"/>
              </w:rPr>
              <w:t xml:space="preserve">is executed </w:t>
            </w:r>
            <w:r w:rsidR="00CF1CF1" w:rsidRPr="00C2560F">
              <w:rPr>
                <w:sz w:val="28"/>
                <w:szCs w:val="28"/>
              </w:rPr>
              <w:t>to</w:t>
            </w:r>
            <w:r w:rsidRPr="00C2560F">
              <w:rPr>
                <w:sz w:val="28"/>
                <w:szCs w:val="28"/>
              </w:rPr>
              <w:t xml:space="preserve"> write new settings values to non-volatile storage.</w:t>
            </w:r>
          </w:p>
        </w:tc>
      </w:tr>
    </w:tbl>
    <w:p w14:paraId="4FCEA6D9" w14:textId="77777777" w:rsidR="00C2560F" w:rsidRDefault="00C2560F" w:rsidP="00AC42C9"/>
    <w:p w14:paraId="45E3A807" w14:textId="77777777" w:rsidR="00A44FAD" w:rsidRDefault="00A44FAD">
      <w:pPr>
        <w:pStyle w:val="Heading2"/>
        <w:numPr>
          <w:ilvl w:val="1"/>
          <w:numId w:val="4"/>
        </w:numPr>
      </w:pPr>
      <w:bookmarkStart w:id="14" w:name="_Toc242110522"/>
      <w:r>
        <w:t>AT+BAUD</w:t>
      </w:r>
      <w:r w:rsidR="00251B73">
        <w:t>_</w:t>
      </w:r>
      <w:r w:rsidR="008C0F22">
        <w:t>R</w:t>
      </w:r>
      <w:r>
        <w:t>ATE</w:t>
      </w:r>
      <w:bookmarkEnd w:id="14"/>
    </w:p>
    <w:p w14:paraId="49B1DC2D" w14:textId="77777777" w:rsidR="00A35710" w:rsidRPr="00A35710" w:rsidRDefault="00A35710">
      <w:pPr>
        <w:pStyle w:val="Heading3"/>
        <w:numPr>
          <w:ilvl w:val="2"/>
          <w:numId w:val="4"/>
        </w:numPr>
      </w:pPr>
      <w:bookmarkStart w:id="15" w:name="_Ref177744376"/>
      <w:bookmarkStart w:id="16" w:name="_Toc242110523"/>
      <w:r>
        <w:t>Set Baud</w:t>
      </w:r>
      <w:r w:rsidR="00251B73">
        <w:t xml:space="preserve"> R</w:t>
      </w:r>
      <w:r>
        <w:t>ate</w:t>
      </w:r>
      <w:bookmarkEnd w:id="15"/>
      <w:bookmarkEnd w:id="16"/>
    </w:p>
    <w:p w14:paraId="475876B3" w14:textId="77777777" w:rsidR="00A44FAD" w:rsidRDefault="00A44FAD" w:rsidP="00C96409">
      <w:pPr>
        <w:pStyle w:val="code"/>
      </w:pPr>
      <w:r w:rsidRPr="00D55262">
        <w:t>AT+BAUD</w:t>
      </w:r>
      <w:r w:rsidR="00251B73">
        <w:t>_</w:t>
      </w:r>
      <w:r w:rsidRPr="00D55262">
        <w:t>RATE=&lt;iface&gt;,&lt;baud</w:t>
      </w:r>
      <w:r w:rsidR="00251B73">
        <w:t>_</w:t>
      </w:r>
      <w:r w:rsidRPr="00D55262">
        <w:t>rate&gt;</w:t>
      </w:r>
    </w:p>
    <w:p w14:paraId="27CE8E64" w14:textId="77777777" w:rsidR="00C96409" w:rsidRPr="00D55262" w:rsidRDefault="00C96409" w:rsidP="00C96409">
      <w:pPr>
        <w:pStyle w:val="code"/>
      </w:pPr>
    </w:p>
    <w:p w14:paraId="3A39523E" w14:textId="77777777" w:rsidR="00A44FAD" w:rsidRDefault="00A44FAD" w:rsidP="00A44FAD">
      <w:r>
        <w:t>Set the baud</w:t>
      </w:r>
      <w:r w:rsidR="00251B73">
        <w:t xml:space="preserve"> </w:t>
      </w:r>
      <w:r>
        <w:t>rate for a particular serial interface. Note that the USB C port (CONSOLE interface) is a virtual COM port and does not have a baud</w:t>
      </w:r>
      <w:r w:rsidR="00251B73">
        <w:t xml:space="preserve"> </w:t>
      </w:r>
      <w:r>
        <w:t>rate that can be changed.</w:t>
      </w:r>
    </w:p>
    <w:tbl>
      <w:tblPr>
        <w:tblStyle w:val="TableGrid"/>
        <w:tblW w:w="0" w:type="auto"/>
        <w:tblLook w:val="04A0" w:firstRow="1" w:lastRow="0" w:firstColumn="1" w:lastColumn="0" w:noHBand="0" w:noVBand="1"/>
      </w:tblPr>
      <w:tblGrid>
        <w:gridCol w:w="1548"/>
        <w:gridCol w:w="5796"/>
        <w:gridCol w:w="3672"/>
      </w:tblGrid>
      <w:tr w:rsidR="00A44FAD" w14:paraId="7137D521" w14:textId="77777777" w:rsidTr="00A44FAD">
        <w:tc>
          <w:tcPr>
            <w:tcW w:w="1548" w:type="dxa"/>
          </w:tcPr>
          <w:p w14:paraId="4414EC0A" w14:textId="77777777" w:rsidR="00A44FAD" w:rsidRPr="00A44FAD" w:rsidRDefault="00A44FAD" w:rsidP="00A44FAD">
            <w:pPr>
              <w:rPr>
                <w:b/>
                <w:bCs/>
              </w:rPr>
            </w:pPr>
            <w:r w:rsidRPr="00A44FAD">
              <w:rPr>
                <w:b/>
                <w:bCs/>
              </w:rPr>
              <w:t>Parameter</w:t>
            </w:r>
          </w:p>
        </w:tc>
        <w:tc>
          <w:tcPr>
            <w:tcW w:w="5796" w:type="dxa"/>
          </w:tcPr>
          <w:p w14:paraId="71B01B77" w14:textId="77777777" w:rsidR="00A44FAD" w:rsidRPr="00A44FAD" w:rsidRDefault="00A44FAD" w:rsidP="00A44FAD">
            <w:pPr>
              <w:rPr>
                <w:b/>
                <w:bCs/>
              </w:rPr>
            </w:pPr>
            <w:r w:rsidRPr="00A44FAD">
              <w:rPr>
                <w:b/>
                <w:bCs/>
              </w:rPr>
              <w:t>Description</w:t>
            </w:r>
          </w:p>
        </w:tc>
        <w:tc>
          <w:tcPr>
            <w:tcW w:w="3672" w:type="dxa"/>
          </w:tcPr>
          <w:p w14:paraId="0C1A8A49" w14:textId="77777777" w:rsidR="00A44FAD" w:rsidRPr="00A44FAD" w:rsidRDefault="00A44FAD" w:rsidP="00A44FAD">
            <w:pPr>
              <w:rPr>
                <w:b/>
                <w:bCs/>
              </w:rPr>
            </w:pPr>
            <w:r w:rsidRPr="00A44FAD">
              <w:rPr>
                <w:b/>
                <w:bCs/>
              </w:rPr>
              <w:t>Values</w:t>
            </w:r>
          </w:p>
        </w:tc>
      </w:tr>
      <w:tr w:rsidR="00A44FAD" w14:paraId="61D07D6B" w14:textId="77777777" w:rsidTr="00A44FAD">
        <w:tc>
          <w:tcPr>
            <w:tcW w:w="1548" w:type="dxa"/>
          </w:tcPr>
          <w:p w14:paraId="05F83F30" w14:textId="77777777" w:rsidR="00A44FAD" w:rsidRDefault="00A44FAD" w:rsidP="00A44FAD">
            <w:r>
              <w:t>iface</w:t>
            </w:r>
          </w:p>
        </w:tc>
        <w:tc>
          <w:tcPr>
            <w:tcW w:w="5796" w:type="dxa"/>
          </w:tcPr>
          <w:p w14:paraId="1F9CD301" w14:textId="77777777" w:rsidR="00A44FAD" w:rsidRDefault="00A44FAD" w:rsidP="00A44FAD">
            <w:r>
              <w:t>Serial interface to set the baud</w:t>
            </w:r>
            <w:r w:rsidR="00251B73">
              <w:t xml:space="preserve"> </w:t>
            </w:r>
            <w:r>
              <w:t>rate for.</w:t>
            </w:r>
          </w:p>
        </w:tc>
        <w:tc>
          <w:tcPr>
            <w:tcW w:w="3672" w:type="dxa"/>
          </w:tcPr>
          <w:p w14:paraId="5E579A8A" w14:textId="77777777" w:rsidR="00A44FAD" w:rsidRDefault="00A44FAD" w:rsidP="00A44FAD">
            <w:r>
              <w:t>COMMS</w:t>
            </w:r>
            <w:r w:rsidR="007F0693">
              <w:t>_UART</w:t>
            </w:r>
            <w:r>
              <w:t>, GNSS</w:t>
            </w:r>
          </w:p>
        </w:tc>
      </w:tr>
      <w:tr w:rsidR="00A44FAD" w14:paraId="2121C4F5" w14:textId="77777777" w:rsidTr="00A44FAD">
        <w:tc>
          <w:tcPr>
            <w:tcW w:w="1548" w:type="dxa"/>
          </w:tcPr>
          <w:p w14:paraId="1668512F" w14:textId="77777777" w:rsidR="00A44FAD" w:rsidRDefault="00A44FAD" w:rsidP="00A44FAD">
            <w:r>
              <w:t>baud</w:t>
            </w:r>
            <w:r w:rsidR="00251B73">
              <w:t>_</w:t>
            </w:r>
            <w:r>
              <w:t>rate</w:t>
            </w:r>
          </w:p>
        </w:tc>
        <w:tc>
          <w:tcPr>
            <w:tcW w:w="5796" w:type="dxa"/>
          </w:tcPr>
          <w:p w14:paraId="3AFF2D59" w14:textId="77777777" w:rsidR="00A44FAD" w:rsidRDefault="00A44FAD" w:rsidP="00A44FAD">
            <w:r>
              <w:t>Baud</w:t>
            </w:r>
            <w:r w:rsidR="00251B73">
              <w:t xml:space="preserve"> </w:t>
            </w:r>
            <w:r>
              <w:t>rate, in characters per second.</w:t>
            </w:r>
          </w:p>
        </w:tc>
        <w:tc>
          <w:tcPr>
            <w:tcW w:w="3672" w:type="dxa"/>
          </w:tcPr>
          <w:p w14:paraId="6A7B8ECA" w14:textId="77777777" w:rsidR="00A44FAD" w:rsidRDefault="00A44FAD" w:rsidP="00A44FAD">
            <w:r>
              <w:t>9600-115200</w:t>
            </w:r>
          </w:p>
        </w:tc>
      </w:tr>
    </w:tbl>
    <w:p w14:paraId="278DC239" w14:textId="77777777" w:rsidR="00A44FAD" w:rsidRDefault="00A44FAD" w:rsidP="00A44FAD"/>
    <w:p w14:paraId="0460C8AC" w14:textId="77777777" w:rsidR="00A35710" w:rsidRDefault="00A35710">
      <w:pPr>
        <w:pStyle w:val="Heading3"/>
        <w:numPr>
          <w:ilvl w:val="2"/>
          <w:numId w:val="4"/>
        </w:numPr>
      </w:pPr>
      <w:bookmarkStart w:id="17" w:name="_Toc242110524"/>
      <w:r>
        <w:t>Query Baud</w:t>
      </w:r>
      <w:r w:rsidR="00251B73">
        <w:t xml:space="preserve"> R</w:t>
      </w:r>
      <w:r>
        <w:t>ate</w:t>
      </w:r>
      <w:bookmarkEnd w:id="17"/>
    </w:p>
    <w:p w14:paraId="0FFF184C" w14:textId="77777777" w:rsidR="00A35710" w:rsidRDefault="00A35710" w:rsidP="00C96409">
      <w:pPr>
        <w:pStyle w:val="code"/>
      </w:pPr>
      <w:r>
        <w:t>AT+BAUD</w:t>
      </w:r>
      <w:r w:rsidR="00251B73">
        <w:t>_</w:t>
      </w:r>
      <w:r>
        <w:t>RATE?</w:t>
      </w:r>
    </w:p>
    <w:p w14:paraId="4853DCB9" w14:textId="77777777" w:rsidR="00A35710" w:rsidRDefault="00A35710" w:rsidP="00C96409">
      <w:pPr>
        <w:pStyle w:val="code"/>
      </w:pPr>
      <w:r>
        <w:t>+BAUD</w:t>
      </w:r>
      <w:r w:rsidR="00251B73">
        <w:t>_</w:t>
      </w:r>
      <w:r>
        <w:t>RATE=&lt;comms_uart_baud</w:t>
      </w:r>
      <w:r w:rsidR="00251B73">
        <w:t>_</w:t>
      </w:r>
      <w:r w:rsidR="00B71C09">
        <w:t>rate</w:t>
      </w:r>
      <w:r>
        <w:t>&gt;(COMMS</w:t>
      </w:r>
      <w:r w:rsidR="00F118AB">
        <w:t>_UART</w:t>
      </w:r>
      <w:r>
        <w:t>),&lt;gnss_uart_baud</w:t>
      </w:r>
      <w:r w:rsidR="00251B73">
        <w:t>_</w:t>
      </w:r>
      <w:r>
        <w:t>rate&gt;(GNSS</w:t>
      </w:r>
      <w:r w:rsidR="00F118AB">
        <w:t>_UART</w:t>
      </w:r>
      <w:r>
        <w:t>)</w:t>
      </w:r>
    </w:p>
    <w:p w14:paraId="54477920" w14:textId="77777777" w:rsidR="00C96409" w:rsidRDefault="00C96409" w:rsidP="00C96409">
      <w:pPr>
        <w:pStyle w:val="code"/>
      </w:pPr>
    </w:p>
    <w:p w14:paraId="54FEAB3F" w14:textId="77777777" w:rsidR="00B71C09" w:rsidRDefault="00A35710" w:rsidP="00A44FAD">
      <w:r>
        <w:t>Queries the baud</w:t>
      </w:r>
      <w:r w:rsidR="00251B73">
        <w:t xml:space="preserve"> </w:t>
      </w:r>
      <w:r>
        <w:t>rate for the COMMS</w:t>
      </w:r>
      <w:r w:rsidR="00F118AB">
        <w:t>_UART</w:t>
      </w:r>
      <w:r>
        <w:t xml:space="preserve"> and GNSS</w:t>
      </w:r>
      <w:r w:rsidR="00F118AB">
        <w:t>_</w:t>
      </w:r>
      <w:r w:rsidR="00B71C09">
        <w:t xml:space="preserve">UART </w:t>
      </w:r>
      <w:r>
        <w:t>interfaces. Note that the baud</w:t>
      </w:r>
      <w:r w:rsidR="00251B73">
        <w:t xml:space="preserve"> </w:t>
      </w:r>
      <w:r>
        <w:t>rates returned by this query are the actual system baud</w:t>
      </w:r>
      <w:r w:rsidR="00251B73">
        <w:t xml:space="preserve"> </w:t>
      </w:r>
      <w:r>
        <w:t>rates, which should be close to the baud</w:t>
      </w:r>
      <w:r w:rsidR="00251B73">
        <w:t xml:space="preserve"> </w:t>
      </w:r>
      <w:r>
        <w:t>rates that were requested with AT+BAUDRATE but may be slightly different due to the particulars of how baud</w:t>
      </w:r>
      <w:r w:rsidR="00251B73">
        <w:t xml:space="preserve"> </w:t>
      </w:r>
      <w:r>
        <w:t>rates are implemented inside the RP2040.</w:t>
      </w:r>
    </w:p>
    <w:tbl>
      <w:tblPr>
        <w:tblStyle w:val="TableGrid"/>
        <w:tblW w:w="0" w:type="auto"/>
        <w:tblLook w:val="04A0" w:firstRow="1" w:lastRow="0" w:firstColumn="1" w:lastColumn="0" w:noHBand="0" w:noVBand="1"/>
      </w:tblPr>
      <w:tblGrid>
        <w:gridCol w:w="2370"/>
        <w:gridCol w:w="5300"/>
        <w:gridCol w:w="3346"/>
      </w:tblGrid>
      <w:tr w:rsidR="00B71C09" w:rsidRPr="00A44FAD" w14:paraId="7372BD81" w14:textId="77777777" w:rsidTr="00F11EDA">
        <w:tc>
          <w:tcPr>
            <w:tcW w:w="1548" w:type="dxa"/>
          </w:tcPr>
          <w:p w14:paraId="48FC7BEF" w14:textId="77777777" w:rsidR="00B71C09" w:rsidRPr="00A44FAD" w:rsidRDefault="00B71C09" w:rsidP="00F11EDA">
            <w:pPr>
              <w:rPr>
                <w:b/>
                <w:bCs/>
              </w:rPr>
            </w:pPr>
            <w:r w:rsidRPr="00A44FAD">
              <w:rPr>
                <w:b/>
                <w:bCs/>
              </w:rPr>
              <w:t>Parameter</w:t>
            </w:r>
          </w:p>
        </w:tc>
        <w:tc>
          <w:tcPr>
            <w:tcW w:w="5796" w:type="dxa"/>
          </w:tcPr>
          <w:p w14:paraId="192B56D2" w14:textId="77777777" w:rsidR="00B71C09" w:rsidRPr="00A44FAD" w:rsidRDefault="00B71C09" w:rsidP="00F11EDA">
            <w:pPr>
              <w:rPr>
                <w:b/>
                <w:bCs/>
              </w:rPr>
            </w:pPr>
            <w:r w:rsidRPr="00A44FAD">
              <w:rPr>
                <w:b/>
                <w:bCs/>
              </w:rPr>
              <w:t>Description</w:t>
            </w:r>
          </w:p>
        </w:tc>
        <w:tc>
          <w:tcPr>
            <w:tcW w:w="3672" w:type="dxa"/>
          </w:tcPr>
          <w:p w14:paraId="2EAE6558" w14:textId="77777777" w:rsidR="00B71C09" w:rsidRPr="00A44FAD" w:rsidRDefault="00B71C09" w:rsidP="00F11EDA">
            <w:pPr>
              <w:rPr>
                <w:b/>
                <w:bCs/>
              </w:rPr>
            </w:pPr>
            <w:r w:rsidRPr="00A44FAD">
              <w:rPr>
                <w:b/>
                <w:bCs/>
              </w:rPr>
              <w:t>Values</w:t>
            </w:r>
          </w:p>
        </w:tc>
      </w:tr>
      <w:tr w:rsidR="00B71C09" w14:paraId="222663FB" w14:textId="77777777" w:rsidTr="00F11EDA">
        <w:tc>
          <w:tcPr>
            <w:tcW w:w="1548" w:type="dxa"/>
          </w:tcPr>
          <w:p w14:paraId="13DCE438" w14:textId="77777777" w:rsidR="00B71C09" w:rsidRDefault="00B71C09" w:rsidP="00F11EDA">
            <w:r>
              <w:t>comms_uart_baud</w:t>
            </w:r>
            <w:r w:rsidR="00251B73">
              <w:t>_</w:t>
            </w:r>
            <w:r>
              <w:t>rate</w:t>
            </w:r>
          </w:p>
        </w:tc>
        <w:tc>
          <w:tcPr>
            <w:tcW w:w="5796" w:type="dxa"/>
          </w:tcPr>
          <w:p w14:paraId="1C2BF078" w14:textId="77777777" w:rsidR="00B71C09" w:rsidRDefault="00B71C09" w:rsidP="00F11EDA">
            <w:r>
              <w:t>Baud</w:t>
            </w:r>
            <w:r w:rsidR="00251B73">
              <w:t xml:space="preserve"> </w:t>
            </w:r>
            <w:r>
              <w:t xml:space="preserve">rate on the </w:t>
            </w:r>
            <w:r w:rsidR="00F118AB">
              <w:t>COMMS_UART</w:t>
            </w:r>
            <w:r>
              <w:t xml:space="preserve"> interface.</w:t>
            </w:r>
          </w:p>
        </w:tc>
        <w:tc>
          <w:tcPr>
            <w:tcW w:w="3672" w:type="dxa"/>
          </w:tcPr>
          <w:p w14:paraId="5CB4E0F1" w14:textId="77777777" w:rsidR="00B71C09" w:rsidRDefault="00007779" w:rsidP="00F11EDA">
            <w:r>
              <w:t>9600-115200</w:t>
            </w:r>
          </w:p>
        </w:tc>
      </w:tr>
      <w:tr w:rsidR="00B71C09" w14:paraId="46D83954" w14:textId="77777777" w:rsidTr="00F11EDA">
        <w:tc>
          <w:tcPr>
            <w:tcW w:w="1548" w:type="dxa"/>
          </w:tcPr>
          <w:p w14:paraId="35D65346" w14:textId="77777777" w:rsidR="00B71C09" w:rsidRDefault="00B71C09" w:rsidP="00F11EDA">
            <w:r>
              <w:t>gnss_uart_baud</w:t>
            </w:r>
            <w:r w:rsidR="00251B73">
              <w:t>_</w:t>
            </w:r>
            <w:r>
              <w:t>rate</w:t>
            </w:r>
          </w:p>
        </w:tc>
        <w:tc>
          <w:tcPr>
            <w:tcW w:w="5796" w:type="dxa"/>
          </w:tcPr>
          <w:p w14:paraId="7A457C05" w14:textId="77777777" w:rsidR="00B71C09" w:rsidRDefault="00B71C09" w:rsidP="00F11EDA">
            <w:r>
              <w:t>Baud</w:t>
            </w:r>
            <w:r w:rsidR="00251B73">
              <w:t xml:space="preserve"> </w:t>
            </w:r>
            <w:r>
              <w:t>rate on the</w:t>
            </w:r>
            <w:r w:rsidR="00F118AB">
              <w:t xml:space="preserve"> GNSS_UART</w:t>
            </w:r>
            <w:r>
              <w:t xml:space="preserve"> interface.</w:t>
            </w:r>
          </w:p>
        </w:tc>
        <w:tc>
          <w:tcPr>
            <w:tcW w:w="3672" w:type="dxa"/>
          </w:tcPr>
          <w:p w14:paraId="56B3B29E" w14:textId="77777777" w:rsidR="00B71C09" w:rsidRDefault="00B71C09" w:rsidP="00F11EDA">
            <w:r>
              <w:t>9600-115200</w:t>
            </w:r>
          </w:p>
        </w:tc>
      </w:tr>
    </w:tbl>
    <w:p w14:paraId="701C34DD" w14:textId="77777777" w:rsidR="00DA3E92" w:rsidRDefault="00DA3E92">
      <w:pPr>
        <w:rPr>
          <w:rFonts w:ascii="Poppins SemiBold" w:eastAsiaTheme="majorEastAsia" w:hAnsi="Poppins SemiBold" w:cstheme="majorBidi"/>
          <w:b/>
          <w:color w:val="FFCB00"/>
          <w:sz w:val="26"/>
          <w:szCs w:val="26"/>
        </w:rPr>
      </w:pPr>
    </w:p>
    <w:p w14:paraId="0524EAF7" w14:textId="77777777" w:rsidR="00A44FAD" w:rsidRDefault="00A44FAD">
      <w:pPr>
        <w:pStyle w:val="Heading2"/>
        <w:numPr>
          <w:ilvl w:val="1"/>
          <w:numId w:val="4"/>
        </w:numPr>
      </w:pPr>
      <w:bookmarkStart w:id="18" w:name="_Toc242110525"/>
      <w:r>
        <w:lastRenderedPageBreak/>
        <w:t>AT+BIAS_TEE_ENABLE</w:t>
      </w:r>
      <w:bookmarkEnd w:id="18"/>
    </w:p>
    <w:p w14:paraId="7456AFC3" w14:textId="77777777" w:rsidR="00007779" w:rsidRPr="00007779" w:rsidRDefault="00007779">
      <w:pPr>
        <w:pStyle w:val="Heading3"/>
        <w:numPr>
          <w:ilvl w:val="2"/>
          <w:numId w:val="4"/>
        </w:numPr>
      </w:pPr>
      <w:bookmarkStart w:id="19" w:name="_Toc242110526"/>
      <w:r>
        <w:t>Turn the Bias Tee</w:t>
      </w:r>
      <w:r w:rsidR="00490EF3">
        <w:t>s</w:t>
      </w:r>
      <w:r>
        <w:t xml:space="preserve"> On or Off</w:t>
      </w:r>
      <w:bookmarkEnd w:id="19"/>
    </w:p>
    <w:p w14:paraId="3CA1C839" w14:textId="77777777" w:rsidR="00A44FAD" w:rsidRDefault="00A44FAD" w:rsidP="00C96409">
      <w:pPr>
        <w:pStyle w:val="code"/>
      </w:pPr>
      <w:r>
        <w:t>AT+BIAS_TEE_ENABLE=&lt;</w:t>
      </w:r>
      <w:r w:rsidR="00490EF3">
        <w:t>1090_bt_</w:t>
      </w:r>
      <w:r>
        <w:t>enabled&gt;</w:t>
      </w:r>
      <w:r w:rsidR="00490EF3">
        <w:t>,&lt;subg_bt_enabled&gt;</w:t>
      </w:r>
    </w:p>
    <w:p w14:paraId="258AFA44" w14:textId="77777777" w:rsidR="00A35710" w:rsidRDefault="00A35710" w:rsidP="00A44FAD">
      <w:r>
        <w:t>Enable or disable the bias tee to enable use of an external LNA.</w:t>
      </w:r>
    </w:p>
    <w:tbl>
      <w:tblPr>
        <w:tblStyle w:val="TableGrid"/>
        <w:tblW w:w="0" w:type="auto"/>
        <w:tblLook w:val="04A0" w:firstRow="1" w:lastRow="0" w:firstColumn="1" w:lastColumn="0" w:noHBand="0" w:noVBand="1"/>
      </w:tblPr>
      <w:tblGrid>
        <w:gridCol w:w="1792"/>
        <w:gridCol w:w="5637"/>
        <w:gridCol w:w="3587"/>
      </w:tblGrid>
      <w:tr w:rsidR="00A44FAD" w:rsidRPr="00A44FAD" w14:paraId="5F189AF5" w14:textId="77777777" w:rsidTr="00490EF3">
        <w:tc>
          <w:tcPr>
            <w:tcW w:w="1792" w:type="dxa"/>
          </w:tcPr>
          <w:p w14:paraId="5FAFC816" w14:textId="77777777" w:rsidR="00A44FAD" w:rsidRPr="00A44FAD" w:rsidRDefault="00A44FAD" w:rsidP="00F11EDA">
            <w:pPr>
              <w:rPr>
                <w:b/>
                <w:bCs/>
              </w:rPr>
            </w:pPr>
            <w:r w:rsidRPr="00A44FAD">
              <w:rPr>
                <w:b/>
                <w:bCs/>
              </w:rPr>
              <w:t>Parameter</w:t>
            </w:r>
          </w:p>
        </w:tc>
        <w:tc>
          <w:tcPr>
            <w:tcW w:w="5637" w:type="dxa"/>
          </w:tcPr>
          <w:p w14:paraId="759BD579" w14:textId="77777777" w:rsidR="00A44FAD" w:rsidRPr="00A44FAD" w:rsidRDefault="00A44FAD" w:rsidP="00F11EDA">
            <w:pPr>
              <w:rPr>
                <w:b/>
                <w:bCs/>
              </w:rPr>
            </w:pPr>
            <w:r w:rsidRPr="00A44FAD">
              <w:rPr>
                <w:b/>
                <w:bCs/>
              </w:rPr>
              <w:t>Description</w:t>
            </w:r>
          </w:p>
        </w:tc>
        <w:tc>
          <w:tcPr>
            <w:tcW w:w="3587" w:type="dxa"/>
          </w:tcPr>
          <w:p w14:paraId="765968DB" w14:textId="77777777" w:rsidR="00A44FAD" w:rsidRPr="00A44FAD" w:rsidRDefault="00A44FAD" w:rsidP="00F11EDA">
            <w:pPr>
              <w:rPr>
                <w:b/>
                <w:bCs/>
              </w:rPr>
            </w:pPr>
            <w:r w:rsidRPr="00A44FAD">
              <w:rPr>
                <w:b/>
                <w:bCs/>
              </w:rPr>
              <w:t>Acceptable Values</w:t>
            </w:r>
          </w:p>
        </w:tc>
      </w:tr>
      <w:tr w:rsidR="00A44FAD" w14:paraId="0A9C8868" w14:textId="77777777" w:rsidTr="00490EF3">
        <w:tc>
          <w:tcPr>
            <w:tcW w:w="1792" w:type="dxa"/>
          </w:tcPr>
          <w:p w14:paraId="4DFD9D84" w14:textId="77777777" w:rsidR="00A44FAD" w:rsidRDefault="00490EF3" w:rsidP="00F11EDA">
            <w:r>
              <w:t>1090_bt_</w:t>
            </w:r>
            <w:r w:rsidR="00A44FAD">
              <w:t>enabled</w:t>
            </w:r>
          </w:p>
        </w:tc>
        <w:tc>
          <w:tcPr>
            <w:tcW w:w="5637" w:type="dxa"/>
          </w:tcPr>
          <w:p w14:paraId="1590BC1A" w14:textId="77777777" w:rsidR="00A44FAD" w:rsidRDefault="00A35710" w:rsidP="00F11EDA">
            <w:r>
              <w:t xml:space="preserve">Whether the </w:t>
            </w:r>
            <w:r w:rsidR="00490EF3">
              <w:t xml:space="preserve">1090MHz </w:t>
            </w:r>
            <w:r>
              <w:t xml:space="preserve">bias tee is enabled (3.3VDC supplied to the </w:t>
            </w:r>
            <w:r w:rsidR="00490EF3">
              <w:t>1090 RF</w:t>
            </w:r>
            <w:r>
              <w:t xml:space="preserve"> connector) or disabled (no DC voltage supplied to the </w:t>
            </w:r>
            <w:r w:rsidR="00490EF3">
              <w:t>1090 RF</w:t>
            </w:r>
            <w:r>
              <w:t xml:space="preserve"> connector).</w:t>
            </w:r>
          </w:p>
        </w:tc>
        <w:tc>
          <w:tcPr>
            <w:tcW w:w="3587" w:type="dxa"/>
          </w:tcPr>
          <w:p w14:paraId="6C8D018B" w14:textId="77777777" w:rsidR="00007779" w:rsidRDefault="00A35710" w:rsidP="00F11EDA">
            <w:r>
              <w:t>0</w:t>
            </w:r>
            <w:r w:rsidR="00007779">
              <w:t xml:space="preserve"> – Bias tee is disabled.</w:t>
            </w:r>
          </w:p>
          <w:p w14:paraId="78811200" w14:textId="77777777" w:rsidR="00007779" w:rsidRDefault="00007779" w:rsidP="00F11EDA">
            <w:r>
              <w:t>1 – Bias tee is enabled.</w:t>
            </w:r>
          </w:p>
        </w:tc>
      </w:tr>
      <w:tr w:rsidR="00490EF3" w14:paraId="0628A8C3" w14:textId="77777777" w:rsidTr="00490EF3">
        <w:tc>
          <w:tcPr>
            <w:tcW w:w="1792" w:type="dxa"/>
          </w:tcPr>
          <w:p w14:paraId="3229C1BE" w14:textId="77777777" w:rsidR="00490EF3" w:rsidRDefault="00490EF3" w:rsidP="00490EF3">
            <w:r>
              <w:t>subg_bt_enabled</w:t>
            </w:r>
          </w:p>
        </w:tc>
        <w:tc>
          <w:tcPr>
            <w:tcW w:w="5637" w:type="dxa"/>
          </w:tcPr>
          <w:p w14:paraId="06FA6633" w14:textId="77777777" w:rsidR="00490EF3" w:rsidRDefault="00490EF3" w:rsidP="00490EF3">
            <w:r>
              <w:t>Whether the Sub-GHz radio bias tee is enabled (3.3VDC supplied to the SubG RF connector) or disabled (no DC voltage supplied to the SubG RF connector).</w:t>
            </w:r>
          </w:p>
        </w:tc>
        <w:tc>
          <w:tcPr>
            <w:tcW w:w="3587" w:type="dxa"/>
          </w:tcPr>
          <w:p w14:paraId="4F2F73A4" w14:textId="77777777" w:rsidR="00490EF3" w:rsidRDefault="00490EF3" w:rsidP="00490EF3">
            <w:r>
              <w:t>0 – Bias tee is disabled.</w:t>
            </w:r>
          </w:p>
          <w:p w14:paraId="6A742E7F" w14:textId="77777777" w:rsidR="00490EF3" w:rsidRDefault="00490EF3" w:rsidP="00490EF3">
            <w:r>
              <w:t>1 – Bias tee is enabled.</w:t>
            </w:r>
          </w:p>
        </w:tc>
      </w:tr>
    </w:tbl>
    <w:p w14:paraId="60DF0685" w14:textId="77777777" w:rsidR="00A44FAD" w:rsidRDefault="00007779">
      <w:pPr>
        <w:pStyle w:val="Heading3"/>
        <w:numPr>
          <w:ilvl w:val="2"/>
          <w:numId w:val="4"/>
        </w:numPr>
      </w:pPr>
      <w:bookmarkStart w:id="20" w:name="_Toc242110527"/>
      <w:r>
        <w:t>Query the Status of the Bias Tee</w:t>
      </w:r>
      <w:bookmarkEnd w:id="20"/>
    </w:p>
    <w:p w14:paraId="670A19AB" w14:textId="77777777" w:rsidR="00007779" w:rsidRDefault="00007779" w:rsidP="00C96409">
      <w:pPr>
        <w:pStyle w:val="code"/>
      </w:pPr>
      <w:r>
        <w:t>AT+BIAS_TEE_ENABLE?</w:t>
      </w:r>
    </w:p>
    <w:p w14:paraId="0987B0E8" w14:textId="77777777" w:rsidR="00007779" w:rsidRDefault="00007779" w:rsidP="00C96409">
      <w:pPr>
        <w:pStyle w:val="code"/>
      </w:pPr>
      <w:r>
        <w:t>+BIAS_TEE_ENABLE=&lt;</w:t>
      </w:r>
      <w:r w:rsidR="000B41ED">
        <w:t>1090_bt_</w:t>
      </w:r>
      <w:r>
        <w:t>enabled&gt;</w:t>
      </w:r>
      <w:r w:rsidR="000B41ED">
        <w:t>,&lt;subg_bt_enabled&gt;</w:t>
      </w:r>
    </w:p>
    <w:p w14:paraId="359A6A75" w14:textId="77777777" w:rsidR="00CA38CF" w:rsidRDefault="00CA38CF" w:rsidP="00007779">
      <w:pPr>
        <w:pStyle w:val="ListParagraph"/>
        <w:ind w:left="0"/>
      </w:pPr>
    </w:p>
    <w:p w14:paraId="7FF2CA7D" w14:textId="644CD342" w:rsidR="00184870" w:rsidRPr="00007779" w:rsidRDefault="00007779" w:rsidP="005B4DC7">
      <w:pPr>
        <w:pStyle w:val="ListParagraph"/>
        <w:ind w:left="0"/>
      </w:pPr>
      <w:r>
        <w:t xml:space="preserve">Queries the status of the bias tee. See table </w:t>
      </w:r>
      <w:r w:rsidR="00DA3E92">
        <w:t xml:space="preserve">in </w:t>
      </w:r>
      <w:r w:rsidR="00DA3E92">
        <w:fldChar w:fldCharType="begin"/>
      </w:r>
      <w:r w:rsidR="00DA3E92">
        <w:instrText xml:space="preserve"> REF _Ref177744376 \r \h </w:instrText>
      </w:r>
      <w:r w:rsidR="00DA3E92">
        <w:fldChar w:fldCharType="separate"/>
      </w:r>
      <w:r w:rsidR="006E1DA9">
        <w:t xml:space="preserve">4.1.1  </w:t>
      </w:r>
      <w:r w:rsidR="00DA3E92">
        <w:fldChar w:fldCharType="end"/>
      </w:r>
      <w:r w:rsidR="00DA3E92">
        <w:t>for values and their meanings.</w:t>
      </w:r>
    </w:p>
    <w:p w14:paraId="204F2243" w14:textId="77777777" w:rsidR="005B4DC7" w:rsidRDefault="005B4DC7">
      <w:pPr>
        <w:pStyle w:val="Heading2"/>
        <w:numPr>
          <w:ilvl w:val="1"/>
          <w:numId w:val="4"/>
        </w:numPr>
      </w:pPr>
      <w:bookmarkStart w:id="21" w:name="_Toc242110528"/>
      <w:r>
        <w:t>AT+BOOT_USB_UF2</w:t>
      </w:r>
      <w:bookmarkEnd w:id="21"/>
    </w:p>
    <w:p w14:paraId="16E219C4" w14:textId="77777777" w:rsidR="005B4DC7" w:rsidRDefault="005B4DC7" w:rsidP="005B4DC7">
      <w:r>
        <w:t>Reboots the ADSBee into UF2 Bootloader mode. ONLY use this command if you have USB access to your ADSBee! There is no way to recover from the factory UF2 bootloader other than resetting the device or flashing a firmware file to it over USB.</w:t>
      </w:r>
    </w:p>
    <w:p w14:paraId="7B033B3B" w14:textId="77777777" w:rsidR="005B4DC7" w:rsidRDefault="005B4DC7" w:rsidP="005B4DC7">
      <w:pPr>
        <w:pStyle w:val="code"/>
      </w:pPr>
      <w:r>
        <w:t>AT+BOOT_USB_UF2=&lt;reboot_passcode&gt;</w:t>
      </w:r>
    </w:p>
    <w:p w14:paraId="46044E21" w14:textId="77777777" w:rsidR="005B4DC7" w:rsidRDefault="005B4DC7" w:rsidP="005B4DC7"/>
    <w:tbl>
      <w:tblPr>
        <w:tblStyle w:val="TableGrid"/>
        <w:tblW w:w="0" w:type="auto"/>
        <w:tblLook w:val="04A0" w:firstRow="1" w:lastRow="0" w:firstColumn="1" w:lastColumn="0" w:noHBand="0" w:noVBand="1"/>
      </w:tblPr>
      <w:tblGrid>
        <w:gridCol w:w="1792"/>
        <w:gridCol w:w="5637"/>
        <w:gridCol w:w="3587"/>
      </w:tblGrid>
      <w:tr w:rsidR="005B4DC7" w:rsidRPr="00A44FAD" w14:paraId="0A3DFFF4" w14:textId="77777777" w:rsidTr="001B075F">
        <w:tc>
          <w:tcPr>
            <w:tcW w:w="1792" w:type="dxa"/>
          </w:tcPr>
          <w:p w14:paraId="2E362008" w14:textId="77777777" w:rsidR="005B4DC7" w:rsidRPr="00A44FAD" w:rsidRDefault="005B4DC7" w:rsidP="001B075F">
            <w:pPr>
              <w:rPr>
                <w:b/>
                <w:bCs/>
              </w:rPr>
            </w:pPr>
            <w:r w:rsidRPr="00A44FAD">
              <w:rPr>
                <w:b/>
                <w:bCs/>
              </w:rPr>
              <w:t>Parameter</w:t>
            </w:r>
          </w:p>
        </w:tc>
        <w:tc>
          <w:tcPr>
            <w:tcW w:w="5637" w:type="dxa"/>
          </w:tcPr>
          <w:p w14:paraId="6D7796CA" w14:textId="77777777" w:rsidR="005B4DC7" w:rsidRPr="00A44FAD" w:rsidRDefault="005B4DC7" w:rsidP="001B075F">
            <w:pPr>
              <w:rPr>
                <w:b/>
                <w:bCs/>
              </w:rPr>
            </w:pPr>
            <w:r w:rsidRPr="00A44FAD">
              <w:rPr>
                <w:b/>
                <w:bCs/>
              </w:rPr>
              <w:t>Description</w:t>
            </w:r>
          </w:p>
        </w:tc>
        <w:tc>
          <w:tcPr>
            <w:tcW w:w="3587" w:type="dxa"/>
          </w:tcPr>
          <w:p w14:paraId="1FE0B2F4" w14:textId="77777777" w:rsidR="005B4DC7" w:rsidRPr="00A44FAD" w:rsidRDefault="005B4DC7" w:rsidP="001B075F">
            <w:pPr>
              <w:rPr>
                <w:b/>
                <w:bCs/>
              </w:rPr>
            </w:pPr>
            <w:r w:rsidRPr="00A44FAD">
              <w:rPr>
                <w:b/>
                <w:bCs/>
              </w:rPr>
              <w:t>Acceptable Values</w:t>
            </w:r>
          </w:p>
        </w:tc>
      </w:tr>
      <w:tr w:rsidR="005B4DC7" w14:paraId="33FA0103" w14:textId="77777777" w:rsidTr="001B075F">
        <w:tc>
          <w:tcPr>
            <w:tcW w:w="1792" w:type="dxa"/>
          </w:tcPr>
          <w:p w14:paraId="0790E7CB" w14:textId="77777777" w:rsidR="005B4DC7" w:rsidRDefault="005B4DC7" w:rsidP="001B075F">
            <w:r>
              <w:t>reboot_passcode</w:t>
            </w:r>
          </w:p>
        </w:tc>
        <w:tc>
          <w:tcPr>
            <w:tcW w:w="5637" w:type="dxa"/>
          </w:tcPr>
          <w:p w14:paraId="5D191A68" w14:textId="77777777" w:rsidR="005B4DC7" w:rsidRDefault="005B4DC7" w:rsidP="001B075F">
            <w:r>
              <w:t>A passcode that makes it harder to run this command by accident.</w:t>
            </w:r>
          </w:p>
        </w:tc>
        <w:tc>
          <w:tcPr>
            <w:tcW w:w="3587" w:type="dxa"/>
          </w:tcPr>
          <w:p w14:paraId="2716E272" w14:textId="77777777" w:rsidR="005B4DC7" w:rsidRDefault="005B4DC7" w:rsidP="001B075F">
            <w:r>
              <w:t>“1DEADBEE”</w:t>
            </w:r>
          </w:p>
        </w:tc>
      </w:tr>
    </w:tbl>
    <w:p w14:paraId="1905A283" w14:textId="77777777" w:rsidR="00743EDD" w:rsidRDefault="00743EDD" w:rsidP="005B4DC7"/>
    <w:p w14:paraId="08384DF1" w14:textId="77777777" w:rsidR="00743EDD" w:rsidRDefault="00743EDD">
      <w:r>
        <w:br w:type="page"/>
      </w:r>
    </w:p>
    <w:p w14:paraId="7312BB90" w14:textId="77777777" w:rsidR="005B4DC7" w:rsidRPr="005B4DC7" w:rsidRDefault="005B4DC7" w:rsidP="005B4DC7"/>
    <w:p w14:paraId="3752E544" w14:textId="77777777" w:rsidR="0046060E" w:rsidRDefault="0046060E">
      <w:pPr>
        <w:pStyle w:val="Heading2"/>
        <w:numPr>
          <w:ilvl w:val="1"/>
          <w:numId w:val="4"/>
        </w:numPr>
      </w:pPr>
      <w:bookmarkStart w:id="132" w:name="_Toc242110619"/>
      <w:r>
        <w:t>AT+CONFIG_HASH</w:t>
      </w:r>
      <w:bookmarkEnd w:id="132"/>
    </w:p>
    <w:p w14:paraId="5F0C9D9C" w14:textId="77777777" w:rsidR="0046060E" w:rsidRDefault="0046060E">
      <w:r>
        <w:t>Prints hashes of the settings, the CC1312 CCFG (customer configuration) and the firmware images, so a receiver can be compared with a reference receiver in one line. Two receivers with the same firmware and the same settings print the same values. An example query and reply is shown below.</w:t>
      </w:r>
    </w:p>
    <w:tbl>
      <w:tblPr>
        <w:tblStyle w:val="TableGrid"/>
        <w:tblW w:w="0" w:type="auto"/>
        <w:tblLook w:val="04A0" w:firstRow="1" w:lastRow="0" w:firstColumn="1" w:lastColumn="0" w:noHBand="0" w:noVBand="1"/>
      </w:tblPr>
      <w:tblGrid>
        <w:gridCol w:w="11016"/>
      </w:tblGrid>
      <w:tr w:rsidR="0046060E" w14:paraId="2D4A10EF" w14:textId="77777777">
        <w:tc>
          <w:tcPr>
            <w:tcW w:w="11016" w:type="dxa"/>
          </w:tcPr>
          <w:p w14:paraId="446C6540" w14:textId="77777777" w:rsidR="0046060E" w:rsidRDefault="0046060E">
            <w:pPr>
              <w:rPr>
                <w:rFonts w:ascii="Courier New" w:hAnsi="Courier New" w:cs="Courier New"/>
              </w:rPr>
            </w:pPr>
            <w:r>
              <w:rPr>
                <w:rFonts w:ascii="Courier New" w:hAnsi="Courier New" w:cs="Courier New"/>
              </w:rPr>
              <w:t>&gt; AT+CONFIG_HASH?</w:t>
            </w:r>
          </w:p>
          <w:p w14:paraId="7845E835" w14:textId="77777777" w:rsidR="0046060E" w:rsidRDefault="0046060E">
            <w:pPr>
              <w:rPr>
                <w:rFonts w:ascii="Courier New" w:hAnsi="Courier New" w:cs="Courier New"/>
              </w:rPr>
            </w:pPr>
            <w:r>
              <w:rPr>
                <w:rFonts w:ascii="Courier New" w:hAnsi="Courier New" w:cs="Courier New"/>
              </w:rPr>
              <w:t>CONFIG_HASH=0x3D7A91C4</w:t>
            </w:r>
          </w:p>
          <w:p w14:paraId="2C040D2C" w14:textId="77777777" w:rsidR="0046060E" w:rsidRDefault="0046060E">
            <w:pPr>
              <w:rPr>
                <w:rFonts w:ascii="Courier New" w:hAnsi="Courier New" w:cs="Courier New"/>
              </w:rPr>
            </w:pPr>
            <w:r>
              <w:rPr>
                <w:rFonts w:ascii="Courier New" w:hAnsi="Courier New" w:cs="Courier New"/>
              </w:rPr>
              <w:t>SETTINGS_FLEET=0x9140FC1E (settings version 19, 1344 Bytes)</w:t>
            </w:r>
          </w:p>
          <w:p w14:paraId="1D26EB22" w14:textId="77777777" w:rsidR="0046060E" w:rsidRDefault="0046060E">
            <w:pPr>
              <w:rPr>
                <w:rFonts w:ascii="Courier New" w:hAnsi="Courier New" w:cs="Courier New"/>
              </w:rPr>
            </w:pPr>
            <w:r>
              <w:rPr>
                <w:rFonts w:ascii="Courier New" w:hAnsi="Courier New" w:cs="Courier New"/>
              </w:rPr>
              <w:t>SETTINGS_FULL=0x2F6B0D55</w:t>
            </w:r>
          </w:p>
          <w:p w14:paraId="1C9FFE4C" w14:textId="77777777" w:rsidR="0046060E" w:rsidRDefault="0046060E">
            <w:pPr>
              <w:rPr>
                <w:rFonts w:ascii="Courier New" w:hAnsi="Courier New" w:cs="Courier New"/>
              </w:rPr>
            </w:pPr>
            <w:r>
              <w:rPr>
                <w:rFonts w:ascii="Courier New" w:hAnsi="Courier New" w:cs="Courier New"/>
              </w:rPr>
              <w:t>CCFG_CC1312=0x4BB06FBD</w:t>
            </w:r>
          </w:p>
          <w:p w14:paraId="1BCC948D" w14:textId="77777777" w:rsidR="0046060E" w:rsidRDefault="0046060E">
            <w:pPr>
              <w:rPr>
                <w:rFonts w:ascii="Courier New" w:hAnsi="Courier New" w:cs="Courier New"/>
              </w:rPr>
            </w:pPr>
            <w:r>
              <w:rPr>
                <w:rFonts w:ascii="Courier New" w:hAnsi="Courier New" w:cs="Courier New"/>
              </w:rPr>
              <w:t>FIRMWARE=0x4D476C34</w:t>
            </w:r>
          </w:p>
          <w:p w14:paraId="39B8B1B5" w14:textId="77777777" w:rsidR="0046060E" w:rsidRDefault="0046060E">
            <w:pPr>
              <w:rPr>
                <w:rFonts w:ascii="Courier New" w:hAnsi="Courier New" w:cs="Courier New"/>
              </w:rPr>
            </w:pPr>
            <w:r>
              <w:rPr>
                <w:rFonts w:ascii="Courier New" w:hAnsi="Courier New" w:cs="Courier New"/>
              </w:rPr>
              <w:t>FIRMWARE_RP2040=0x7DC53693 (UF2 image, partition 0, 2950400 Bytes)</w:t>
            </w:r>
          </w:p>
          <w:p w14:paraId="7F4B2B88" w14:textId="77777777" w:rsidR="0046060E" w:rsidRDefault="0046060E">
            <w:pPr>
              <w:rPr>
                <w:rFonts w:ascii="Courier New" w:hAnsi="Courier New" w:cs="Courier New"/>
              </w:rPr>
            </w:pPr>
            <w:r>
              <w:rPr>
                <w:rFonts w:ascii="Courier New" w:hAnsi="Courier New" w:cs="Courier New"/>
              </w:rPr>
              <w:t>FIRMWARE_ESP32=0xC90EA4DB</w:t>
            </w:r>
          </w:p>
          <w:p w14:paraId="1867099B" w14:textId="77777777" w:rsidR="0046060E" w:rsidRDefault="0046060E">
            <w:pPr>
              <w:rPr>
                <w:rFonts w:ascii="Courier New" w:hAnsi="Courier New" w:cs="Courier New"/>
              </w:rPr>
            </w:pPr>
            <w:r>
              <w:rPr>
                <w:rFonts w:ascii="Courier New" w:hAnsi="Courier New" w:cs="Courier New"/>
              </w:rPr>
              <w:t>FIRMWARE_CC1312=0x6F59BCF1</w:t>
            </w:r>
          </w:p>
        </w:tc>
      </w:tr>
    </w:tbl>
    <w:p w14:paraId="5C587B42" w14:textId="77777777" w:rsidR="0046060E" w:rsidRDefault="0046060E"/>
    <w:tbl>
      <w:tblPr>
        <w:tblStyle w:val="TableGrid"/>
        <w:tblW w:w="0" w:type="auto"/>
        <w:tblLook w:val="04A0" w:firstRow="1" w:lastRow="0" w:firstColumn="1" w:lastColumn="0" w:noHBand="0" w:noVBand="1"/>
      </w:tblPr>
      <w:tblGrid>
        <w:gridCol w:w="2200"/>
        <w:gridCol w:w="8816"/>
      </w:tblGrid>
      <w:tr w:rsidR="0046060E" w14:paraId="6AED9CAA" w14:textId="77777777">
        <w:tc>
          <w:tcPr>
            <w:tcW w:w="2200" w:type="dxa"/>
          </w:tcPr>
          <w:p w14:paraId="7F3ABF1B" w14:textId="77777777" w:rsidR="0046060E" w:rsidRDefault="0046060E">
            <w:pPr>
              <w:rPr>
                <w:b/>
                <w:bCs/>
              </w:rPr>
            </w:pPr>
            <w:r>
              <w:rPr>
                <w:b/>
                <w:bCs/>
              </w:rPr>
              <w:t>Line</w:t>
            </w:r>
          </w:p>
        </w:tc>
        <w:tc>
          <w:tcPr>
            <w:tcW w:w="8816" w:type="dxa"/>
          </w:tcPr>
          <w:p w14:paraId="19A437DE" w14:textId="77777777" w:rsidR="0046060E" w:rsidRDefault="0046060E">
            <w:pPr>
              <w:rPr>
                <w:b/>
                <w:bCs/>
              </w:rPr>
            </w:pPr>
            <w:r>
              <w:rPr>
                <w:b/>
                <w:bCs/>
              </w:rPr>
              <w:t>Description</w:t>
            </w:r>
          </w:p>
        </w:tc>
      </w:tr>
      <w:tr w:rsidR="0046060E" w14:paraId="72FF91B2" w14:textId="77777777">
        <w:tc>
          <w:tcPr>
            <w:tcW w:w="2200" w:type="dxa"/>
          </w:tcPr>
          <w:p w14:paraId="45C80B96" w14:textId="77777777" w:rsidR="0046060E" w:rsidRDefault="0046060E">
            <w:r>
              <w:t>CONFIG_HASH</w:t>
            </w:r>
          </w:p>
        </w:tc>
        <w:tc>
          <w:tcPr>
            <w:tcW w:w="8816" w:type="dxa"/>
          </w:tcPr>
          <w:p w14:paraId="7EE51C4F" w14:textId="77777777" w:rsidR="0046060E" w:rsidRDefault="0046060E">
            <w:r>
              <w:t>Hash of SETTINGS_FLEET, CCFG_CC1312 and FIRMWARE. Compare this first.</w:t>
            </w:r>
          </w:p>
        </w:tc>
      </w:tr>
      <w:tr w:rsidR="0046060E" w14:paraId="58B1C6C0" w14:textId="77777777">
        <w:tc>
          <w:tcPr>
            <w:tcW w:w="2200" w:type="dxa"/>
          </w:tcPr>
          <w:p w14:paraId="5459B456" w14:textId="77777777" w:rsidR="0046060E" w:rsidRDefault="0046060E">
            <w:r>
              <w:t>SETTINGS_FLEET</w:t>
            </w:r>
          </w:p>
        </w:tc>
        <w:tc>
          <w:tcPr>
            <w:tcW w:w="8816" w:type="dxa"/>
          </w:tcPr>
          <w:p w14:paraId="6197C40F" w14:textId="77777777" w:rsidR="0046060E" w:rsidRDefault="0046060E">
            <w:r>
              <w:t>All settings except the hostname, WiFi access point SSID and channel, feed receiver IDs, Remote ID UAS ID and receiver position values.</w:t>
            </w:r>
          </w:p>
        </w:tc>
      </w:tr>
      <w:tr w:rsidR="0046060E" w14:paraId="137A6B7E" w14:textId="77777777">
        <w:tc>
          <w:tcPr>
            <w:tcW w:w="2200" w:type="dxa"/>
          </w:tcPr>
          <w:p w14:paraId="17C16EE5" w14:textId="77777777" w:rsidR="0046060E" w:rsidRDefault="0046060E">
            <w:r>
              <w:t>SETTINGS_FULL</w:t>
            </w:r>
          </w:p>
        </w:tc>
        <w:tc>
          <w:tcPr>
            <w:tcW w:w="8816" w:type="dxa"/>
          </w:tcPr>
          <w:p w14:paraId="17D5D6DC" w14:textId="77777777" w:rsidR="0046060E" w:rsidRDefault="0046060E">
            <w:r>
              <w:t>All settings.</w:t>
            </w:r>
          </w:p>
        </w:tc>
      </w:tr>
      <w:tr w:rsidR="0046060E" w14:paraId="1C31357E" w14:textId="77777777">
        <w:tc>
          <w:tcPr>
            <w:tcW w:w="2200" w:type="dxa"/>
          </w:tcPr>
          <w:p w14:paraId="2D29BB6B" w14:textId="77777777" w:rsidR="0046060E" w:rsidRDefault="0046060E">
            <w:r>
              <w:t>CCFG_CC1312</w:t>
            </w:r>
          </w:p>
        </w:tc>
        <w:tc>
          <w:tcPr>
            <w:tcW w:w="8816" w:type="dxa"/>
          </w:tcPr>
          <w:p w14:paraId="2053965F" w14:textId="77777777" w:rsidR="0046060E" w:rsidRDefault="0046060E">
            <w:r>
              <w:t>The CCFG of the CC1312, read from its flash at boot.</w:t>
            </w:r>
          </w:p>
        </w:tc>
      </w:tr>
      <w:tr w:rsidR="0046060E" w14:paraId="56431573" w14:textId="77777777">
        <w:tc>
          <w:tcPr>
            <w:tcW w:w="2200" w:type="dxa"/>
          </w:tcPr>
          <w:p w14:paraId="38D80DA8" w14:textId="77777777" w:rsidR="0046060E" w:rsidRDefault="0046060E">
            <w:r>
              <w:t>FIRMWARE</w:t>
            </w:r>
          </w:p>
        </w:tc>
        <w:tc>
          <w:tcPr>
            <w:tcW w:w="8816" w:type="dxa"/>
          </w:tcPr>
          <w:p w14:paraId="19A2A0DD" w14:textId="77777777" w:rsidR="0046060E" w:rsidRDefault="0046060E">
            <w:r>
              <w:t>Hash of the three FIRMWARE_&lt;processor&gt; lines.</w:t>
            </w:r>
          </w:p>
        </w:tc>
      </w:tr>
      <w:tr w:rsidR="0046060E" w14:paraId="5F5D8503" w14:textId="77777777">
        <w:tc>
          <w:tcPr>
            <w:tcW w:w="2200" w:type="dxa"/>
          </w:tcPr>
          <w:p w14:paraId="353EC431" w14:textId="77777777" w:rsidR="0046060E" w:rsidRDefault="0046060E">
            <w:r>
              <w:t>FIRMWARE_RP2040</w:t>
            </w:r>
          </w:p>
        </w:tc>
        <w:tc>
          <w:tcPr>
            <w:tcW w:w="8816" w:type="dxa"/>
          </w:tcPr>
          <w:p w14:paraId="39E3929F" w14:textId="77777777" w:rsidR="0046060E" w:rsidRDefault="0046060E">
            <w:r>
              <w:t>The application image in the running flash partition. The .uf2 image and the .ota images for partition 0 and partition 1 each have their own value.</w:t>
            </w:r>
          </w:p>
        </w:tc>
      </w:tr>
      <w:tr w:rsidR="0046060E" w14:paraId="43A3AFD0" w14:textId="77777777">
        <w:tc>
          <w:tcPr>
            <w:tcW w:w="2200" w:type="dxa"/>
          </w:tcPr>
          <w:p w14:paraId="4E22AE47" w14:textId="77777777" w:rsidR="0046060E" w:rsidRDefault="0046060E">
            <w:r>
              <w:t>FIRMWARE_ESP32</w:t>
            </w:r>
          </w:p>
        </w:tc>
        <w:tc>
          <w:tcPr>
            <w:tcW w:w="8816" w:type="dxa"/>
          </w:tcPr>
          <w:p w14:paraId="13D3C174" w14:textId="77777777" w:rsidR="0046060E" w:rsidRDefault="0046060E">
            <w:r>
              <w:t>The first 4 bytes of the SHA-256 that the ESP32 build stores in its application image.</w:t>
            </w:r>
          </w:p>
        </w:tc>
      </w:tr>
      <w:tr w:rsidR="0046060E" w14:paraId="7E4C0F0A" w14:textId="77777777">
        <w:tc>
          <w:tcPr>
            <w:tcW w:w="2200" w:type="dxa"/>
          </w:tcPr>
          <w:p w14:paraId="2EBD27EB" w14:textId="77777777" w:rsidR="0046060E" w:rsidRDefault="0046060E">
            <w:r>
              <w:t>FIRMWARE_CC1312</w:t>
            </w:r>
          </w:p>
        </w:tc>
        <w:tc>
          <w:tcPr>
            <w:tcW w:w="8816" w:type="dxa"/>
          </w:tcPr>
          <w:p w14:paraId="1E72679F" w14:textId="77777777" w:rsidR="0046060E" w:rsidRDefault="0046060E">
            <w:r>
              <w:t>The application image in the CC1312’s flash.</w:t>
            </w:r>
          </w:p>
        </w:tc>
      </w:tr>
    </w:tbl>
    <w:p w14:paraId="46082CBA" w14:textId="77777777" w:rsidR="0046060E" w:rsidRDefault="0046060E">
      <w:r>
        <w:t>A line reads UNKNOWN when a processor is off or did not answer. Releases list the firmware and CCFG values in adsbee_1090-&lt;version&gt;.hashes.txt.</w:t>
      </w:r>
    </w:p>
    <w:p w14:paraId="30B2792D" w14:textId="77777777" w:rsidR="0046060E" w:rsidRDefault="0046060E">
      <w:pPr>
        <w:pStyle w:val="Heading2"/>
        <w:numPr>
          <w:ilvl w:val="1"/>
          <w:numId w:val="4"/>
        </w:numPr>
      </w:pPr>
      <w:bookmarkStart w:id="22" w:name="_Toc242110529"/>
      <w:r>
        <w:t>AT+DEVICE_INFO</w:t>
      </w:r>
      <w:bookmarkEnd w:id="22"/>
    </w:p>
    <w:p w14:paraId="49DF828C" w14:textId="77777777" w:rsidR="0046060E" w:rsidRDefault="0046060E" w:rsidP="0046060E">
      <w:r>
        <w:t>Queries the device information of the ADSBee. An example query and reply is shown below.</w:t>
      </w:r>
    </w:p>
    <w:tbl>
      <w:tblPr>
        <w:tblStyle w:val="TableGrid"/>
        <w:tblW w:w="0" w:type="auto"/>
        <w:tblLook w:val="04A0" w:firstRow="1" w:lastRow="0" w:firstColumn="1" w:lastColumn="0" w:noHBand="0" w:noVBand="1"/>
      </w:tblPr>
      <w:tblGrid>
        <w:gridCol w:w="11016"/>
      </w:tblGrid>
      <w:tr w:rsidR="0046060E" w14:paraId="25476C99" w14:textId="77777777" w:rsidTr="0046060E">
        <w:tc>
          <w:tcPr>
            <w:tcW w:w="11016" w:type="dxa"/>
          </w:tcPr>
          <w:p w14:paraId="1EA00E7A" w14:textId="77777777" w:rsidR="0046060E" w:rsidRPr="0046060E" w:rsidRDefault="0046060E" w:rsidP="0046060E">
            <w:pPr>
              <w:rPr>
                <w:rFonts w:ascii="Courier New" w:hAnsi="Courier New" w:cs="Courier New"/>
              </w:rPr>
            </w:pPr>
            <w:r w:rsidRPr="0046060E">
              <w:rPr>
                <w:rFonts w:ascii="Courier New" w:hAnsi="Courier New" w:cs="Courier New"/>
              </w:rPr>
              <w:t>&gt; AT+DEVICE_INFO?</w:t>
            </w:r>
          </w:p>
          <w:p w14:paraId="7D581B15" w14:textId="77777777" w:rsidR="0046060E" w:rsidRPr="0046060E" w:rsidRDefault="0046060E" w:rsidP="0046060E">
            <w:pPr>
              <w:rPr>
                <w:rFonts w:ascii="Courier New" w:hAnsi="Courier New" w:cs="Courier New"/>
              </w:rPr>
            </w:pPr>
            <w:r w:rsidRPr="0046060E">
              <w:rPr>
                <w:rFonts w:ascii="Courier New" w:hAnsi="Courier New" w:cs="Courier New"/>
              </w:rPr>
              <w:t>Part Code: 010240002F-20240907-000001</w:t>
            </w:r>
          </w:p>
          <w:p w14:paraId="381400BF" w14:textId="77777777" w:rsidR="0046060E" w:rsidRPr="0046060E" w:rsidRDefault="0046060E" w:rsidP="0046060E">
            <w:pPr>
              <w:rPr>
                <w:rFonts w:ascii="Courier New" w:hAnsi="Courier New" w:cs="Courier New"/>
              </w:rPr>
            </w:pPr>
            <w:r w:rsidRPr="0046060E">
              <w:rPr>
                <w:rFonts w:ascii="Courier New" w:hAnsi="Courier New" w:cs="Courier New"/>
              </w:rPr>
              <w:t>RP2040 Firmware Version: 0.6.2</w:t>
            </w:r>
          </w:p>
          <w:p w14:paraId="726D6C7C" w14:textId="77777777" w:rsidR="0046060E" w:rsidRPr="0046060E" w:rsidRDefault="0046060E" w:rsidP="0046060E">
            <w:pPr>
              <w:rPr>
                <w:rFonts w:ascii="Courier New" w:hAnsi="Courier New" w:cs="Courier New"/>
              </w:rPr>
            </w:pPr>
            <w:r w:rsidRPr="0046060E">
              <w:rPr>
                <w:rFonts w:ascii="Courier New" w:hAnsi="Courier New" w:cs="Courier New"/>
              </w:rPr>
              <w:t>RP2040 Firmware Build: Release</w:t>
            </w:r>
          </w:p>
          <w:p w14:paraId="6AE7CDBA" w14:textId="77777777" w:rsidR="0046060E" w:rsidRPr="0046060E" w:rsidRDefault="0046060E" w:rsidP="0046060E">
            <w:pPr>
              <w:rPr>
                <w:rFonts w:ascii="Courier New" w:hAnsi="Courier New" w:cs="Courier New"/>
              </w:rPr>
            </w:pPr>
            <w:r w:rsidRPr="0046060E">
              <w:rPr>
                <w:rFonts w:ascii="Courier New" w:hAnsi="Courier New" w:cs="Courier New"/>
              </w:rPr>
              <w:t>OTA Key 0: cf737c4fce892fab44c6ec0d5d0f66dccf06c5630ac5b531f4067599df014d5ef213bb73205a9ce378318f259e3d01e3b99c089a75ac0735b204256b9371fbce</w:t>
            </w:r>
          </w:p>
          <w:p w14:paraId="59CC3C00" w14:textId="77777777" w:rsidR="0046060E" w:rsidRPr="0046060E" w:rsidRDefault="0046060E" w:rsidP="0046060E">
            <w:pPr>
              <w:rPr>
                <w:rFonts w:ascii="Courier New" w:hAnsi="Courier New" w:cs="Courier New"/>
              </w:rPr>
            </w:pPr>
            <w:r w:rsidRPr="0046060E">
              <w:rPr>
                <w:rFonts w:ascii="Courier New" w:hAnsi="Courier New" w:cs="Courier New"/>
              </w:rPr>
              <w:t>OTA Key 1: 1701a736dc40c837f318c9e7ae82557a39fe07588d3745602bb9269b13843b87ca7962daecc9897c6dfb0ac4ec77997e9cc34cd356e415fc46eb4ae3dd42b717</w:t>
            </w:r>
          </w:p>
          <w:p w14:paraId="0B26A757" w14:textId="77777777" w:rsidR="0046060E" w:rsidRPr="0046060E" w:rsidRDefault="0046060E" w:rsidP="0046060E">
            <w:pPr>
              <w:rPr>
                <w:rFonts w:ascii="Courier New" w:hAnsi="Courier New" w:cs="Courier New"/>
              </w:rPr>
            </w:pPr>
            <w:r w:rsidRPr="0046060E">
              <w:rPr>
                <w:rFonts w:ascii="Courier New" w:hAnsi="Courier New" w:cs="Courier New"/>
              </w:rPr>
              <w:t>ESP32 Firmware Version: 0.6.2</w:t>
            </w:r>
          </w:p>
          <w:p w14:paraId="64EE7830" w14:textId="77777777" w:rsidR="0046060E" w:rsidRPr="0046060E" w:rsidRDefault="0046060E" w:rsidP="0046060E">
            <w:pPr>
              <w:rPr>
                <w:rFonts w:ascii="Courier New" w:hAnsi="Courier New" w:cs="Courier New"/>
              </w:rPr>
            </w:pPr>
            <w:r w:rsidRPr="0046060E">
              <w:rPr>
                <w:rFonts w:ascii="Courier New" w:hAnsi="Courier New" w:cs="Courier New"/>
              </w:rPr>
              <w:t>ESP32 Base MAC Address: 64:E8:33:5D:0B:C4</w:t>
            </w:r>
          </w:p>
          <w:p w14:paraId="2B85C37F" w14:textId="77777777" w:rsidR="0046060E" w:rsidRPr="0046060E" w:rsidRDefault="0046060E" w:rsidP="0046060E">
            <w:pPr>
              <w:rPr>
                <w:rFonts w:ascii="Courier New" w:hAnsi="Courier New" w:cs="Courier New"/>
              </w:rPr>
            </w:pPr>
            <w:r w:rsidRPr="0046060E">
              <w:rPr>
                <w:rFonts w:ascii="Courier New" w:hAnsi="Courier New" w:cs="Courier New"/>
              </w:rPr>
              <w:t>ESP32 WiFi Station MAC Address: 64:E8:33:5D:0B:C4</w:t>
            </w:r>
          </w:p>
          <w:p w14:paraId="45A9B4DB" w14:textId="77777777" w:rsidR="0046060E" w:rsidRPr="0046060E" w:rsidRDefault="0046060E" w:rsidP="0046060E">
            <w:pPr>
              <w:rPr>
                <w:rFonts w:ascii="Courier New" w:hAnsi="Courier New" w:cs="Courier New"/>
              </w:rPr>
            </w:pPr>
            <w:r w:rsidRPr="0046060E">
              <w:rPr>
                <w:rFonts w:ascii="Courier New" w:hAnsi="Courier New" w:cs="Courier New"/>
              </w:rPr>
              <w:t>ESP32 WiFi AP MAC Address: 64:E8:33:5D:0B:C5</w:t>
            </w:r>
          </w:p>
          <w:p w14:paraId="1A8C079C" w14:textId="77777777" w:rsidR="0046060E" w:rsidRPr="0046060E" w:rsidRDefault="0046060E" w:rsidP="0046060E">
            <w:pPr>
              <w:rPr>
                <w:rFonts w:ascii="Courier New" w:hAnsi="Courier New" w:cs="Courier New"/>
              </w:rPr>
            </w:pPr>
            <w:r w:rsidRPr="0046060E">
              <w:rPr>
                <w:rFonts w:ascii="Courier New" w:hAnsi="Courier New" w:cs="Courier New"/>
              </w:rPr>
              <w:t>ESP32 Bluetooth MAC Address: 64:E8:33:5D:0B:C6</w:t>
            </w:r>
          </w:p>
          <w:p w14:paraId="090C9B2E" w14:textId="77777777" w:rsidR="0046060E" w:rsidRDefault="0046060E" w:rsidP="0046060E">
            <w:pPr>
              <w:rPr>
                <w:rFonts w:ascii="Courier New" w:hAnsi="Courier New" w:cs="Courier New"/>
              </w:rPr>
            </w:pPr>
            <w:r w:rsidRPr="0046060E">
              <w:rPr>
                <w:rFonts w:ascii="Courier New" w:hAnsi="Courier New" w:cs="Courier New"/>
              </w:rPr>
              <w:t>ESP32 Ethernet MAC Address: 64:E8:33:5D:0B:C7</w:t>
            </w:r>
          </w:p>
          <w:p w14:paraId="43A9ED55" w14:textId="77777777" w:rsidR="0046060E" w:rsidRDefault="0046060E" w:rsidP="0046060E">
            <w:r>
              <w:t>The RP2040 Firmware Build line reads Debug or Release (firmware 0.9.1-rc7 and later). Published releases are Release builds; build.sh -d in firmware/adsbee_1090 makes a Debug build.</w:t>
            </w:r>
          </w:p>
          <w:p w14:paraId="6902A381" w14:textId="77777777" w:rsidR="00743EDD" w:rsidRDefault="00743EDD" w:rsidP="0046060E"/>
        </w:tc>
      </w:tr>
    </w:tbl>
    <w:p w14:paraId="401DF02A" w14:textId="77777777" w:rsidR="00A44FAD" w:rsidRDefault="00A44FAD" w:rsidP="00743EDD">
      <w:pPr>
        <w:pStyle w:val="Heading2"/>
        <w:numPr>
          <w:ilvl w:val="1"/>
          <w:numId w:val="4"/>
        </w:numPr>
      </w:pPr>
      <w:bookmarkStart w:id="23" w:name="_Toc242110530"/>
      <w:r>
        <w:t>AT+ESP32_ENABLE</w:t>
      </w:r>
      <w:bookmarkEnd w:id="23"/>
    </w:p>
    <w:p w14:paraId="57935924" w14:textId="77777777" w:rsidR="00DA3E92" w:rsidRDefault="00DA3E92">
      <w:pPr>
        <w:pStyle w:val="Heading3"/>
        <w:numPr>
          <w:ilvl w:val="2"/>
          <w:numId w:val="4"/>
        </w:numPr>
      </w:pPr>
      <w:bookmarkStart w:id="24" w:name="_Ref177746298"/>
      <w:bookmarkStart w:id="25" w:name="_Toc242110531"/>
      <w:r>
        <w:t>Turn the ESP32 On or Off</w:t>
      </w:r>
      <w:bookmarkEnd w:id="24"/>
      <w:bookmarkEnd w:id="25"/>
    </w:p>
    <w:p w14:paraId="4ACFAAC5" w14:textId="77777777" w:rsidR="00C96409" w:rsidRPr="00D55262" w:rsidRDefault="00A35710" w:rsidP="00C96409">
      <w:pPr>
        <w:pStyle w:val="code"/>
      </w:pPr>
      <w:r w:rsidRPr="00D55262">
        <w:t>AT+ESP32_ENABLE=&lt;enabled&gt;</w:t>
      </w:r>
    </w:p>
    <w:p w14:paraId="1BD7289A" w14:textId="77777777" w:rsidR="00DA3E92" w:rsidRDefault="00DA3E92" w:rsidP="00A35710">
      <w:r>
        <w:t>Turns the ESP32 on or off using its enable line. When the ESP32 is turned off, the ADSBee 1090 will draw less power, but the WiFi and network capabilities will be unavailable. This operational mode is useful for conserving energy in applications where the ADSBee is only being communicated with via its serial interfaces.</w:t>
      </w:r>
    </w:p>
    <w:tbl>
      <w:tblPr>
        <w:tblStyle w:val="TableGrid"/>
        <w:tblW w:w="0" w:type="auto"/>
        <w:tblLook w:val="04A0" w:firstRow="1" w:lastRow="0" w:firstColumn="1" w:lastColumn="0" w:noHBand="0" w:noVBand="1"/>
      </w:tblPr>
      <w:tblGrid>
        <w:gridCol w:w="1548"/>
        <w:gridCol w:w="5796"/>
        <w:gridCol w:w="3672"/>
      </w:tblGrid>
      <w:tr w:rsidR="00DA3E92" w:rsidRPr="00A44FAD" w14:paraId="06B83008" w14:textId="77777777" w:rsidTr="00F11EDA">
        <w:tc>
          <w:tcPr>
            <w:tcW w:w="1548" w:type="dxa"/>
          </w:tcPr>
          <w:p w14:paraId="283D580A" w14:textId="77777777" w:rsidR="00DA3E92" w:rsidRPr="00A44FAD" w:rsidRDefault="00DA3E92" w:rsidP="00F11EDA">
            <w:pPr>
              <w:rPr>
                <w:b/>
                <w:bCs/>
              </w:rPr>
            </w:pPr>
            <w:r w:rsidRPr="00A44FAD">
              <w:rPr>
                <w:b/>
                <w:bCs/>
              </w:rPr>
              <w:t>Parameter</w:t>
            </w:r>
          </w:p>
        </w:tc>
        <w:tc>
          <w:tcPr>
            <w:tcW w:w="5796" w:type="dxa"/>
          </w:tcPr>
          <w:p w14:paraId="54674508" w14:textId="77777777" w:rsidR="00DA3E92" w:rsidRPr="00A44FAD" w:rsidRDefault="00DA3E92" w:rsidP="00F11EDA">
            <w:pPr>
              <w:rPr>
                <w:b/>
                <w:bCs/>
              </w:rPr>
            </w:pPr>
            <w:r w:rsidRPr="00A44FAD">
              <w:rPr>
                <w:b/>
                <w:bCs/>
              </w:rPr>
              <w:t>Description</w:t>
            </w:r>
          </w:p>
        </w:tc>
        <w:tc>
          <w:tcPr>
            <w:tcW w:w="3672" w:type="dxa"/>
          </w:tcPr>
          <w:p w14:paraId="18D0361A" w14:textId="77777777" w:rsidR="00DA3E92" w:rsidRPr="00A44FAD" w:rsidRDefault="00DA3E92" w:rsidP="00F11EDA">
            <w:pPr>
              <w:rPr>
                <w:b/>
                <w:bCs/>
              </w:rPr>
            </w:pPr>
            <w:r w:rsidRPr="00A44FAD">
              <w:rPr>
                <w:b/>
                <w:bCs/>
              </w:rPr>
              <w:t>Acceptable Values</w:t>
            </w:r>
          </w:p>
        </w:tc>
      </w:tr>
      <w:tr w:rsidR="00DA3E92" w14:paraId="19E41219" w14:textId="77777777" w:rsidTr="00F11EDA">
        <w:tc>
          <w:tcPr>
            <w:tcW w:w="1548" w:type="dxa"/>
          </w:tcPr>
          <w:p w14:paraId="6317594D" w14:textId="77777777" w:rsidR="00DA3E92" w:rsidRDefault="00DA3E92" w:rsidP="00F11EDA">
            <w:r>
              <w:t>enabled</w:t>
            </w:r>
          </w:p>
        </w:tc>
        <w:tc>
          <w:tcPr>
            <w:tcW w:w="5796" w:type="dxa"/>
          </w:tcPr>
          <w:p w14:paraId="11C9DA3C" w14:textId="77777777" w:rsidR="00DA3E92" w:rsidRDefault="00DA3E92" w:rsidP="00F11EDA">
            <w:r>
              <w:t>Whether the ESP32 is turned on.</w:t>
            </w:r>
          </w:p>
        </w:tc>
        <w:tc>
          <w:tcPr>
            <w:tcW w:w="3672" w:type="dxa"/>
          </w:tcPr>
          <w:p w14:paraId="07C5DB8F" w14:textId="77777777" w:rsidR="00DA3E92" w:rsidRDefault="00DA3E92" w:rsidP="00F11EDA">
            <w:r>
              <w:t>0 – ESP32 is turned on.</w:t>
            </w:r>
          </w:p>
          <w:p w14:paraId="4C84B36C" w14:textId="77777777" w:rsidR="00DA3E92" w:rsidRDefault="00DA3E92" w:rsidP="00F11EDA">
            <w:r>
              <w:t>1 – ESP32 is turned off.</w:t>
            </w:r>
          </w:p>
        </w:tc>
      </w:tr>
    </w:tbl>
    <w:p w14:paraId="5D971715" w14:textId="77777777" w:rsidR="00CA38CF" w:rsidRDefault="00CA38CF" w:rsidP="00CA38CF"/>
    <w:p w14:paraId="085D5DD8" w14:textId="77777777" w:rsidR="00DA3E92" w:rsidRDefault="00DA3E92">
      <w:pPr>
        <w:pStyle w:val="Heading3"/>
        <w:numPr>
          <w:ilvl w:val="2"/>
          <w:numId w:val="4"/>
        </w:numPr>
      </w:pPr>
      <w:bookmarkStart w:id="26" w:name="_Toc242110532"/>
      <w:r>
        <w:t>Query the Status of the ESP32</w:t>
      </w:r>
      <w:bookmarkEnd w:id="26"/>
    </w:p>
    <w:p w14:paraId="00E5D973" w14:textId="77777777" w:rsidR="00DA3E92" w:rsidRDefault="00DA3E92" w:rsidP="00C96409">
      <w:pPr>
        <w:pStyle w:val="code"/>
      </w:pPr>
      <w:r>
        <w:t>AT+ESP32</w:t>
      </w:r>
      <w:r w:rsidR="00F118AB">
        <w:t>_ENABLE?</w:t>
      </w:r>
    </w:p>
    <w:p w14:paraId="0CD3CA2D" w14:textId="77777777" w:rsidR="00C96409" w:rsidRDefault="00F118AB" w:rsidP="00C96409">
      <w:pPr>
        <w:pStyle w:val="code"/>
      </w:pPr>
      <w:r>
        <w:t>ESP32_ENABLE=&lt;enabled&gt;</w:t>
      </w:r>
    </w:p>
    <w:p w14:paraId="33FFD912" w14:textId="3A24DA1D" w:rsidR="00E05529" w:rsidRDefault="00F118AB">
      <w:r>
        <w:t xml:space="preserve">Queries whether the ESP32 is turned on or off. See table in </w:t>
      </w:r>
      <w:r>
        <w:fldChar w:fldCharType="begin"/>
      </w:r>
      <w:r>
        <w:instrText xml:space="preserve"> REF _Ref177746298 \r \h </w:instrText>
      </w:r>
      <w:r>
        <w:fldChar w:fldCharType="separate"/>
      </w:r>
      <w:r w:rsidR="006E1DA9">
        <w:t xml:space="preserve">4.6.1  </w:t>
      </w:r>
      <w:r>
        <w:fldChar w:fldCharType="end"/>
      </w:r>
      <w:r>
        <w:t>for the values and their meanings.</w:t>
      </w:r>
    </w:p>
    <w:p w14:paraId="793759C5" w14:textId="77777777" w:rsidR="00811493" w:rsidRDefault="00811493">
      <w:pPr>
        <w:pStyle w:val="Heading2"/>
        <w:numPr>
          <w:ilvl w:val="1"/>
          <w:numId w:val="4"/>
        </w:numPr>
      </w:pPr>
      <w:bookmarkStart w:id="27" w:name="_Toc242110533"/>
      <w:r>
        <w:t>AT+ESP32_FLASH</w:t>
      </w:r>
      <w:bookmarkEnd w:id="27"/>
    </w:p>
    <w:p w14:paraId="5B7BD509" w14:textId="77777777" w:rsidR="00811493" w:rsidRDefault="00811493" w:rsidP="00811493">
      <w:pPr>
        <w:pStyle w:val="code"/>
      </w:pPr>
      <w:r>
        <w:t>AT+ESP32_FLASH</w:t>
      </w:r>
    </w:p>
    <w:p w14:paraId="38A8A318" w14:textId="77777777" w:rsidR="00811493" w:rsidRPr="00E05529" w:rsidRDefault="00811493" w:rsidP="00811493">
      <w:r>
        <w:t>Flashes the ESP32 with the firmware image stored on the RP2040. This should never be needed, since the RP2040 does a firmware version check of the ESP32 on startup and automatically reflashes he firmware if it is out of date. The AT+ESP32_FLASH command is only used in weird debugging scenarios where the version number of the firmware on the ESP32 matches the version of the firmware stored on the RP2040, but the firmware stored on the RP2040 is different and needs to be flashed onto the ESP32.</w:t>
      </w:r>
    </w:p>
    <w:p w14:paraId="3885ADFB" w14:textId="77777777" w:rsidR="00811493" w:rsidRDefault="00811493"/>
    <w:p w14:paraId="7B703CFD" w14:textId="77777777" w:rsidR="00CA38CF" w:rsidRDefault="00CA38CF">
      <w:pPr>
        <w:pStyle w:val="Heading2"/>
        <w:numPr>
          <w:ilvl w:val="1"/>
          <w:numId w:val="4"/>
        </w:numPr>
      </w:pPr>
      <w:bookmarkStart w:id="28" w:name="_Toc242110534"/>
      <w:r>
        <w:lastRenderedPageBreak/>
        <w:t>AT+ETHERNET</w:t>
      </w:r>
      <w:bookmarkEnd w:id="28"/>
    </w:p>
    <w:p w14:paraId="1BE0A8B4" w14:textId="77777777" w:rsidR="00CA38CF" w:rsidRDefault="00CA38CF">
      <w:pPr>
        <w:pStyle w:val="Heading3"/>
        <w:numPr>
          <w:ilvl w:val="2"/>
          <w:numId w:val="4"/>
        </w:numPr>
      </w:pPr>
      <w:bookmarkStart w:id="29" w:name="_Toc242110535"/>
      <w:r>
        <w:t>Enable or Disable Ethernet</w:t>
      </w:r>
      <w:bookmarkEnd w:id="29"/>
    </w:p>
    <w:p w14:paraId="14B4BF5C" w14:textId="77777777" w:rsidR="00CA38CF" w:rsidRDefault="00CA38CF" w:rsidP="00CA38CF">
      <w:r>
        <w:t>Enables or disables Ethernet functionality on the ESP32. Must be connected to a W5500 Ethernet IC via SPI.</w:t>
      </w:r>
    </w:p>
    <w:p w14:paraId="751DE836" w14:textId="77777777" w:rsidR="00CA38CF" w:rsidRDefault="00CA38CF" w:rsidP="00CA38CF">
      <w:pPr>
        <w:pStyle w:val="code"/>
      </w:pPr>
      <w:r>
        <w:t>AT+ETHERNET=&lt;enabled&gt;</w:t>
      </w:r>
    </w:p>
    <w:p w14:paraId="17625DE0" w14:textId="77777777" w:rsidR="00CA38CF" w:rsidRDefault="00CA38CF" w:rsidP="00CA38CF"/>
    <w:tbl>
      <w:tblPr>
        <w:tblStyle w:val="TableGrid"/>
        <w:tblW w:w="0" w:type="auto"/>
        <w:tblLook w:val="04A0" w:firstRow="1" w:lastRow="0" w:firstColumn="1" w:lastColumn="0" w:noHBand="0" w:noVBand="1"/>
      </w:tblPr>
      <w:tblGrid>
        <w:gridCol w:w="1548"/>
        <w:gridCol w:w="5796"/>
        <w:gridCol w:w="3672"/>
      </w:tblGrid>
      <w:tr w:rsidR="00CA38CF" w:rsidRPr="00A44FAD" w14:paraId="366877C1" w14:textId="77777777" w:rsidTr="00433DF3">
        <w:tc>
          <w:tcPr>
            <w:tcW w:w="1548" w:type="dxa"/>
          </w:tcPr>
          <w:p w14:paraId="33B81066" w14:textId="77777777" w:rsidR="00CA38CF" w:rsidRPr="00A44FAD" w:rsidRDefault="00CA38CF" w:rsidP="00433DF3">
            <w:pPr>
              <w:rPr>
                <w:b/>
                <w:bCs/>
              </w:rPr>
            </w:pPr>
            <w:r w:rsidRPr="00A44FAD">
              <w:rPr>
                <w:b/>
                <w:bCs/>
              </w:rPr>
              <w:t>Parameter</w:t>
            </w:r>
          </w:p>
        </w:tc>
        <w:tc>
          <w:tcPr>
            <w:tcW w:w="5796" w:type="dxa"/>
          </w:tcPr>
          <w:p w14:paraId="3759F179" w14:textId="77777777" w:rsidR="00CA38CF" w:rsidRPr="00A44FAD" w:rsidRDefault="00CA38CF" w:rsidP="00433DF3">
            <w:pPr>
              <w:rPr>
                <w:b/>
                <w:bCs/>
              </w:rPr>
            </w:pPr>
            <w:r w:rsidRPr="00A44FAD">
              <w:rPr>
                <w:b/>
                <w:bCs/>
              </w:rPr>
              <w:t>Description</w:t>
            </w:r>
          </w:p>
        </w:tc>
        <w:tc>
          <w:tcPr>
            <w:tcW w:w="3672" w:type="dxa"/>
          </w:tcPr>
          <w:p w14:paraId="10916F53" w14:textId="77777777" w:rsidR="00CA38CF" w:rsidRPr="00A44FAD" w:rsidRDefault="00CA38CF" w:rsidP="00433DF3">
            <w:pPr>
              <w:rPr>
                <w:b/>
                <w:bCs/>
              </w:rPr>
            </w:pPr>
            <w:r w:rsidRPr="00A44FAD">
              <w:rPr>
                <w:b/>
                <w:bCs/>
              </w:rPr>
              <w:t>Acceptable Values</w:t>
            </w:r>
          </w:p>
        </w:tc>
      </w:tr>
      <w:tr w:rsidR="00CA38CF" w14:paraId="339BEFA7" w14:textId="77777777" w:rsidTr="00433DF3">
        <w:tc>
          <w:tcPr>
            <w:tcW w:w="1548" w:type="dxa"/>
          </w:tcPr>
          <w:p w14:paraId="60C6EE38" w14:textId="77777777" w:rsidR="00CA38CF" w:rsidRDefault="00CA38CF" w:rsidP="00433DF3">
            <w:r>
              <w:t>enabled</w:t>
            </w:r>
          </w:p>
        </w:tc>
        <w:tc>
          <w:tcPr>
            <w:tcW w:w="5796" w:type="dxa"/>
          </w:tcPr>
          <w:p w14:paraId="4AADC2A5" w14:textId="77777777" w:rsidR="00CA38CF" w:rsidRDefault="00CA38CF" w:rsidP="00433DF3">
            <w:r>
              <w:t>Whether Ethernet connectivity is enabled via the ESP32 and a connected W5500 Ethernet IC.</w:t>
            </w:r>
          </w:p>
        </w:tc>
        <w:tc>
          <w:tcPr>
            <w:tcW w:w="3672" w:type="dxa"/>
          </w:tcPr>
          <w:p w14:paraId="071107CA" w14:textId="77777777" w:rsidR="00CA38CF" w:rsidRDefault="00CA38CF" w:rsidP="00433DF3">
            <w:r>
              <w:t>0 – Ethernet is enabled.</w:t>
            </w:r>
          </w:p>
          <w:p w14:paraId="33648DAD" w14:textId="77777777" w:rsidR="00CA38CF" w:rsidRDefault="00CA38CF" w:rsidP="00433DF3">
            <w:r>
              <w:t>1 – Ethernet is disabled.</w:t>
            </w:r>
          </w:p>
        </w:tc>
      </w:tr>
    </w:tbl>
    <w:p w14:paraId="0045B04A" w14:textId="77777777" w:rsidR="00CA38CF" w:rsidRDefault="00CA38CF" w:rsidP="00CA38CF"/>
    <w:p w14:paraId="0C88B976" w14:textId="77777777" w:rsidR="00CA38CF" w:rsidRDefault="00CA38CF">
      <w:pPr>
        <w:pStyle w:val="Heading3"/>
        <w:numPr>
          <w:ilvl w:val="2"/>
          <w:numId w:val="4"/>
        </w:numPr>
      </w:pPr>
      <w:bookmarkStart w:id="30" w:name="_Toc242110536"/>
      <w:r>
        <w:t>Query Ethernet Setting</w:t>
      </w:r>
      <w:bookmarkEnd w:id="30"/>
      <w:r>
        <w:tab/>
      </w:r>
    </w:p>
    <w:p w14:paraId="743FAEA5" w14:textId="77777777" w:rsidR="00CA38CF" w:rsidRDefault="00CA38CF" w:rsidP="00CA38CF">
      <w:pPr>
        <w:pStyle w:val="code"/>
      </w:pPr>
      <w:r>
        <w:t>AT+ETHERNET?</w:t>
      </w:r>
    </w:p>
    <w:p w14:paraId="4A1BE2CC" w14:textId="77777777" w:rsidR="00CA38CF" w:rsidRPr="00CA38CF" w:rsidRDefault="00CA38CF" w:rsidP="00CA38CF">
      <w:pPr>
        <w:pStyle w:val="code"/>
      </w:pPr>
      <w:r>
        <w:t>ETHERNET=1</w:t>
      </w:r>
    </w:p>
    <w:p w14:paraId="2AD88833" w14:textId="77777777" w:rsidR="00A44FAD" w:rsidRDefault="00A44FAD">
      <w:pPr>
        <w:pStyle w:val="Heading2"/>
        <w:numPr>
          <w:ilvl w:val="1"/>
          <w:numId w:val="4"/>
        </w:numPr>
      </w:pPr>
      <w:bookmarkStart w:id="31" w:name="_Toc242110537"/>
      <w:r>
        <w:t>AT+FEED</w:t>
      </w:r>
      <w:bookmarkEnd w:id="31"/>
    </w:p>
    <w:p w14:paraId="4FEDC912" w14:textId="77777777" w:rsidR="003644D3" w:rsidRPr="003644D3" w:rsidRDefault="003644D3">
      <w:pPr>
        <w:pStyle w:val="Heading3"/>
        <w:numPr>
          <w:ilvl w:val="2"/>
          <w:numId w:val="4"/>
        </w:numPr>
      </w:pPr>
      <w:bookmarkStart w:id="32" w:name="_Toc242110538"/>
      <w:r>
        <w:t>Configure a Feed</w:t>
      </w:r>
      <w:bookmarkEnd w:id="32"/>
    </w:p>
    <w:p w14:paraId="70478862" w14:textId="77777777" w:rsidR="00D55262" w:rsidRDefault="00D55262" w:rsidP="00C96409">
      <w:pPr>
        <w:pStyle w:val="code"/>
      </w:pPr>
      <w:r>
        <w:t>AT+FEED=&lt;index&gt;,&lt;uri&gt;,&lt;port&gt;,&lt;active&gt;,&lt;protocol&gt;</w:t>
      </w:r>
    </w:p>
    <w:p w14:paraId="0348176F" w14:textId="77777777" w:rsidR="00E758A2" w:rsidRDefault="00E758A2" w:rsidP="003644D3"/>
    <w:p w14:paraId="7FB7AC27" w14:textId="77777777" w:rsidR="003644D3" w:rsidRDefault="003644D3" w:rsidP="003644D3">
      <w:r>
        <w:t>Example command for configuring feed 0 to send data to airplanes.live, which accepts Mode S Beast protocol on port 30004 at the static IP 78.46.234.18:</w:t>
      </w:r>
    </w:p>
    <w:p w14:paraId="4454422A" w14:textId="77777777" w:rsidR="00C96409" w:rsidRDefault="003644D3" w:rsidP="00C96409">
      <w:pPr>
        <w:pStyle w:val="code"/>
      </w:pPr>
      <w:r>
        <w:t>AT+FEED=0,78.46.234.18,30004,1,BEAST</w:t>
      </w:r>
    </w:p>
    <w:p w14:paraId="6F7B2889" w14:textId="77777777" w:rsidR="00E758A2" w:rsidRDefault="00E758A2" w:rsidP="00E758A2"/>
    <w:tbl>
      <w:tblPr>
        <w:tblStyle w:val="TableGrid"/>
        <w:tblW w:w="0" w:type="auto"/>
        <w:tblLook w:val="04A0" w:firstRow="1" w:lastRow="0" w:firstColumn="1" w:lastColumn="0" w:noHBand="0" w:noVBand="1"/>
      </w:tblPr>
      <w:tblGrid>
        <w:gridCol w:w="1548"/>
        <w:gridCol w:w="5796"/>
        <w:gridCol w:w="3672"/>
      </w:tblGrid>
      <w:tr w:rsidR="00D55262" w:rsidRPr="00A44FAD" w14:paraId="3825C19A" w14:textId="77777777" w:rsidTr="00F11EDA">
        <w:tc>
          <w:tcPr>
            <w:tcW w:w="1548" w:type="dxa"/>
          </w:tcPr>
          <w:p w14:paraId="62CF0375" w14:textId="77777777" w:rsidR="00D55262" w:rsidRPr="00A44FAD" w:rsidRDefault="00D55262" w:rsidP="00F11EDA">
            <w:pPr>
              <w:rPr>
                <w:b/>
                <w:bCs/>
              </w:rPr>
            </w:pPr>
            <w:r w:rsidRPr="00A44FAD">
              <w:rPr>
                <w:b/>
                <w:bCs/>
              </w:rPr>
              <w:t>Parameter</w:t>
            </w:r>
          </w:p>
        </w:tc>
        <w:tc>
          <w:tcPr>
            <w:tcW w:w="5796" w:type="dxa"/>
          </w:tcPr>
          <w:p w14:paraId="3AC48ABA" w14:textId="77777777" w:rsidR="00D55262" w:rsidRPr="00A44FAD" w:rsidRDefault="00D55262" w:rsidP="00F11EDA">
            <w:pPr>
              <w:rPr>
                <w:b/>
                <w:bCs/>
              </w:rPr>
            </w:pPr>
            <w:r w:rsidRPr="00A44FAD">
              <w:rPr>
                <w:b/>
                <w:bCs/>
              </w:rPr>
              <w:t>Description</w:t>
            </w:r>
          </w:p>
        </w:tc>
        <w:tc>
          <w:tcPr>
            <w:tcW w:w="3672" w:type="dxa"/>
          </w:tcPr>
          <w:p w14:paraId="210AD8A4" w14:textId="77777777" w:rsidR="00D55262" w:rsidRPr="00A44FAD" w:rsidRDefault="00D55262" w:rsidP="00F11EDA">
            <w:pPr>
              <w:rPr>
                <w:b/>
                <w:bCs/>
              </w:rPr>
            </w:pPr>
            <w:r w:rsidRPr="00A44FAD">
              <w:rPr>
                <w:b/>
                <w:bCs/>
              </w:rPr>
              <w:t>Acceptable Values</w:t>
            </w:r>
          </w:p>
        </w:tc>
      </w:tr>
      <w:tr w:rsidR="00D55262" w14:paraId="412085AC" w14:textId="77777777" w:rsidTr="00F11EDA">
        <w:tc>
          <w:tcPr>
            <w:tcW w:w="1548" w:type="dxa"/>
          </w:tcPr>
          <w:p w14:paraId="1B81095D" w14:textId="77777777" w:rsidR="003644D3" w:rsidRDefault="003644D3" w:rsidP="00F11EDA">
            <w:r>
              <w:t>index</w:t>
            </w:r>
          </w:p>
        </w:tc>
        <w:tc>
          <w:tcPr>
            <w:tcW w:w="5796" w:type="dxa"/>
          </w:tcPr>
          <w:p w14:paraId="4050F526" w14:textId="77777777" w:rsidR="00D55262" w:rsidRDefault="003644D3" w:rsidP="00F11EDA">
            <w:r>
              <w:t>Which feed slot to configure.</w:t>
            </w:r>
          </w:p>
        </w:tc>
        <w:tc>
          <w:tcPr>
            <w:tcW w:w="3672" w:type="dxa"/>
          </w:tcPr>
          <w:p w14:paraId="7CD98DC4" w14:textId="77777777" w:rsidR="00D55262" w:rsidRDefault="003644D3" w:rsidP="00F11EDA">
            <w:r>
              <w:t>0-5</w:t>
            </w:r>
          </w:p>
        </w:tc>
      </w:tr>
      <w:tr w:rsidR="00D55262" w14:paraId="280106C5" w14:textId="77777777" w:rsidTr="00F11EDA">
        <w:tc>
          <w:tcPr>
            <w:tcW w:w="1548" w:type="dxa"/>
          </w:tcPr>
          <w:p w14:paraId="17B4FFDD" w14:textId="77777777" w:rsidR="00D55262" w:rsidRDefault="003644D3" w:rsidP="00F11EDA">
            <w:r>
              <w:t>uri</w:t>
            </w:r>
          </w:p>
        </w:tc>
        <w:tc>
          <w:tcPr>
            <w:tcW w:w="5796" w:type="dxa"/>
          </w:tcPr>
          <w:p w14:paraId="15C875BD" w14:textId="77777777" w:rsidR="00D55262" w:rsidRDefault="003644D3" w:rsidP="00F11EDA">
            <w:r>
              <w:t>Static IP address or hostname of the feed destination. If the field is given as a hostname, a DNS lookup will be performed in order to convert the hostname to an IP address.</w:t>
            </w:r>
          </w:p>
        </w:tc>
        <w:tc>
          <w:tcPr>
            <w:tcW w:w="3672" w:type="dxa"/>
          </w:tcPr>
          <w:p w14:paraId="46598CD5" w14:textId="77777777" w:rsidR="00D55262" w:rsidRDefault="003644D3" w:rsidP="00F11EDA">
            <w:r>
              <w:t>Public IP address, e.g. 78.46.234.18</w:t>
            </w:r>
          </w:p>
          <w:p w14:paraId="747C918E" w14:textId="77777777" w:rsidR="003644D3" w:rsidRDefault="003644D3" w:rsidP="00F11EDA">
            <w:r>
              <w:t>Hostname, e.g. feed.whereplane.xyz</w:t>
            </w:r>
          </w:p>
          <w:p w14:paraId="69E8EE0B" w14:textId="77777777" w:rsidR="003644D3" w:rsidRDefault="003644D3" w:rsidP="00F11EDA">
            <w:r>
              <w:t>Maximum length 64 characters.</w:t>
            </w:r>
          </w:p>
        </w:tc>
      </w:tr>
      <w:tr w:rsidR="00D55262" w14:paraId="3BC43DCD" w14:textId="77777777" w:rsidTr="00F11EDA">
        <w:tc>
          <w:tcPr>
            <w:tcW w:w="1548" w:type="dxa"/>
          </w:tcPr>
          <w:p w14:paraId="4A6D8730" w14:textId="77777777" w:rsidR="00D55262" w:rsidRDefault="003644D3" w:rsidP="00F11EDA">
            <w:r>
              <w:t>port</w:t>
            </w:r>
          </w:p>
        </w:tc>
        <w:tc>
          <w:tcPr>
            <w:tcW w:w="5796" w:type="dxa"/>
          </w:tcPr>
          <w:p w14:paraId="66E80B2F" w14:textId="77777777" w:rsidR="00D55262" w:rsidRDefault="003644D3" w:rsidP="00F11EDA">
            <w:r>
              <w:t>Port number to feed to.</w:t>
            </w:r>
          </w:p>
        </w:tc>
        <w:tc>
          <w:tcPr>
            <w:tcW w:w="3672" w:type="dxa"/>
          </w:tcPr>
          <w:p w14:paraId="6F02069A" w14:textId="77777777" w:rsidR="00D55262" w:rsidRDefault="003644D3" w:rsidP="00F11EDA">
            <w:r>
              <w:t>0-65535</w:t>
            </w:r>
          </w:p>
        </w:tc>
      </w:tr>
      <w:tr w:rsidR="00D55262" w14:paraId="0DEAC8FC" w14:textId="77777777" w:rsidTr="00F11EDA">
        <w:tc>
          <w:tcPr>
            <w:tcW w:w="1548" w:type="dxa"/>
          </w:tcPr>
          <w:p w14:paraId="7283C50D" w14:textId="77777777" w:rsidR="00D55262" w:rsidRDefault="003644D3" w:rsidP="00F11EDA">
            <w:r>
              <w:t>active</w:t>
            </w:r>
          </w:p>
        </w:tc>
        <w:tc>
          <w:tcPr>
            <w:tcW w:w="5796" w:type="dxa"/>
          </w:tcPr>
          <w:p w14:paraId="442B6CEC" w14:textId="77777777" w:rsidR="00D55262" w:rsidRDefault="003644D3" w:rsidP="00F11EDA">
            <w:r>
              <w:t>Whether the feed should be activated. This can be used to temporarily disable a feed while still keeping its configuration information intact.</w:t>
            </w:r>
          </w:p>
        </w:tc>
        <w:tc>
          <w:tcPr>
            <w:tcW w:w="3672" w:type="dxa"/>
          </w:tcPr>
          <w:p w14:paraId="50FE7479" w14:textId="77777777" w:rsidR="00D55262" w:rsidRDefault="003644D3" w:rsidP="00F11EDA">
            <w:r>
              <w:t>0 – Feed is active.</w:t>
            </w:r>
          </w:p>
          <w:p w14:paraId="4CC71E86" w14:textId="77777777" w:rsidR="003644D3" w:rsidRDefault="003644D3" w:rsidP="00F11EDA">
            <w:r>
              <w:t>1 – Feed is disabled.</w:t>
            </w:r>
          </w:p>
        </w:tc>
      </w:tr>
      <w:tr w:rsidR="00D55262" w14:paraId="6125B90B" w14:textId="77777777" w:rsidTr="00F11EDA">
        <w:tc>
          <w:tcPr>
            <w:tcW w:w="1548" w:type="dxa"/>
          </w:tcPr>
          <w:p w14:paraId="032D17E9" w14:textId="77777777" w:rsidR="00D55262" w:rsidRDefault="003644D3" w:rsidP="00F11EDA">
            <w:r>
              <w:t>protocol</w:t>
            </w:r>
          </w:p>
        </w:tc>
        <w:tc>
          <w:tcPr>
            <w:tcW w:w="5796" w:type="dxa"/>
          </w:tcPr>
          <w:p w14:paraId="73FAE722" w14:textId="77777777" w:rsidR="00D55262" w:rsidRDefault="003644D3" w:rsidP="00F11EDA">
            <w:r>
              <w:t>Which protocol to use when feeding.</w:t>
            </w:r>
          </w:p>
        </w:tc>
        <w:tc>
          <w:tcPr>
            <w:tcW w:w="3672" w:type="dxa"/>
          </w:tcPr>
          <w:p w14:paraId="7B820AF9" w14:textId="77777777" w:rsidR="00D55262" w:rsidRDefault="003644D3" w:rsidP="00F11EDA">
            <w:r>
              <w:t>BEAST – Send validated packets in Mode S Beast format.</w:t>
            </w:r>
          </w:p>
          <w:p w14:paraId="46EBDA62" w14:textId="77777777" w:rsidR="003644D3" w:rsidRDefault="003644D3" w:rsidP="00F11EDA">
            <w:r>
              <w:t>BEAST_RAW – Send both validated and invalid (bad checksum) packets in Mode S Beast format.</w:t>
            </w:r>
          </w:p>
        </w:tc>
      </w:tr>
    </w:tbl>
    <w:p w14:paraId="7F38B3DC" w14:textId="77777777" w:rsidR="00E05529" w:rsidRDefault="00E05529">
      <w:pPr>
        <w:rPr>
          <w:rFonts w:ascii="Poppins" w:eastAsiaTheme="majorEastAsia" w:hAnsi="Poppins" w:cstheme="majorBidi"/>
          <w:color w:val="00AD4D"/>
          <w:sz w:val="24"/>
          <w:szCs w:val="24"/>
        </w:rPr>
      </w:pPr>
      <w:r>
        <w:br w:type="page"/>
      </w:r>
    </w:p>
    <w:p w14:paraId="3D58E919" w14:textId="77777777" w:rsidR="003644D3" w:rsidRDefault="003644D3">
      <w:pPr>
        <w:pStyle w:val="Heading3"/>
        <w:numPr>
          <w:ilvl w:val="2"/>
          <w:numId w:val="4"/>
        </w:numPr>
      </w:pPr>
      <w:bookmarkStart w:id="33" w:name="_Toc242110539"/>
      <w:r>
        <w:lastRenderedPageBreak/>
        <w:t xml:space="preserve">Query </w:t>
      </w:r>
      <w:r w:rsidR="00E05529">
        <w:t xml:space="preserve">Configuration </w:t>
      </w:r>
      <w:r>
        <w:t>of All Feeds</w:t>
      </w:r>
      <w:bookmarkEnd w:id="33"/>
    </w:p>
    <w:p w14:paraId="16F32665" w14:textId="77777777" w:rsidR="003644D3" w:rsidRDefault="003644D3" w:rsidP="00C96409">
      <w:pPr>
        <w:pStyle w:val="code"/>
      </w:pPr>
      <w:r>
        <w:t>AT+FEED?</w:t>
      </w:r>
    </w:p>
    <w:p w14:paraId="0914C105" w14:textId="77777777" w:rsidR="003644D3" w:rsidRDefault="003644D3" w:rsidP="00C96409">
      <w:pPr>
        <w:pStyle w:val="code"/>
      </w:pPr>
      <w:r>
        <w:t>FEED=0(INDEX),192.168.1.103(URI),30004(PORT),1(ACTIVE),BEAST(PROTOCOL),bee00038172d18c(RECEIVER_ID)</w:t>
      </w:r>
    </w:p>
    <w:p w14:paraId="7C3D8580" w14:textId="77777777" w:rsidR="003644D3" w:rsidRDefault="003644D3" w:rsidP="00C96409">
      <w:pPr>
        <w:pStyle w:val="code"/>
      </w:pPr>
      <w:r>
        <w:t>FEED=1(INDEX),(URI),0(PORT),0(ACTIVE),NONE(PROTOCOL),bee00038172d18c(RECEIVER_ID)</w:t>
      </w:r>
    </w:p>
    <w:p w14:paraId="5F37718A" w14:textId="77777777" w:rsidR="003644D3" w:rsidRDefault="003644D3" w:rsidP="00C96409">
      <w:pPr>
        <w:pStyle w:val="code"/>
      </w:pPr>
      <w:r>
        <w:t>FEED=2(INDEX),(URI),0(PORT),0(ACTIVE),NONE(PROTOCOL),bee00038172d18c(RECEIVER_ID)</w:t>
      </w:r>
    </w:p>
    <w:p w14:paraId="6D0BA681" w14:textId="77777777" w:rsidR="003644D3" w:rsidRDefault="003644D3" w:rsidP="00C96409">
      <w:pPr>
        <w:pStyle w:val="code"/>
      </w:pPr>
      <w:r>
        <w:t>FEED=3(INDEX),(URI),0(PORT),0(ACTIVE),NONE(PROTOCOL),bee00038172d18c(RECEIVER_ID)</w:t>
      </w:r>
    </w:p>
    <w:p w14:paraId="72FF87DD" w14:textId="77777777" w:rsidR="003644D3" w:rsidRDefault="003644D3" w:rsidP="00C96409">
      <w:pPr>
        <w:pStyle w:val="code"/>
      </w:pPr>
      <w:r>
        <w:t>FEED=4(INDEX),78.46.234.18(URI),30004(PORT),1(ACTIVE),BEAST(PROTOCOL),bee00038172d18c(RECEIVER_ID)</w:t>
      </w:r>
    </w:p>
    <w:p w14:paraId="500C23CB" w14:textId="77777777" w:rsidR="003644D3" w:rsidRPr="003644D3" w:rsidRDefault="003644D3" w:rsidP="00C96409">
      <w:pPr>
        <w:pStyle w:val="code"/>
      </w:pPr>
      <w:r>
        <w:t>FEED=5(INDEX),feed.whereplane.xyz(URI),30004(PORT),0(ACTIVE),BEAST(PROTOCOL),bee00038172d18c(RECEIVER_ID)</w:t>
      </w:r>
    </w:p>
    <w:p w14:paraId="7CC5FBFB" w14:textId="77777777" w:rsidR="00E05529" w:rsidRDefault="00E05529">
      <w:pPr>
        <w:rPr>
          <w:rFonts w:ascii="Poppins" w:eastAsiaTheme="majorEastAsia" w:hAnsi="Poppins" w:cstheme="majorBidi"/>
          <w:color w:val="00AD4D"/>
          <w:sz w:val="24"/>
          <w:szCs w:val="24"/>
        </w:rPr>
      </w:pPr>
    </w:p>
    <w:p w14:paraId="5260D933" w14:textId="77777777" w:rsidR="00D55262" w:rsidRDefault="00D55262">
      <w:pPr>
        <w:pStyle w:val="Heading3"/>
        <w:numPr>
          <w:ilvl w:val="2"/>
          <w:numId w:val="4"/>
        </w:numPr>
      </w:pPr>
      <w:bookmarkStart w:id="34" w:name="_Toc242110540"/>
      <w:r>
        <w:t xml:space="preserve">Query </w:t>
      </w:r>
      <w:r w:rsidR="00E05529">
        <w:t>Configuration</w:t>
      </w:r>
      <w:r>
        <w:t xml:space="preserve"> of a Single Feed</w:t>
      </w:r>
      <w:bookmarkEnd w:id="34"/>
    </w:p>
    <w:p w14:paraId="68794D85" w14:textId="77777777" w:rsidR="00D55262" w:rsidRDefault="00D55262" w:rsidP="00C96409">
      <w:pPr>
        <w:pStyle w:val="code"/>
      </w:pPr>
      <w:r>
        <w:t>AT+FEED?&lt;index&gt;</w:t>
      </w:r>
    </w:p>
    <w:p w14:paraId="109FD8E9" w14:textId="77777777" w:rsidR="00CA38CF" w:rsidRDefault="00CA38CF" w:rsidP="00E05529"/>
    <w:p w14:paraId="5F512435" w14:textId="77777777" w:rsidR="00E05529" w:rsidRDefault="00E05529" w:rsidP="00E05529">
      <w:r>
        <w:t>Example query for configuration of feed 0 only:</w:t>
      </w:r>
    </w:p>
    <w:p w14:paraId="46E6DC9F" w14:textId="77777777" w:rsidR="00E05529" w:rsidRDefault="00E05529" w:rsidP="00C96409">
      <w:pPr>
        <w:pStyle w:val="code"/>
      </w:pPr>
      <w:r>
        <w:t>AT+FEED?0</w:t>
      </w:r>
    </w:p>
    <w:p w14:paraId="21AA91A9" w14:textId="77777777" w:rsidR="00C96409" w:rsidRDefault="00E05529" w:rsidP="00C96409">
      <w:pPr>
        <w:pStyle w:val="code"/>
      </w:pPr>
      <w:r>
        <w:t>FEED=0(INDEX),192.168.1.103(URI),30004(PORT),1(ACTIVE),BEAST(PROTOCOL),bee00038172d18c(RECEIVER_ID)</w:t>
      </w:r>
    </w:p>
    <w:p w14:paraId="27A2C854" w14:textId="77777777" w:rsidR="00CF1CF1" w:rsidRPr="00E758A2" w:rsidRDefault="00CF1CF1" w:rsidP="00E758A2"/>
    <w:p w14:paraId="2AEC0061" w14:textId="77777777" w:rsidR="00A32D31" w:rsidRDefault="00000000">
      <w:pPr>
        <w:pStyle w:val="Heading2"/>
        <w:numPr>
          <w:ilvl w:val="1"/>
          <w:numId w:val="4"/>
        </w:numPr>
      </w:pPr>
      <w:bookmarkStart w:id="35" w:name="_Toc230658111"/>
      <w:bookmarkStart w:id="36" w:name="_Toc242110541"/>
      <w:r>
        <w:t>AT+FEED_ENABLE</w:t>
      </w:r>
      <w:bookmarkEnd w:id="35"/>
      <w:bookmarkEnd w:id="36"/>
    </w:p>
    <w:p w14:paraId="3AD7561E" w14:textId="77777777" w:rsidR="00A32D31" w:rsidRDefault="00000000">
      <w:pPr>
        <w:pStyle w:val="Heading3"/>
        <w:numPr>
          <w:ilvl w:val="2"/>
          <w:numId w:val="4"/>
        </w:numPr>
      </w:pPr>
      <w:bookmarkStart w:id="37" w:name="_Toc230658112"/>
      <w:bookmarkStart w:id="38" w:name="_Toc242110542"/>
      <w:r>
        <w:t>Enable or Disable All Feeds</w:t>
      </w:r>
      <w:bookmarkEnd w:id="37"/>
      <w:bookmarkEnd w:id="38"/>
    </w:p>
    <w:p w14:paraId="720F7E4F" w14:textId="77777777" w:rsidR="00A32D31" w:rsidRDefault="00000000">
      <w:pPr>
        <w:pStyle w:val="code"/>
      </w:pPr>
      <w:r>
        <w:t>AT+FEED_ENABLE=&lt;enabled&gt;</w:t>
      </w:r>
    </w:p>
    <w:p w14:paraId="576D8C7E" w14:textId="77777777" w:rsidR="00A32D31" w:rsidRDefault="00000000">
      <w:pPr>
        <w:pStyle w:val="code"/>
      </w:pPr>
      <w:r>
        <w:t>OK</w:t>
      </w:r>
    </w:p>
    <w:p w14:paraId="20B397EA" w14:textId="77777777" w:rsidR="00A32D31" w:rsidRDefault="00A32D31"/>
    <w:p w14:paraId="24D7B331" w14:textId="77777777" w:rsidR="00A32D31" w:rsidRDefault="00000000">
      <w:r>
        <w:t>Master switch for all outbound network feeds configured with AT+FEED. When disabled, no feed connections are opened and any open feed connections are closed, regardless of whether individual feeds are marked as active. The per-feed active flags set with AT+FEED are not modified, so re-enabling feeds with AT+FEED_ENABLE=1 resumes exactly the feeds that were previously active. The setting is synchronized to the ESP32 coprocessor. Feeds are enabled by default.</w:t>
      </w:r>
    </w:p>
    <w:tbl>
      <w:tblPr>
        <w:tblStyle w:val="TableGrid"/>
        <w:tblW w:w="0" w:type="auto"/>
        <w:tblLook w:val="04A0" w:firstRow="1" w:lastRow="0" w:firstColumn="1" w:lastColumn="0" w:noHBand="0" w:noVBand="1"/>
      </w:tblPr>
      <w:tblGrid>
        <w:gridCol w:w="1548"/>
        <w:gridCol w:w="5796"/>
        <w:gridCol w:w="3672"/>
      </w:tblGrid>
      <w:tr w:rsidR="00A32D31" w14:paraId="1245BFFC" w14:textId="77777777">
        <w:tc>
          <w:tcPr>
            <w:tcW w:w="1548" w:type="dxa"/>
          </w:tcPr>
          <w:p w14:paraId="020227B6" w14:textId="77777777" w:rsidR="00A32D31" w:rsidRDefault="00000000">
            <w:pPr>
              <w:rPr>
                <w:b/>
                <w:bCs/>
              </w:rPr>
            </w:pPr>
            <w:r>
              <w:rPr>
                <w:b/>
                <w:bCs/>
              </w:rPr>
              <w:t>Parameter</w:t>
            </w:r>
          </w:p>
        </w:tc>
        <w:tc>
          <w:tcPr>
            <w:tcW w:w="5796" w:type="dxa"/>
          </w:tcPr>
          <w:p w14:paraId="27BA1A7B" w14:textId="77777777" w:rsidR="00A32D31" w:rsidRDefault="00000000">
            <w:pPr>
              <w:rPr>
                <w:b/>
                <w:bCs/>
              </w:rPr>
            </w:pPr>
            <w:r>
              <w:rPr>
                <w:b/>
                <w:bCs/>
              </w:rPr>
              <w:t>Description</w:t>
            </w:r>
          </w:p>
        </w:tc>
        <w:tc>
          <w:tcPr>
            <w:tcW w:w="3672" w:type="dxa"/>
          </w:tcPr>
          <w:p w14:paraId="29969E5B" w14:textId="77777777" w:rsidR="00A32D31" w:rsidRDefault="00000000">
            <w:pPr>
              <w:rPr>
                <w:b/>
                <w:bCs/>
              </w:rPr>
            </w:pPr>
            <w:r>
              <w:rPr>
                <w:b/>
                <w:bCs/>
              </w:rPr>
              <w:t>Acceptable Values</w:t>
            </w:r>
          </w:p>
        </w:tc>
      </w:tr>
      <w:tr w:rsidR="00A32D31" w14:paraId="6EDE2188" w14:textId="77777777">
        <w:tc>
          <w:tcPr>
            <w:tcW w:w="1548" w:type="dxa"/>
          </w:tcPr>
          <w:p w14:paraId="18E2DF7F" w14:textId="77777777" w:rsidR="00A32D31" w:rsidRDefault="00000000">
            <w:r>
              <w:t>enabled</w:t>
            </w:r>
          </w:p>
        </w:tc>
        <w:tc>
          <w:tcPr>
            <w:tcW w:w="5796" w:type="dxa"/>
          </w:tcPr>
          <w:p w14:paraId="52A4C069" w14:textId="77777777" w:rsidR="00A32D31" w:rsidRDefault="00000000">
            <w:r>
              <w:t>Whether outbound network feeds are enabled.</w:t>
            </w:r>
          </w:p>
        </w:tc>
        <w:tc>
          <w:tcPr>
            <w:tcW w:w="3672" w:type="dxa"/>
          </w:tcPr>
          <w:p w14:paraId="15765B9B" w14:textId="77777777" w:rsidR="00A32D31" w:rsidRDefault="00000000">
            <w:r>
              <w:t>0 – All feeds are disabled.</w:t>
            </w:r>
          </w:p>
          <w:p w14:paraId="78A50C84" w14:textId="77777777" w:rsidR="00A32D31" w:rsidRDefault="00000000">
            <w:r>
              <w:t>1 – Feeds marked as active with AT+FEED are enabled (default).</w:t>
            </w:r>
          </w:p>
        </w:tc>
      </w:tr>
    </w:tbl>
    <w:p w14:paraId="5AB948BA" w14:textId="77777777" w:rsidR="00A32D31" w:rsidRDefault="00A32D31"/>
    <w:p w14:paraId="1127FE2F" w14:textId="77777777" w:rsidR="00A32D31" w:rsidRDefault="00000000">
      <w:pPr>
        <w:pStyle w:val="Heading3"/>
        <w:numPr>
          <w:ilvl w:val="2"/>
          <w:numId w:val="4"/>
        </w:numPr>
      </w:pPr>
      <w:bookmarkStart w:id="39" w:name="_Toc230658113"/>
      <w:bookmarkStart w:id="40" w:name="_Toc242110543"/>
      <w:r>
        <w:t>Query the Feed Enable Setting</w:t>
      </w:r>
      <w:bookmarkEnd w:id="39"/>
      <w:bookmarkEnd w:id="40"/>
    </w:p>
    <w:p w14:paraId="464F1928" w14:textId="77777777" w:rsidR="00A32D31" w:rsidRDefault="00000000">
      <w:pPr>
        <w:pStyle w:val="code"/>
      </w:pPr>
      <w:r>
        <w:t>AT+FEED_ENABLE?</w:t>
      </w:r>
    </w:p>
    <w:p w14:paraId="6384E354" w14:textId="77777777" w:rsidR="00A32D31" w:rsidRDefault="00000000">
      <w:pPr>
        <w:pStyle w:val="code"/>
      </w:pPr>
      <w:r>
        <w:t>FEED_ENABLE=&lt;enabled&gt;</w:t>
      </w:r>
    </w:p>
    <w:p w14:paraId="7C11F883" w14:textId="77777777" w:rsidR="00A32D31" w:rsidRDefault="00A32D31"/>
    <w:p w14:paraId="5877A21D" w14:textId="77777777" w:rsidR="00A32D31" w:rsidRDefault="00000000">
      <w:r>
        <w:lastRenderedPageBreak/>
        <w:t>Queries whether outbound network feeds are enabled. This setting does not persist across a power cycle unless AT+SETTINGS=SAVE is run to write it to non-volatile storage.</w:t>
      </w:r>
    </w:p>
    <w:p w14:paraId="00931B5D" w14:textId="77777777" w:rsidR="00CF1CF1" w:rsidRPr="00E758A2" w:rsidRDefault="00CF1CF1" w:rsidP="00E758A2"/>
    <w:p w14:paraId="5A0D1901" w14:textId="77777777" w:rsidR="002822F7" w:rsidRDefault="002822F7" w:rsidP="002C3CE6">
      <w:pPr>
        <w:pStyle w:val="Heading2"/>
        <w:numPr>
          <w:ilvl w:val="1"/>
          <w:numId w:val="4"/>
        </w:numPr>
      </w:pPr>
      <w:bookmarkStart w:id="301" w:name="_Toc242110901"/>
      <w:r>
        <w:t>AT+FILTER_DISTANCE_NM</w:t>
      </w:r>
      <w:bookmarkEnd w:id="301"/>
    </w:p>
    <w:p w14:paraId="5A0D1902" w14:textId="77777777" w:rsidR="00B33D43" w:rsidRDefault="00B33D43" w:rsidP="00B33D43">
      <w:r>
        <w:t>Leaves aircraft that are farther than a set distance from the receiver position out of aircraft reports: the web interface's aircraft list and map, the Aircraft JSON WebSocket, and the aircraft reporting protocols (CSBee, MAVLink, GDL90, Aircraft JSON) on serial outputs and network feeds. Raw packets are never filtered: Raw, Beast and MLAT outputs, the network feeds that carry them and the ESP32's packet stream still carry every packet, including those from far aircraft. Aircraft at an unknown distance (no position decoded yet, or no receiver position; see AT+RX_POSITION) are always kept. The filter is off by default. Changes take effect immediately and persist across reboots after AT+SETTINGS=SAVE.</w:t>
      </w:r>
    </w:p>
    <w:p w14:paraId="5A0D1903" w14:textId="77777777" w:rsidR="002822F7" w:rsidRDefault="002822F7" w:rsidP="002C3CE6">
      <w:pPr>
        <w:pStyle w:val="Heading3"/>
        <w:numPr>
          <w:ilvl w:val="2"/>
          <w:numId w:val="4"/>
        </w:numPr>
      </w:pPr>
      <w:bookmarkStart w:id="302" w:name="_Toc242110902"/>
      <w:r>
        <w:t>Set the Distance Filter</w:t>
      </w:r>
      <w:bookmarkEnd w:id="302"/>
    </w:p>
    <w:p w14:paraId="5A0D1904" w14:textId="77777777" w:rsidR="002822F7" w:rsidRDefault="002822F7" w:rsidP="002822F7">
      <w:pPr>
        <w:pStyle w:val="code"/>
      </w:pPr>
      <w:r>
        <w:t>AT+FILTER_DISTANCE_NM=&lt;enabled&gt;,&lt;distance_nm&gt;</w:t>
      </w:r>
    </w:p>
    <w:p w14:paraId="5A0D1905" w14:textId="77777777" w:rsidR="00586B63" w:rsidRDefault="00586B63" w:rsidP="002822F7">
      <w:pPr>
        <w:pStyle w:val="code"/>
      </w:pPr>
      <w:r>
        <w:t>OK</w:t>
      </w:r>
    </w:p>
    <w:p w14:paraId="5A0D1905" w14:textId="77777777" w:rsidR="00586B63" w:rsidRDefault="00586B63" w:rsidP="002822F7">
      <w:pPr>
        <w:pStyle w:val="code"/>
      </w:pPr>
      <w:r>
        <w:t>AT+FILTER_DISTANCE_NM=1,50</w:t>
      </w:r>
    </w:p>
    <w:p w14:paraId="5A0D1905" w14:textId="77777777" w:rsidR="00586B63" w:rsidRDefault="00586B63" w:rsidP="002822F7">
      <w:pPr>
        <w:pStyle w:val="code"/>
      </w:pPr>
      <w:r>
        <w:t>OK</w:t>
      </w:r>
    </w:p>
    <w:p w14:paraId="5A0D1906" w14:textId="77777777" w:rsidR="002822F7" w:rsidRDefault="002822F7" w:rsidP="002822F7"/>
    <w:tbl>
      <w:tblPr>
        <w:tblStyle w:val="TableGrid"/>
        <w:tblW w:w="0" w:type="auto"/>
        <w:tblLook w:val="04A0" w:firstRow="1" w:lastRow="0" w:firstColumn="1" w:lastColumn="0" w:noHBand="0" w:noVBand="1"/>
      </w:tblPr>
      <w:tblGrid>
        <w:gridCol w:w="1716"/>
        <w:gridCol w:w="2966"/>
        <w:gridCol w:w="6334"/>
      </w:tblGrid>
      <w:tr w:rsidR="002822F7" w:rsidRPr="00A44FAD" w14:paraId="5A0D1907" w14:textId="77777777" w:rsidTr="002822F7">
        <w:tc>
          <w:tcPr>
            <w:tcW w:w="1818" w:type="dxa"/>
          </w:tcPr>
          <w:p w14:paraId="5A0D1908" w14:textId="77777777" w:rsidR="002822F7" w:rsidRPr="00A44FAD" w:rsidRDefault="002822F7" w:rsidP="0029586C">
            <w:pPr>
              <w:rPr>
                <w:b/>
                <w:bCs/>
              </w:rPr>
            </w:pPr>
            <w:r w:rsidRPr="00A44FAD">
              <w:rPr>
                <w:b/>
                <w:bCs/>
              </w:rPr>
              <w:t>Parameter</w:t>
            </w:r>
          </w:p>
        </w:tc>
        <w:tc>
          <w:tcPr>
            <w:tcW w:w="3690" w:type="dxa"/>
          </w:tcPr>
          <w:p w14:paraId="5A0D1909" w14:textId="77777777" w:rsidR="002822F7" w:rsidRPr="00A44FAD" w:rsidRDefault="002822F7" w:rsidP="0029586C">
            <w:pPr>
              <w:rPr>
                <w:b/>
                <w:bCs/>
              </w:rPr>
            </w:pPr>
            <w:r w:rsidRPr="00A44FAD">
              <w:rPr>
                <w:b/>
                <w:bCs/>
              </w:rPr>
              <w:t>Description</w:t>
            </w:r>
          </w:p>
        </w:tc>
        <w:tc>
          <w:tcPr>
            <w:tcW w:w="5508" w:type="dxa"/>
          </w:tcPr>
          <w:p w14:paraId="5A0D190A" w14:textId="77777777" w:rsidR="002822F7" w:rsidRPr="00A44FAD" w:rsidRDefault="002822F7" w:rsidP="0029586C">
            <w:pPr>
              <w:rPr>
                <w:b/>
                <w:bCs/>
              </w:rPr>
            </w:pPr>
            <w:r w:rsidRPr="00A44FAD">
              <w:rPr>
                <w:b/>
                <w:bCs/>
              </w:rPr>
              <w:t>Acceptable Values</w:t>
            </w:r>
          </w:p>
        </w:tc>
      </w:tr>
      <w:tr w:rsidR="002822F7" w14:paraId="5A0D190B" w14:textId="77777777" w:rsidTr="002822F7">
        <w:tc>
          <w:tcPr>
            <w:tcW w:w="1818" w:type="dxa"/>
          </w:tcPr>
          <w:p w14:paraId="5A0D190C" w14:textId="77777777" w:rsidR="002822F7" w:rsidRDefault="002822F7" w:rsidP="0029586C">
            <w:r>
              <w:t>enabled</w:t>
            </w:r>
          </w:p>
        </w:tc>
        <w:tc>
          <w:tcPr>
            <w:tcW w:w="3690" w:type="dxa"/>
          </w:tcPr>
          <w:p w14:paraId="5A0D190D" w14:textId="77777777" w:rsidR="002822F7" w:rsidRDefault="002822F7" w:rsidP="0029586C">
            <w:r>
              <w:t>1 turns the filter on, 0 turns it off. Empty keeps the current value.</w:t>
            </w:r>
          </w:p>
        </w:tc>
        <w:tc>
          <w:tcPr>
            <w:tcW w:w="5508" w:type="dxa"/>
          </w:tcPr>
          <w:p w14:paraId="5A0D190E" w14:textId="77777777" w:rsidR="002822F7" w:rsidRDefault="00B33D43" w:rsidP="002822F7">
            <w:r>
              <w:t>0, 1</w:t>
            </w:r>
          </w:p>
          <w:p w14:paraId="5A0D190F" w14:textId="77777777" w:rsidR="00B33D43" w:rsidRDefault="00B33D43" w:rsidP="002822F7"/>
          <w:p w14:paraId="5A0D1910" w14:textId="77777777" w:rsidR="00B33D43" w:rsidRDefault="00B33D43" w:rsidP="002822F7">
            <w:r>
              <w:t>Default: 0 (filter off)</w:t>
            </w:r>
          </w:p>
        </w:tc>
      </w:tr>
      <w:tr w:rsidR="002822F7" w14:paraId="11704FB1" w14:textId="77777777" w:rsidTr="002822F7">
        <w:tc>
          <w:tcPr>
            <w:tcW w:w="1818" w:type="dxa"/>
          </w:tcPr>
          <w:p w14:paraId="3F703459" w14:textId="77777777" w:rsidR="002822F7" w:rsidRDefault="002822F7" w:rsidP="0029586C">
            <w:r>
              <w:t>distance_nm</w:t>
            </w:r>
          </w:p>
        </w:tc>
        <w:tc>
          <w:tcPr>
            <w:tcW w:w="3690" w:type="dxa"/>
          </w:tcPr>
          <w:p w14:paraId="3A638C98" w14:textId="77777777" w:rsidR="002822F7" w:rsidRDefault="002822F7" w:rsidP="0029586C">
            <w:r>
              <w:t>Aircraft known to be farther than this many nautical miles from the receiver position are left out of aircraft reports. Decimal, 0.1 nm resolution (finer values are rounded). Empty keeps the current value.</w:t>
            </w:r>
          </w:p>
        </w:tc>
        <w:tc>
          <w:tcPr>
            <w:tcW w:w="5508" w:type="dxa"/>
          </w:tcPr>
          <w:p w14:paraId="7EEB20A7" w14:textId="77777777" w:rsidR="002822F7" w:rsidRDefault="00B33D43" w:rsidP="002822F7">
            <w:r>
              <w:t>0.1-10000.0</w:t>
            </w:r>
          </w:p>
          <w:p w14:paraId="4F142CED" w14:textId="77777777" w:rsidR="00B33D43" w:rsidRDefault="00B33D43" w:rsidP="002822F7"/>
          <w:p w14:paraId="55DC08C8" w14:textId="77777777" w:rsidR="00B33D43" w:rsidRDefault="00B33D43" w:rsidP="002822F7">
            <w:r>
              <w:t>Default: 100.0</w:t>
            </w:r>
          </w:p>
        </w:tc>
      </w:tr>
    </w:tbl>
    <w:p w14:paraId="5A0D1911" w14:textId="77777777" w:rsidR="002822F7" w:rsidRDefault="00C97CAC" w:rsidP="002C3CE6">
      <w:pPr>
        <w:pStyle w:val="Heading3"/>
        <w:numPr>
          <w:ilvl w:val="2"/>
          <w:numId w:val="4"/>
        </w:numPr>
      </w:pPr>
      <w:bookmarkStart w:id="303" w:name="_Toc242110903"/>
      <w:r>
        <w:t>Query the Distance Filter</w:t>
      </w:r>
      <w:bookmarkEnd w:id="303"/>
    </w:p>
    <w:p w14:paraId="5A0D1912" w14:textId="77777777" w:rsidR="00C97CAC" w:rsidRDefault="00C97CAC" w:rsidP="00C97CAC">
      <w:pPr>
        <w:pStyle w:val="code"/>
      </w:pPr>
      <w:r>
        <w:t>AT+FILTER_DISTANCE_NM?</w:t>
      </w:r>
    </w:p>
    <w:p w14:paraId="5A0D1913" w14:textId="77777777" w:rsidR="00C97CAC" w:rsidRDefault="00C97CAC" w:rsidP="00C97CAC">
      <w:pPr>
        <w:pStyle w:val="code"/>
      </w:pPr>
      <w:r>
        <w:t>FILTER_DISTANCE_NM=0,100.0</w:t>
      </w:r>
    </w:p>
    <w:p w14:paraId="5A0D1914" w14:textId="77777777" w:rsidR="00C97CAC" w:rsidRPr="00C97CAC" w:rsidRDefault="00C97CAC" w:rsidP="00C97CAC"/>
    <w:p w14:paraId="268D76AF" w14:textId="77777777" w:rsidR="00CF1CF1" w:rsidRDefault="00CF1CF1">
      <w:pPr>
        <w:pStyle w:val="Heading2"/>
        <w:numPr>
          <w:ilvl w:val="1"/>
          <w:numId w:val="4"/>
        </w:numPr>
      </w:pPr>
      <w:bookmarkStart w:id="41" w:name="_Toc242110544"/>
      <w:r>
        <w:t>AT+GNSS</w:t>
      </w:r>
      <w:bookmarkEnd w:id="41"/>
    </w:p>
    <w:p w14:paraId="1C0EDE63" w14:textId="77777777" w:rsidR="00CF1CF1" w:rsidRDefault="00CF1CF1" w:rsidP="00CF1CF1">
      <w:pPr>
        <w:pStyle w:val="Heading3"/>
        <w:numPr>
          <w:ilvl w:val="2"/>
          <w:numId w:val="4"/>
        </w:numPr>
      </w:pPr>
      <w:bookmarkStart w:id="42" w:name="_Toc242110545"/>
      <w:r>
        <w:t>Configure GNSS</w:t>
      </w:r>
      <w:bookmarkEnd w:id="42"/>
    </w:p>
    <w:p w14:paraId="01762D89" w14:textId="77777777" w:rsidR="00CF1CF1" w:rsidRPr="00CF1CF1" w:rsidRDefault="00CF1CF1" w:rsidP="00CF1CF1">
      <w:pPr>
        <w:pStyle w:val="code"/>
      </w:pPr>
      <w:r>
        <w:t>AT+GNSS=&lt;enabled&gt;,[type],[notify]</w:t>
      </w:r>
    </w:p>
    <w:p w14:paraId="2DBD8706" w14:textId="77777777" w:rsidR="00CF1CF1" w:rsidRPr="00CF1CF1" w:rsidRDefault="00CF1CF1" w:rsidP="00CF1CF1"/>
    <w:tbl>
      <w:tblPr>
        <w:tblStyle w:val="TableGrid"/>
        <w:tblW w:w="0" w:type="auto"/>
        <w:tblLook w:val="04A0" w:firstRow="1" w:lastRow="0" w:firstColumn="1" w:lastColumn="0" w:noHBand="0" w:noVBand="1"/>
      </w:tblPr>
      <w:tblGrid>
        <w:gridCol w:w="1548"/>
        <w:gridCol w:w="5796"/>
        <w:gridCol w:w="3672"/>
      </w:tblGrid>
      <w:tr w:rsidR="00CF1CF1" w:rsidRPr="00A44FAD" w14:paraId="5B73B0B8" w14:textId="77777777" w:rsidTr="001324B9">
        <w:tc>
          <w:tcPr>
            <w:tcW w:w="1548" w:type="dxa"/>
          </w:tcPr>
          <w:p w14:paraId="5AF1AD62" w14:textId="77777777" w:rsidR="00CF1CF1" w:rsidRPr="00A44FAD" w:rsidRDefault="00CF1CF1" w:rsidP="001324B9">
            <w:pPr>
              <w:rPr>
                <w:b/>
                <w:bCs/>
              </w:rPr>
            </w:pPr>
            <w:r w:rsidRPr="00A44FAD">
              <w:rPr>
                <w:b/>
                <w:bCs/>
              </w:rPr>
              <w:t>Parameter</w:t>
            </w:r>
          </w:p>
        </w:tc>
        <w:tc>
          <w:tcPr>
            <w:tcW w:w="5796" w:type="dxa"/>
          </w:tcPr>
          <w:p w14:paraId="04957F24" w14:textId="77777777" w:rsidR="00CF1CF1" w:rsidRPr="00A44FAD" w:rsidRDefault="00CF1CF1" w:rsidP="001324B9">
            <w:pPr>
              <w:rPr>
                <w:b/>
                <w:bCs/>
              </w:rPr>
            </w:pPr>
            <w:r w:rsidRPr="00A44FAD">
              <w:rPr>
                <w:b/>
                <w:bCs/>
              </w:rPr>
              <w:t>Description</w:t>
            </w:r>
          </w:p>
        </w:tc>
        <w:tc>
          <w:tcPr>
            <w:tcW w:w="3672" w:type="dxa"/>
          </w:tcPr>
          <w:p w14:paraId="763B4930" w14:textId="77777777" w:rsidR="00CF1CF1" w:rsidRPr="00A44FAD" w:rsidRDefault="00CF1CF1" w:rsidP="001324B9">
            <w:pPr>
              <w:rPr>
                <w:b/>
                <w:bCs/>
              </w:rPr>
            </w:pPr>
            <w:r w:rsidRPr="00A44FAD">
              <w:rPr>
                <w:b/>
                <w:bCs/>
              </w:rPr>
              <w:t>Acceptable Values</w:t>
            </w:r>
          </w:p>
        </w:tc>
      </w:tr>
      <w:tr w:rsidR="00CF1CF1" w14:paraId="5325FED0" w14:textId="77777777" w:rsidTr="001324B9">
        <w:tc>
          <w:tcPr>
            <w:tcW w:w="1548" w:type="dxa"/>
          </w:tcPr>
          <w:p w14:paraId="004F6D79" w14:textId="77777777" w:rsidR="00CF1CF1" w:rsidRDefault="00CF1CF1" w:rsidP="001324B9">
            <w:r>
              <w:t>enabled</w:t>
            </w:r>
          </w:p>
        </w:tc>
        <w:tc>
          <w:tcPr>
            <w:tcW w:w="5796" w:type="dxa"/>
          </w:tcPr>
          <w:p w14:paraId="02275A48" w14:textId="77777777" w:rsidR="00CF1CF1" w:rsidRDefault="00CF1CF1" w:rsidP="001324B9">
            <w:r>
              <w:t>Whether the GNSS system should be activated.</w:t>
            </w:r>
          </w:p>
        </w:tc>
        <w:tc>
          <w:tcPr>
            <w:tcW w:w="3672" w:type="dxa"/>
          </w:tcPr>
          <w:p w14:paraId="3ABF2CC9" w14:textId="77777777" w:rsidR="00CF1CF1" w:rsidRDefault="00CF1CF1" w:rsidP="001324B9">
            <w:r>
              <w:t>0-1</w:t>
            </w:r>
          </w:p>
        </w:tc>
      </w:tr>
      <w:tr w:rsidR="00CF1CF1" w14:paraId="1C539703" w14:textId="77777777" w:rsidTr="001324B9">
        <w:tc>
          <w:tcPr>
            <w:tcW w:w="1548" w:type="dxa"/>
          </w:tcPr>
          <w:p w14:paraId="73AD4960" w14:textId="77777777" w:rsidR="00CF1CF1" w:rsidRDefault="00CF1CF1" w:rsidP="001324B9">
            <w:r>
              <w:t>type</w:t>
            </w:r>
          </w:p>
        </w:tc>
        <w:tc>
          <w:tcPr>
            <w:tcW w:w="5796" w:type="dxa"/>
          </w:tcPr>
          <w:p w14:paraId="59E4E395" w14:textId="77777777" w:rsidR="00CF1CF1" w:rsidRDefault="00CF1CF1" w:rsidP="001324B9">
            <w:r>
              <w:t>Optionally specifies the style of messages that are parsed by the GNSS system.</w:t>
            </w:r>
            <w:r>
              <w:br/>
            </w:r>
            <w:r>
              <w:br/>
            </w:r>
            <w:r w:rsidRPr="00CF1CF1">
              <w:rPr>
                <w:b/>
                <w:bCs/>
              </w:rPr>
              <w:t>NONE</w:t>
            </w:r>
            <w:r>
              <w:t xml:space="preserve"> – default value, will disable the GNSS system</w:t>
            </w:r>
            <w:r>
              <w:br/>
            </w:r>
            <w:r w:rsidRPr="00CF1CF1">
              <w:rPr>
                <w:b/>
                <w:bCs/>
              </w:rPr>
              <w:t>GENERIC</w:t>
            </w:r>
            <w:r>
              <w:t xml:space="preserve"> – parses NEMA 0138 style messages</w:t>
            </w:r>
            <w:r>
              <w:br/>
            </w:r>
            <w:r w:rsidRPr="00CF1CF1">
              <w:rPr>
                <w:b/>
                <w:bCs/>
              </w:rPr>
              <w:t>UBX_MIA</w:t>
            </w:r>
            <w:r>
              <w:t xml:space="preserve"> – parses uBlox MIA style messages, including manufacturer specific messages.</w:t>
            </w:r>
          </w:p>
        </w:tc>
        <w:tc>
          <w:tcPr>
            <w:tcW w:w="3672" w:type="dxa"/>
          </w:tcPr>
          <w:p w14:paraId="3CFBA0C6" w14:textId="77777777" w:rsidR="00CF1CF1" w:rsidRDefault="00CF1CF1" w:rsidP="001324B9">
            <w:r>
              <w:t>NONE, GENERIC, UBX_MIA</w:t>
            </w:r>
          </w:p>
        </w:tc>
      </w:tr>
      <w:tr w:rsidR="00CF1CF1" w14:paraId="61AB2BE9" w14:textId="77777777" w:rsidTr="001324B9">
        <w:tc>
          <w:tcPr>
            <w:tcW w:w="1548" w:type="dxa"/>
          </w:tcPr>
          <w:p w14:paraId="4DD501B7" w14:textId="77777777" w:rsidR="00CF1CF1" w:rsidRDefault="00CF1CF1" w:rsidP="001324B9">
            <w:r>
              <w:t>notify</w:t>
            </w:r>
          </w:p>
        </w:tc>
        <w:tc>
          <w:tcPr>
            <w:tcW w:w="5796" w:type="dxa"/>
          </w:tcPr>
          <w:p w14:paraId="7FAFA916" w14:textId="77777777" w:rsidR="00CF1CF1" w:rsidRDefault="00CF1CF1" w:rsidP="001324B9">
            <w:r>
              <w:t xml:space="preserve">Optionally specifies whether the GNSS system should send an unsolicited </w:t>
            </w:r>
            <w:r w:rsidRPr="002C3CE6">
              <w:rPr>
                <w:b/>
                <w:bCs/>
              </w:rPr>
              <w:t>AT+GNSS_FIX</w:t>
            </w:r>
            <w:r>
              <w:t xml:space="preserve"> message </w:t>
            </w:r>
            <w:r w:rsidR="002C3CE6">
              <w:t>when the fix status changes state from invalid to valid, or valid to invalid.</w:t>
            </w:r>
          </w:p>
        </w:tc>
        <w:tc>
          <w:tcPr>
            <w:tcW w:w="3672" w:type="dxa"/>
          </w:tcPr>
          <w:p w14:paraId="10F6A882" w14:textId="77777777" w:rsidR="00CF1CF1" w:rsidRDefault="00CF1CF1" w:rsidP="001324B9">
            <w:r>
              <w:t>0-1</w:t>
            </w:r>
          </w:p>
        </w:tc>
      </w:tr>
    </w:tbl>
    <w:p w14:paraId="7EC07BAF" w14:textId="77777777" w:rsidR="00CF1CF1" w:rsidRPr="00CF1CF1" w:rsidRDefault="00CF1CF1" w:rsidP="00CF1CF1"/>
    <w:p w14:paraId="3955D3F2" w14:textId="77777777" w:rsidR="00CF1CF1" w:rsidRDefault="00CF1CF1" w:rsidP="00CF1CF1">
      <w:pPr>
        <w:pStyle w:val="Heading3"/>
        <w:numPr>
          <w:ilvl w:val="2"/>
          <w:numId w:val="4"/>
        </w:numPr>
      </w:pPr>
      <w:bookmarkStart w:id="43" w:name="_Toc242110546"/>
      <w:r>
        <w:t>Query GNSS Configuration</w:t>
      </w:r>
      <w:bookmarkEnd w:id="43"/>
    </w:p>
    <w:p w14:paraId="2CB0CFFE" w14:textId="77777777" w:rsidR="002C3CE6" w:rsidRPr="00CF1CF1" w:rsidRDefault="002C3CE6" w:rsidP="002C3CE6">
      <w:pPr>
        <w:pStyle w:val="code"/>
      </w:pPr>
      <w:r>
        <w:t>AT+GNSS?</w:t>
      </w:r>
      <w:r>
        <w:br/>
      </w:r>
      <w:r w:rsidRPr="002C3CE6">
        <w:t>GNSS=1,GENERIC,1</w:t>
      </w:r>
    </w:p>
    <w:p w14:paraId="16281E64" w14:textId="77777777" w:rsidR="00CF1CF1" w:rsidRPr="00CF1CF1" w:rsidRDefault="00CF1CF1" w:rsidP="00CF1CF1"/>
    <w:p w14:paraId="1C229103" w14:textId="77777777" w:rsidR="00CF1CF1" w:rsidRDefault="00CF1CF1" w:rsidP="002C3CE6">
      <w:pPr>
        <w:pStyle w:val="Heading2"/>
        <w:numPr>
          <w:ilvl w:val="1"/>
          <w:numId w:val="4"/>
        </w:numPr>
      </w:pPr>
      <w:bookmarkStart w:id="44" w:name="_Toc242110547"/>
      <w:r>
        <w:t>AT+GNSS_FIX</w:t>
      </w:r>
      <w:bookmarkEnd w:id="44"/>
    </w:p>
    <w:p w14:paraId="7521D9C8" w14:textId="77777777" w:rsidR="002C3CE6" w:rsidRPr="002C3CE6" w:rsidRDefault="002C3CE6" w:rsidP="002C3CE6">
      <w:pPr>
        <w:pStyle w:val="Heading3"/>
        <w:numPr>
          <w:ilvl w:val="2"/>
          <w:numId w:val="4"/>
        </w:numPr>
      </w:pPr>
      <w:bookmarkStart w:id="45" w:name="_Toc242110548"/>
      <w:r>
        <w:t>Unsolicited AT+GNSS_FIX Messages</w:t>
      </w:r>
      <w:bookmarkEnd w:id="45"/>
    </w:p>
    <w:p w14:paraId="2EACC89D" w14:textId="77777777" w:rsidR="002C3CE6" w:rsidRPr="002C3CE6" w:rsidRDefault="002C3CE6" w:rsidP="002C3CE6">
      <w:r>
        <w:t>When enabled, the ADSBee sends unsolicited AT+GNSS_FIX messages on the COMMS_UART and web console. These messages are emitted when the state of the GNSS_FIX changes from valid to invalid, or invalid to valid. The maximum transmission rate of these messages is once per second.</w:t>
      </w:r>
    </w:p>
    <w:p w14:paraId="35990BB9" w14:textId="77777777" w:rsidR="002C3CE6" w:rsidRPr="002C3CE6" w:rsidRDefault="002C3CE6" w:rsidP="002C3CE6">
      <w:pPr>
        <w:pStyle w:val="Heading3"/>
        <w:numPr>
          <w:ilvl w:val="2"/>
          <w:numId w:val="4"/>
        </w:numPr>
      </w:pPr>
      <w:bookmarkStart w:id="46" w:name="_Toc242110549"/>
      <w:r>
        <w:t>Query GNSS Fix</w:t>
      </w:r>
      <w:bookmarkEnd w:id="46"/>
    </w:p>
    <w:p w14:paraId="4B638622" w14:textId="77777777" w:rsidR="00CF1CF1" w:rsidRDefault="002C3CE6" w:rsidP="00CF1CF1">
      <w:pPr>
        <w:pStyle w:val="code"/>
      </w:pPr>
      <w:r>
        <w:t>AT+GNSS_FIX?</w:t>
      </w:r>
      <w:r w:rsidR="003713FC">
        <w:br/>
      </w:r>
      <w:r w:rsidR="003713FC" w:rsidRPr="003713FC">
        <w:t>GNSS_FIX=&lt;valid&gt;,&lt;lat&gt;,&lt;lon&gt;,&lt;alt_ft&gt;,&lt;heading&gt;,&lt;speed_kts&gt;,</w:t>
      </w:r>
      <w:r w:rsidR="003713FC">
        <w:t>&lt;sats&gt;,</w:t>
      </w:r>
      <w:r w:rsidR="003713FC" w:rsidRPr="003713FC">
        <w:t>&lt;UTC&gt;,&lt;pps_count&gt;</w:t>
      </w:r>
      <w:r w:rsidR="003713FC">
        <w:br/>
      </w:r>
      <w:r w:rsidR="003713FC" w:rsidRPr="003713FC">
        <w:t>GNSS_FIX=1,3</w:t>
      </w:r>
      <w:r w:rsidR="003713FC">
        <w:t>9.752150,</w:t>
      </w:r>
      <w:r w:rsidR="003713FC" w:rsidRPr="003713FC">
        <w:t>-122.205914,719,324.6,0,7,01:40:01,1530</w:t>
      </w:r>
    </w:p>
    <w:p w14:paraId="441D9C98" w14:textId="77777777" w:rsidR="003713FC" w:rsidRDefault="003713FC" w:rsidP="00CF1CF1"/>
    <w:tbl>
      <w:tblPr>
        <w:tblStyle w:val="TableGrid"/>
        <w:tblW w:w="0" w:type="auto"/>
        <w:tblLook w:val="04A0" w:firstRow="1" w:lastRow="0" w:firstColumn="1" w:lastColumn="0" w:noHBand="0" w:noVBand="1"/>
      </w:tblPr>
      <w:tblGrid>
        <w:gridCol w:w="1548"/>
        <w:gridCol w:w="5796"/>
        <w:gridCol w:w="3672"/>
      </w:tblGrid>
      <w:tr w:rsidR="002C3CE6" w:rsidRPr="00A44FAD" w14:paraId="206F6BFE" w14:textId="77777777" w:rsidTr="001324B9">
        <w:tc>
          <w:tcPr>
            <w:tcW w:w="1548" w:type="dxa"/>
          </w:tcPr>
          <w:p w14:paraId="3F0D4FAE" w14:textId="77777777" w:rsidR="002C3CE6" w:rsidRPr="00A44FAD" w:rsidRDefault="002C3CE6" w:rsidP="001324B9">
            <w:pPr>
              <w:rPr>
                <w:b/>
                <w:bCs/>
              </w:rPr>
            </w:pPr>
            <w:r w:rsidRPr="00A44FAD">
              <w:rPr>
                <w:b/>
                <w:bCs/>
              </w:rPr>
              <w:t>Parameter</w:t>
            </w:r>
          </w:p>
        </w:tc>
        <w:tc>
          <w:tcPr>
            <w:tcW w:w="5796" w:type="dxa"/>
          </w:tcPr>
          <w:p w14:paraId="7CB6A597" w14:textId="77777777" w:rsidR="002C3CE6" w:rsidRPr="00A44FAD" w:rsidRDefault="002C3CE6" w:rsidP="001324B9">
            <w:pPr>
              <w:rPr>
                <w:b/>
                <w:bCs/>
              </w:rPr>
            </w:pPr>
            <w:r w:rsidRPr="00A44FAD">
              <w:rPr>
                <w:b/>
                <w:bCs/>
              </w:rPr>
              <w:t>Description</w:t>
            </w:r>
          </w:p>
        </w:tc>
        <w:tc>
          <w:tcPr>
            <w:tcW w:w="3672" w:type="dxa"/>
          </w:tcPr>
          <w:p w14:paraId="05FB9AD4" w14:textId="77777777" w:rsidR="002C3CE6" w:rsidRPr="00A44FAD" w:rsidRDefault="003713FC" w:rsidP="001324B9">
            <w:pPr>
              <w:rPr>
                <w:b/>
                <w:bCs/>
              </w:rPr>
            </w:pPr>
            <w:r>
              <w:rPr>
                <w:b/>
                <w:bCs/>
              </w:rPr>
              <w:t>Expected Values</w:t>
            </w:r>
          </w:p>
        </w:tc>
      </w:tr>
      <w:tr w:rsidR="002C3CE6" w14:paraId="5276A4D1" w14:textId="77777777" w:rsidTr="001324B9">
        <w:tc>
          <w:tcPr>
            <w:tcW w:w="1548" w:type="dxa"/>
          </w:tcPr>
          <w:p w14:paraId="6D8EB2DB" w14:textId="77777777" w:rsidR="002C3CE6" w:rsidRDefault="003713FC" w:rsidP="001324B9">
            <w:r>
              <w:t>valid</w:t>
            </w:r>
          </w:p>
        </w:tc>
        <w:tc>
          <w:tcPr>
            <w:tcW w:w="5796" w:type="dxa"/>
          </w:tcPr>
          <w:p w14:paraId="1670759F" w14:textId="77777777" w:rsidR="002C3CE6" w:rsidRDefault="003713FC" w:rsidP="001324B9">
            <w:r>
              <w:t>Whether or not the GNSS system has a valid position fix</w:t>
            </w:r>
          </w:p>
        </w:tc>
        <w:tc>
          <w:tcPr>
            <w:tcW w:w="3672" w:type="dxa"/>
          </w:tcPr>
          <w:p w14:paraId="735D0430" w14:textId="77777777" w:rsidR="002C3CE6" w:rsidRDefault="002C3CE6" w:rsidP="001324B9">
            <w:r>
              <w:t>0-1</w:t>
            </w:r>
          </w:p>
        </w:tc>
      </w:tr>
      <w:tr w:rsidR="002C3CE6" w14:paraId="4D6D4487" w14:textId="77777777" w:rsidTr="001324B9">
        <w:tc>
          <w:tcPr>
            <w:tcW w:w="1548" w:type="dxa"/>
          </w:tcPr>
          <w:p w14:paraId="2C9DB7AD" w14:textId="77777777" w:rsidR="002C3CE6" w:rsidRDefault="003713FC" w:rsidP="001324B9">
            <w:r>
              <w:t>lat</w:t>
            </w:r>
          </w:p>
        </w:tc>
        <w:tc>
          <w:tcPr>
            <w:tcW w:w="5796" w:type="dxa"/>
          </w:tcPr>
          <w:p w14:paraId="399C21D8" w14:textId="77777777" w:rsidR="002C3CE6" w:rsidRDefault="003713FC" w:rsidP="001324B9">
            <w:r>
              <w:t>GNSS position latitude</w:t>
            </w:r>
          </w:p>
        </w:tc>
        <w:tc>
          <w:tcPr>
            <w:tcW w:w="3672" w:type="dxa"/>
          </w:tcPr>
          <w:p w14:paraId="35CB2593" w14:textId="77777777" w:rsidR="002C3CE6" w:rsidRDefault="003713FC" w:rsidP="001324B9">
            <w:r>
              <w:t>-90.000 to +90.000 degrees</w:t>
            </w:r>
          </w:p>
        </w:tc>
      </w:tr>
      <w:tr w:rsidR="002C3CE6" w14:paraId="4C7170CA" w14:textId="77777777" w:rsidTr="001324B9">
        <w:tc>
          <w:tcPr>
            <w:tcW w:w="1548" w:type="dxa"/>
          </w:tcPr>
          <w:p w14:paraId="73EADDDC" w14:textId="77777777" w:rsidR="002C3CE6" w:rsidRDefault="003713FC" w:rsidP="001324B9">
            <w:r>
              <w:t>lon</w:t>
            </w:r>
          </w:p>
        </w:tc>
        <w:tc>
          <w:tcPr>
            <w:tcW w:w="5796" w:type="dxa"/>
          </w:tcPr>
          <w:p w14:paraId="144E3391" w14:textId="77777777" w:rsidR="002C3CE6" w:rsidRDefault="003713FC" w:rsidP="001324B9">
            <w:r>
              <w:t>GNSS position longitude</w:t>
            </w:r>
          </w:p>
        </w:tc>
        <w:tc>
          <w:tcPr>
            <w:tcW w:w="3672" w:type="dxa"/>
          </w:tcPr>
          <w:p w14:paraId="171CF1B5" w14:textId="77777777" w:rsidR="002C3CE6" w:rsidRDefault="003713FC" w:rsidP="001324B9">
            <w:r>
              <w:t>-180.000 to +180.000 degrees</w:t>
            </w:r>
          </w:p>
        </w:tc>
      </w:tr>
      <w:tr w:rsidR="003713FC" w14:paraId="0C55886B" w14:textId="77777777" w:rsidTr="001324B9">
        <w:tc>
          <w:tcPr>
            <w:tcW w:w="1548" w:type="dxa"/>
          </w:tcPr>
          <w:p w14:paraId="3700CC86" w14:textId="77777777" w:rsidR="003713FC" w:rsidRDefault="003713FC" w:rsidP="001324B9">
            <w:r>
              <w:t>alt_ft</w:t>
            </w:r>
          </w:p>
        </w:tc>
        <w:tc>
          <w:tcPr>
            <w:tcW w:w="5796" w:type="dxa"/>
          </w:tcPr>
          <w:p w14:paraId="34B31409" w14:textId="77777777" w:rsidR="003713FC" w:rsidRDefault="003713FC" w:rsidP="001324B9">
            <w:r>
              <w:t>GNSS altitude</w:t>
            </w:r>
          </w:p>
        </w:tc>
        <w:tc>
          <w:tcPr>
            <w:tcW w:w="3672" w:type="dxa"/>
          </w:tcPr>
          <w:p w14:paraId="55147190" w14:textId="77777777" w:rsidR="003713FC" w:rsidRDefault="003713FC" w:rsidP="001324B9">
            <w:r>
              <w:t>0-50,000 feet</w:t>
            </w:r>
          </w:p>
        </w:tc>
      </w:tr>
      <w:tr w:rsidR="003713FC" w14:paraId="4C3F72D9" w14:textId="77777777" w:rsidTr="001324B9">
        <w:tc>
          <w:tcPr>
            <w:tcW w:w="1548" w:type="dxa"/>
          </w:tcPr>
          <w:p w14:paraId="485F21F3" w14:textId="77777777" w:rsidR="003713FC" w:rsidRDefault="003713FC" w:rsidP="001324B9">
            <w:r>
              <w:t>heading</w:t>
            </w:r>
          </w:p>
        </w:tc>
        <w:tc>
          <w:tcPr>
            <w:tcW w:w="5796" w:type="dxa"/>
          </w:tcPr>
          <w:p w14:paraId="04A64025" w14:textId="77777777" w:rsidR="003713FC" w:rsidRDefault="003713FC" w:rsidP="001324B9">
            <w:r>
              <w:t>GNSS track heading</w:t>
            </w:r>
          </w:p>
        </w:tc>
        <w:tc>
          <w:tcPr>
            <w:tcW w:w="3672" w:type="dxa"/>
          </w:tcPr>
          <w:p w14:paraId="78F78F40" w14:textId="77777777" w:rsidR="003713FC" w:rsidRDefault="003713FC" w:rsidP="001324B9">
            <w:r>
              <w:t>0.0-360.0 degrees</w:t>
            </w:r>
          </w:p>
        </w:tc>
      </w:tr>
      <w:tr w:rsidR="003713FC" w14:paraId="3180023E" w14:textId="77777777" w:rsidTr="001324B9">
        <w:tc>
          <w:tcPr>
            <w:tcW w:w="1548" w:type="dxa"/>
          </w:tcPr>
          <w:p w14:paraId="3925DE8D" w14:textId="77777777" w:rsidR="003713FC" w:rsidRDefault="003713FC" w:rsidP="001324B9">
            <w:r>
              <w:t>speed_kts</w:t>
            </w:r>
          </w:p>
        </w:tc>
        <w:tc>
          <w:tcPr>
            <w:tcW w:w="5796" w:type="dxa"/>
          </w:tcPr>
          <w:p w14:paraId="7CD79A64" w14:textId="77777777" w:rsidR="003713FC" w:rsidRDefault="003713FC" w:rsidP="001324B9">
            <w:r>
              <w:t>GNSS track speed</w:t>
            </w:r>
          </w:p>
        </w:tc>
        <w:tc>
          <w:tcPr>
            <w:tcW w:w="3672" w:type="dxa"/>
          </w:tcPr>
          <w:p w14:paraId="764ADFFE" w14:textId="77777777" w:rsidR="003713FC" w:rsidRDefault="003713FC" w:rsidP="001324B9">
            <w:r>
              <w:t>0-999 knots</w:t>
            </w:r>
          </w:p>
        </w:tc>
      </w:tr>
      <w:tr w:rsidR="003713FC" w14:paraId="3CC51CA2" w14:textId="77777777" w:rsidTr="001324B9">
        <w:tc>
          <w:tcPr>
            <w:tcW w:w="1548" w:type="dxa"/>
          </w:tcPr>
          <w:p w14:paraId="16E2DED1" w14:textId="77777777" w:rsidR="003713FC" w:rsidRDefault="003713FC" w:rsidP="001324B9">
            <w:r>
              <w:t>sats</w:t>
            </w:r>
          </w:p>
        </w:tc>
        <w:tc>
          <w:tcPr>
            <w:tcW w:w="5796" w:type="dxa"/>
          </w:tcPr>
          <w:p w14:paraId="188AA6AF" w14:textId="77777777" w:rsidR="003713FC" w:rsidRDefault="003713FC" w:rsidP="001324B9">
            <w:r>
              <w:t>GNSS satellites in view</w:t>
            </w:r>
          </w:p>
        </w:tc>
        <w:tc>
          <w:tcPr>
            <w:tcW w:w="3672" w:type="dxa"/>
          </w:tcPr>
          <w:p w14:paraId="1A29483D" w14:textId="77777777" w:rsidR="003713FC" w:rsidRDefault="003713FC" w:rsidP="001324B9">
            <w:r>
              <w:t>0-128</w:t>
            </w:r>
          </w:p>
        </w:tc>
      </w:tr>
      <w:tr w:rsidR="003713FC" w14:paraId="13092B94" w14:textId="77777777" w:rsidTr="001324B9">
        <w:tc>
          <w:tcPr>
            <w:tcW w:w="1548" w:type="dxa"/>
          </w:tcPr>
          <w:p w14:paraId="70E84FD6" w14:textId="77777777" w:rsidR="003713FC" w:rsidRDefault="003713FC" w:rsidP="001324B9">
            <w:r>
              <w:lastRenderedPageBreak/>
              <w:t>UTC</w:t>
            </w:r>
          </w:p>
        </w:tc>
        <w:tc>
          <w:tcPr>
            <w:tcW w:w="5796" w:type="dxa"/>
          </w:tcPr>
          <w:p w14:paraId="1B4BAE8B" w14:textId="77777777" w:rsidR="003713FC" w:rsidRDefault="003713FC" w:rsidP="001324B9">
            <w:r>
              <w:t>Current UTC time in HH:MM:SS</w:t>
            </w:r>
          </w:p>
        </w:tc>
        <w:tc>
          <w:tcPr>
            <w:tcW w:w="3672" w:type="dxa"/>
          </w:tcPr>
          <w:p w14:paraId="4173D041" w14:textId="77777777" w:rsidR="003713FC" w:rsidRDefault="003713FC" w:rsidP="001324B9">
            <w:r>
              <w:t>00:00:00-23:59:59</w:t>
            </w:r>
          </w:p>
        </w:tc>
      </w:tr>
      <w:tr w:rsidR="003713FC" w14:paraId="4EBB75C5" w14:textId="77777777" w:rsidTr="001324B9">
        <w:tc>
          <w:tcPr>
            <w:tcW w:w="1548" w:type="dxa"/>
          </w:tcPr>
          <w:p w14:paraId="61D977B3" w14:textId="77777777" w:rsidR="003713FC" w:rsidRDefault="003713FC" w:rsidP="001324B9">
            <w:r>
              <w:t>pps_count</w:t>
            </w:r>
          </w:p>
        </w:tc>
        <w:tc>
          <w:tcPr>
            <w:tcW w:w="5796" w:type="dxa"/>
          </w:tcPr>
          <w:p w14:paraId="6ED1EAF0" w14:textId="77777777" w:rsidR="003713FC" w:rsidRDefault="003713FC" w:rsidP="001324B9">
            <w:r>
              <w:t>Count of pulse-per-second pulses counted by adsbee from the external GNSS module</w:t>
            </w:r>
          </w:p>
        </w:tc>
        <w:tc>
          <w:tcPr>
            <w:tcW w:w="3672" w:type="dxa"/>
          </w:tcPr>
          <w:p w14:paraId="062EDC06" w14:textId="77777777" w:rsidR="003713FC" w:rsidRDefault="003713FC" w:rsidP="001324B9">
            <w:r>
              <w:t>0-4,294,967,295</w:t>
            </w:r>
          </w:p>
        </w:tc>
      </w:tr>
    </w:tbl>
    <w:p w14:paraId="08A1EB20" w14:textId="77777777" w:rsidR="002C3CE6" w:rsidRPr="00CF1CF1" w:rsidRDefault="002C3CE6" w:rsidP="00CF1CF1"/>
    <w:p w14:paraId="46C5D4F6" w14:textId="77777777" w:rsidR="005F2066" w:rsidRPr="005F2066" w:rsidRDefault="005F2066" w:rsidP="002C3CE6">
      <w:pPr>
        <w:pStyle w:val="Heading2"/>
        <w:numPr>
          <w:ilvl w:val="1"/>
          <w:numId w:val="4"/>
        </w:numPr>
      </w:pPr>
      <w:bookmarkStart w:id="47" w:name="_Toc242110550"/>
      <w:r>
        <w:t>AT+HELP</w:t>
      </w:r>
      <w:bookmarkEnd w:id="47"/>
    </w:p>
    <w:p w14:paraId="2E87ACE5" w14:textId="77777777" w:rsidR="005F2066" w:rsidRDefault="005F2066" w:rsidP="005F2066">
      <w:pPr>
        <w:pStyle w:val="code"/>
      </w:pPr>
      <w:r>
        <w:t>AT+HELP</w:t>
      </w:r>
    </w:p>
    <w:p w14:paraId="2600AAA1" w14:textId="77777777" w:rsidR="005F2066" w:rsidRDefault="005F2066" w:rsidP="005F2066">
      <w:pPr>
        <w:pStyle w:val="code"/>
      </w:pPr>
      <w:r>
        <w:t>AT Command Help Menu:</w:t>
      </w:r>
    </w:p>
    <w:p w14:paraId="029EA960" w14:textId="77777777" w:rsidR="005F2066" w:rsidRDefault="005F2066" w:rsidP="005F2066">
      <w:pPr>
        <w:pStyle w:val="code"/>
      </w:pPr>
      <w:r>
        <w:t xml:space="preserve">BAUDRATE: </w:t>
      </w:r>
    </w:p>
    <w:p w14:paraId="1BD474E9" w14:textId="77777777" w:rsidR="005F2066" w:rsidRDefault="005F2066" w:rsidP="005F2066">
      <w:pPr>
        <w:pStyle w:val="code"/>
      </w:pPr>
      <w:r>
        <w:t xml:space="preserve">        AT+BAUDRATE=&lt;iface&gt;,&lt;baudrate&gt;</w:t>
      </w:r>
    </w:p>
    <w:p w14:paraId="4095C87E" w14:textId="77777777" w:rsidR="005F2066" w:rsidRDefault="005F2066" w:rsidP="005F2066">
      <w:pPr>
        <w:pStyle w:val="code"/>
      </w:pPr>
      <w:r>
        <w:t xml:space="preserve">        Set the baud rate of a serial interface.</w:t>
      </w:r>
    </w:p>
    <w:p w14:paraId="4D395CF2" w14:textId="77777777" w:rsidR="005F2066" w:rsidRDefault="005F2066" w:rsidP="005F2066">
      <w:pPr>
        <w:pStyle w:val="code"/>
      </w:pPr>
      <w:r>
        <w:t xml:space="preserve">        AT_BAUDRATE?</w:t>
      </w:r>
    </w:p>
    <w:p w14:paraId="2CAF7B38" w14:textId="77777777" w:rsidR="005F2066" w:rsidRDefault="005F2066" w:rsidP="005F2066">
      <w:pPr>
        <w:pStyle w:val="code"/>
      </w:pPr>
      <w:r>
        <w:t xml:space="preserve">        Query the baud rate of all serial interfaces.</w:t>
      </w:r>
    </w:p>
    <w:p w14:paraId="6316DBDF" w14:textId="77777777" w:rsidR="005F2066" w:rsidRDefault="005F2066" w:rsidP="005F2066">
      <w:pPr>
        <w:pStyle w:val="code"/>
      </w:pPr>
      <w:r>
        <w:t xml:space="preserve">BIAS_TEE_ENABLE: </w:t>
      </w:r>
    </w:p>
    <w:p w14:paraId="7EFDF39E" w14:textId="77777777" w:rsidR="005F2066" w:rsidRDefault="005F2066" w:rsidP="005F2066">
      <w:pPr>
        <w:pStyle w:val="code"/>
      </w:pPr>
      <w:r>
        <w:t xml:space="preserve">        AT+BIAS_TEE_ENABLE=&lt;enabled&gt;</w:t>
      </w:r>
    </w:p>
    <w:p w14:paraId="6F77ED08" w14:textId="77777777" w:rsidR="005F2066" w:rsidRDefault="005F2066" w:rsidP="005F2066">
      <w:pPr>
        <w:pStyle w:val="code"/>
      </w:pPr>
      <w:r>
        <w:t xml:space="preserve">        Enable or disable the bias tee.</w:t>
      </w:r>
    </w:p>
    <w:p w14:paraId="66CD36AD" w14:textId="77777777" w:rsidR="005F2066" w:rsidRDefault="005F2066" w:rsidP="005F2066">
      <w:pPr>
        <w:pStyle w:val="code"/>
      </w:pPr>
      <w:r>
        <w:t xml:space="preserve">        BIAS_TEE_ENABLE?</w:t>
      </w:r>
    </w:p>
    <w:p w14:paraId="69B784E7" w14:textId="77777777" w:rsidR="005F2066" w:rsidRDefault="005F2066" w:rsidP="005F2066">
      <w:pPr>
        <w:pStyle w:val="code"/>
      </w:pPr>
      <w:r>
        <w:t xml:space="preserve">        Query the status of the bias tee.</w:t>
      </w:r>
    </w:p>
    <w:p w14:paraId="40728E00" w14:textId="77777777" w:rsidR="005F2066" w:rsidRDefault="005F2066" w:rsidP="005F2066">
      <w:pPr>
        <w:pStyle w:val="code"/>
      </w:pPr>
      <w:r>
        <w:t>...</w:t>
      </w:r>
    </w:p>
    <w:p w14:paraId="05BE680D" w14:textId="77777777" w:rsidR="005F2066" w:rsidRPr="005F2066" w:rsidRDefault="005F2066" w:rsidP="005F2066">
      <w:r>
        <w:t>Prints the available AT commands as well as how to use them. The list of commands in the preview above is abridged</w:t>
      </w:r>
      <w:r w:rsidR="00DD7054">
        <w:t>.</w:t>
      </w:r>
    </w:p>
    <w:p w14:paraId="74AA6A39" w14:textId="77777777" w:rsidR="005F2066" w:rsidRPr="005F2066" w:rsidRDefault="005F2066" w:rsidP="002C3CE6">
      <w:pPr>
        <w:pStyle w:val="Heading2"/>
        <w:numPr>
          <w:ilvl w:val="1"/>
          <w:numId w:val="4"/>
        </w:numPr>
      </w:pPr>
      <w:bookmarkStart w:id="48" w:name="_Toc242110551"/>
      <w:r>
        <w:t>AT+HOSTNAME</w:t>
      </w:r>
      <w:bookmarkEnd w:id="48"/>
    </w:p>
    <w:p w14:paraId="48BA130E" w14:textId="77777777" w:rsidR="005F2066" w:rsidRPr="005F2066" w:rsidRDefault="005F2066" w:rsidP="002C3CE6">
      <w:pPr>
        <w:pStyle w:val="Heading3"/>
        <w:numPr>
          <w:ilvl w:val="2"/>
          <w:numId w:val="4"/>
        </w:numPr>
      </w:pPr>
      <w:bookmarkStart w:id="49" w:name="_Toc242110552"/>
      <w:r>
        <w:t>Set the Device Hostname</w:t>
      </w:r>
      <w:bookmarkEnd w:id="49"/>
    </w:p>
    <w:p w14:paraId="2579CDCA" w14:textId="77777777" w:rsidR="005F2066" w:rsidRDefault="005F2066" w:rsidP="005F2066">
      <w:pPr>
        <w:pStyle w:val="code"/>
      </w:pPr>
      <w:r>
        <w:t>AT+HOSTNAME=&lt;hostname&gt;</w:t>
      </w:r>
    </w:p>
    <w:p w14:paraId="4CD87FB8" w14:textId="77777777" w:rsidR="005F2066" w:rsidRDefault="005F2066" w:rsidP="005F2066">
      <w:r>
        <w:t>Sets the device hostname, which can make things easier when configuring a local network. Hostname is also used for mDNS, allowing you to visit the device’s webpage at &lt;hostname&gt;.local.</w:t>
      </w:r>
    </w:p>
    <w:p w14:paraId="28A89EAC" w14:textId="77777777" w:rsidR="005F2066" w:rsidRDefault="005F2066" w:rsidP="002C3CE6">
      <w:pPr>
        <w:pStyle w:val="Heading3"/>
        <w:numPr>
          <w:ilvl w:val="2"/>
          <w:numId w:val="4"/>
        </w:numPr>
      </w:pPr>
      <w:bookmarkStart w:id="50" w:name="_Toc242110553"/>
      <w:r>
        <w:t>Query the Device Hostname</w:t>
      </w:r>
      <w:bookmarkEnd w:id="50"/>
    </w:p>
    <w:p w14:paraId="67DBE461" w14:textId="77777777" w:rsidR="005F2066" w:rsidRDefault="005F2066" w:rsidP="005F2066">
      <w:pPr>
        <w:pStyle w:val="code"/>
      </w:pPr>
      <w:r>
        <w:t>AT+HOSTNAME?</w:t>
      </w:r>
    </w:p>
    <w:p w14:paraId="79D54A68" w14:textId="77777777" w:rsidR="005F2066" w:rsidRDefault="005F2066" w:rsidP="005F2066">
      <w:pPr>
        <w:pStyle w:val="code"/>
      </w:pPr>
      <w:r w:rsidRPr="005F2066">
        <w:t>HOSTNAME=ADSBee1090-0240907000001</w:t>
      </w:r>
    </w:p>
    <w:p w14:paraId="06946A93" w14:textId="77777777" w:rsidR="005F2066" w:rsidRPr="005F2066" w:rsidRDefault="005F2066" w:rsidP="005F2066"/>
    <w:p w14:paraId="06C9475F" w14:textId="77777777" w:rsidR="002822F7" w:rsidRDefault="002822F7">
      <w:pPr>
        <w:rPr>
          <w:rFonts w:ascii="Poppins SemiBold" w:eastAsiaTheme="majorEastAsia" w:hAnsi="Poppins SemiBold" w:cstheme="majorBidi"/>
          <w:b/>
          <w:color w:val="FFCB00"/>
          <w:sz w:val="26"/>
          <w:szCs w:val="26"/>
        </w:rPr>
      </w:pPr>
      <w:r>
        <w:br w:type="page"/>
      </w:r>
    </w:p>
    <w:p w14:paraId="72C3C34D" w14:textId="77777777" w:rsidR="00A32D31" w:rsidRDefault="00000000">
      <w:pPr>
        <w:pStyle w:val="Heading2"/>
        <w:numPr>
          <w:ilvl w:val="1"/>
          <w:numId w:val="4"/>
        </w:numPr>
      </w:pPr>
      <w:bookmarkStart w:id="51" w:name="_Toc230658107"/>
      <w:bookmarkStart w:id="52" w:name="_Toc242110554"/>
      <w:r>
        <w:lastRenderedPageBreak/>
        <w:t>AT+LED_BLINK</w:t>
      </w:r>
      <w:bookmarkEnd w:id="51"/>
      <w:bookmarkEnd w:id="52"/>
    </w:p>
    <w:p w14:paraId="5B285F3A" w14:textId="77777777" w:rsidR="00A32D31" w:rsidRDefault="00000000">
      <w:pPr>
        <w:pStyle w:val="code"/>
      </w:pPr>
      <w:r>
        <w:t>AT+LED_BLINK=&lt;duration_ms&gt;,&lt;led&gt;[,&lt;led&gt;...]</w:t>
      </w:r>
    </w:p>
    <w:p w14:paraId="36DA1075" w14:textId="77777777" w:rsidR="00A32D31" w:rsidRDefault="00000000">
      <w:pPr>
        <w:pStyle w:val="code"/>
      </w:pPr>
      <w:r>
        <w:t>OK</w:t>
      </w:r>
    </w:p>
    <w:p w14:paraId="66B630EB" w14:textId="77777777" w:rsidR="00A32D31" w:rsidRDefault="00A32D31"/>
    <w:p w14:paraId="767F8E18" w14:textId="7CC1E9E9" w:rsidR="00A32D31" w:rsidRDefault="00000000">
      <w:r>
        <w:t xml:space="preserve">Forces one or more status indicator LEDs solid on for duration_ms milliseconds, then turns them off again. The command is non-blocking and returns immediately. Up to three led arguments may be supplied; repeating the same led has no additional effect. This command ignores the AT+LED_ENABLE setting and lights the requested indicators even when the LEDs are disabled, which makes it useful for test fixtures and production test. See section </w:t>
      </w:r>
      <w:r>
        <w:fldChar w:fldCharType="begin"/>
      </w:r>
      <w:r>
        <w:instrText xml:space="preserve"> REF _Ref230658200 \r \h </w:instrText>
      </w:r>
      <w:r>
        <w:fldChar w:fldCharType="separate"/>
      </w:r>
      <w:r w:rsidR="006E1DA9">
        <w:t xml:space="preserve">3    </w:t>
      </w:r>
      <w:r>
        <w:fldChar w:fldCharType="end"/>
      </w:r>
      <w:r>
        <w:t>for a description of each indicator.</w:t>
      </w:r>
    </w:p>
    <w:tbl>
      <w:tblPr>
        <w:tblStyle w:val="TableGrid"/>
        <w:tblW w:w="0" w:type="auto"/>
        <w:tblLook w:val="04A0" w:firstRow="1" w:lastRow="0" w:firstColumn="1" w:lastColumn="0" w:noHBand="0" w:noVBand="1"/>
      </w:tblPr>
      <w:tblGrid>
        <w:gridCol w:w="1548"/>
        <w:gridCol w:w="5796"/>
        <w:gridCol w:w="3672"/>
      </w:tblGrid>
      <w:tr w:rsidR="00A32D31" w14:paraId="713A3940" w14:textId="77777777">
        <w:tc>
          <w:tcPr>
            <w:tcW w:w="1548" w:type="dxa"/>
          </w:tcPr>
          <w:p w14:paraId="167B300C" w14:textId="77777777" w:rsidR="00A32D31" w:rsidRDefault="00000000">
            <w:pPr>
              <w:rPr>
                <w:b/>
                <w:bCs/>
              </w:rPr>
            </w:pPr>
            <w:r>
              <w:rPr>
                <w:b/>
                <w:bCs/>
              </w:rPr>
              <w:t>Parameter</w:t>
            </w:r>
          </w:p>
        </w:tc>
        <w:tc>
          <w:tcPr>
            <w:tcW w:w="5796" w:type="dxa"/>
          </w:tcPr>
          <w:p w14:paraId="0EEF0378" w14:textId="77777777" w:rsidR="00A32D31" w:rsidRDefault="00000000">
            <w:pPr>
              <w:rPr>
                <w:b/>
                <w:bCs/>
              </w:rPr>
            </w:pPr>
            <w:r>
              <w:rPr>
                <w:b/>
                <w:bCs/>
              </w:rPr>
              <w:t>Description</w:t>
            </w:r>
          </w:p>
        </w:tc>
        <w:tc>
          <w:tcPr>
            <w:tcW w:w="3672" w:type="dxa"/>
          </w:tcPr>
          <w:p w14:paraId="0264D489" w14:textId="77777777" w:rsidR="00A32D31" w:rsidRDefault="00000000">
            <w:pPr>
              <w:rPr>
                <w:b/>
                <w:bCs/>
              </w:rPr>
            </w:pPr>
            <w:r>
              <w:rPr>
                <w:b/>
                <w:bCs/>
              </w:rPr>
              <w:t>Acceptable Values</w:t>
            </w:r>
          </w:p>
        </w:tc>
      </w:tr>
      <w:tr w:rsidR="00A32D31" w14:paraId="2D9B8F28" w14:textId="77777777">
        <w:tc>
          <w:tcPr>
            <w:tcW w:w="1548" w:type="dxa"/>
          </w:tcPr>
          <w:p w14:paraId="61B32FE8" w14:textId="77777777" w:rsidR="00A32D31" w:rsidRDefault="00000000">
            <w:r>
              <w:t>duration_ms</w:t>
            </w:r>
          </w:p>
        </w:tc>
        <w:tc>
          <w:tcPr>
            <w:tcW w:w="5796" w:type="dxa"/>
          </w:tcPr>
          <w:p w14:paraId="3241B804" w14:textId="77777777" w:rsidR="00A32D31" w:rsidRDefault="00000000">
            <w:r>
              <w:t>Number of milliseconds that the requested indicators are held on.</w:t>
            </w:r>
          </w:p>
        </w:tc>
        <w:tc>
          <w:tcPr>
            <w:tcW w:w="3672" w:type="dxa"/>
          </w:tcPr>
          <w:p w14:paraId="1E3D380A" w14:textId="77777777" w:rsidR="00A32D31" w:rsidRDefault="00000000">
            <w:r>
              <w:t>1 – 60000</w:t>
            </w:r>
          </w:p>
        </w:tc>
      </w:tr>
      <w:tr w:rsidR="00A32D31" w14:paraId="76EEB48C" w14:textId="77777777">
        <w:tc>
          <w:tcPr>
            <w:tcW w:w="1548" w:type="dxa"/>
          </w:tcPr>
          <w:p w14:paraId="43CFBBDC" w14:textId="77777777" w:rsidR="00A32D31" w:rsidRDefault="00000000">
            <w:r>
              <w:t>led</w:t>
            </w:r>
          </w:p>
        </w:tc>
        <w:tc>
          <w:tcPr>
            <w:tcW w:w="5796" w:type="dxa"/>
          </w:tcPr>
          <w:p w14:paraId="1366C7F5" w14:textId="77777777" w:rsidR="00A32D31" w:rsidRDefault="00000000">
            <w:r>
              <w:t>Indicator to light. May be repeated up to three times to light more than one indicator.</w:t>
            </w:r>
          </w:p>
        </w:tc>
        <w:tc>
          <w:tcPr>
            <w:tcW w:w="3672" w:type="dxa"/>
          </w:tcPr>
          <w:p w14:paraId="6911BE18" w14:textId="77777777" w:rsidR="00A32D31" w:rsidRDefault="00000000">
            <w:r>
              <w:t>1090 – The 1090 MHz activity indicator.</w:t>
            </w:r>
          </w:p>
          <w:p w14:paraId="68B6927B" w14:textId="77777777" w:rsidR="00A32D31" w:rsidRDefault="00000000">
            <w:r>
              <w:t>SUBG – The sub-GHz (UAT) activity indicator.</w:t>
            </w:r>
          </w:p>
          <w:p w14:paraId="3F1E6AE0" w14:textId="77777777" w:rsidR="00A32D31" w:rsidRDefault="00000000">
            <w:r>
              <w:t>NETWORK – The network activity indicator.</w:t>
            </w:r>
          </w:p>
          <w:p w14:paraId="0CF6E653" w14:textId="77777777" w:rsidR="00A32D31" w:rsidRDefault="00000000">
            <w:r>
              <w:t>ALL – All three indicators.</w:t>
            </w:r>
          </w:p>
        </w:tc>
      </w:tr>
    </w:tbl>
    <w:p w14:paraId="3E915A1E" w14:textId="77777777" w:rsidR="00A32D31" w:rsidRDefault="00A32D31"/>
    <w:p w14:paraId="693B0318" w14:textId="77777777" w:rsidR="00A32D31" w:rsidRDefault="00000000">
      <w:r>
        <w:t>All requested indicators must accept the request for the command to succeed. If a target coprocessor is disabled or unreachable, the command replies with an error that names the indicators that failed; indicators that already started blinking are not turned back off.</w:t>
      </w:r>
    </w:p>
    <w:p w14:paraId="17F29387" w14:textId="77777777" w:rsidR="00A32D31" w:rsidRDefault="00000000">
      <w:pPr>
        <w:pStyle w:val="code"/>
      </w:pPr>
      <w:r>
        <w:t>ERROR Duration must be 1-60000 ms.</w:t>
      </w:r>
    </w:p>
    <w:p w14:paraId="5012536C" w14:textId="77777777" w:rsidR="00A32D31" w:rsidRDefault="00000000">
      <w:pPr>
        <w:pStyle w:val="code"/>
      </w:pPr>
      <w:r>
        <w:t>ERROR Invalid LED 'X'. Must be 1090, SUBG, NETWORK, or ALL.</w:t>
      </w:r>
    </w:p>
    <w:p w14:paraId="6A17249B" w14:textId="77777777" w:rsidR="00A32D31" w:rsidRDefault="00000000">
      <w:pPr>
        <w:pStyle w:val="code"/>
      </w:pPr>
      <w:r>
        <w:t>ERROR Failed to blink: SUBG(disabled).</w:t>
      </w:r>
    </w:p>
    <w:p w14:paraId="14E44E5D" w14:textId="77777777" w:rsidR="00A32D31" w:rsidRDefault="00A32D31"/>
    <w:p w14:paraId="159F0986" w14:textId="77777777" w:rsidR="00A32D31" w:rsidRDefault="00000000">
      <w:r>
        <w:t>A blink request does not shorten a longer blink that is already in progress on the same indicator.</w:t>
      </w:r>
    </w:p>
    <w:p w14:paraId="113D14F3" w14:textId="77777777" w:rsidR="00A32D31" w:rsidRDefault="00000000">
      <w:pPr>
        <w:rPr>
          <w:rFonts w:ascii="Poppins SemiBold" w:eastAsiaTheme="majorEastAsia" w:hAnsi="Poppins SemiBold" w:cstheme="majorBidi"/>
          <w:b/>
          <w:color w:val="FFCB00"/>
          <w:sz w:val="26"/>
          <w:szCs w:val="26"/>
        </w:rPr>
      </w:pPr>
      <w:r>
        <w:br w:type="page"/>
      </w:r>
    </w:p>
    <w:p w14:paraId="6F597BC0" w14:textId="77777777" w:rsidR="00A32D31" w:rsidRDefault="00000000">
      <w:pPr>
        <w:pStyle w:val="Heading2"/>
        <w:numPr>
          <w:ilvl w:val="1"/>
          <w:numId w:val="4"/>
        </w:numPr>
      </w:pPr>
      <w:bookmarkStart w:id="53" w:name="_Toc230658108"/>
      <w:bookmarkStart w:id="54" w:name="_Toc242110555"/>
      <w:r>
        <w:lastRenderedPageBreak/>
        <w:t>AT+LED_ENABLE</w:t>
      </w:r>
      <w:bookmarkEnd w:id="53"/>
      <w:bookmarkEnd w:id="54"/>
    </w:p>
    <w:p w14:paraId="56ED6DE8" w14:textId="77777777" w:rsidR="00A32D31" w:rsidRDefault="00000000">
      <w:pPr>
        <w:pStyle w:val="Heading3"/>
        <w:numPr>
          <w:ilvl w:val="2"/>
          <w:numId w:val="4"/>
        </w:numPr>
      </w:pPr>
      <w:bookmarkStart w:id="55" w:name="_Toc230658109"/>
      <w:bookmarkStart w:id="56" w:name="_Toc242110556"/>
      <w:r>
        <w:t>Enable or Disable the Status Indicators</w:t>
      </w:r>
      <w:bookmarkEnd w:id="55"/>
      <w:bookmarkEnd w:id="56"/>
    </w:p>
    <w:p w14:paraId="6D9E528B" w14:textId="77777777" w:rsidR="00A32D31" w:rsidRDefault="00000000">
      <w:pPr>
        <w:pStyle w:val="code"/>
      </w:pPr>
      <w:r>
        <w:t>AT+LED_ENABLE=&lt;enabled&gt;</w:t>
      </w:r>
    </w:p>
    <w:p w14:paraId="6DD18299" w14:textId="77777777" w:rsidR="00A32D31" w:rsidRDefault="00000000">
      <w:pPr>
        <w:pStyle w:val="code"/>
      </w:pPr>
      <w:r>
        <w:t>OK</w:t>
      </w:r>
    </w:p>
    <w:p w14:paraId="198C1B33" w14:textId="77777777" w:rsidR="00A32D31" w:rsidRDefault="00A32D31"/>
    <w:p w14:paraId="2EFC317F" w14:textId="77777777" w:rsidR="00A32D31" w:rsidRDefault="00000000">
      <w:r>
        <w:t>Enables or disables the hardware status indicator LEDs. The setting applies to all three indicators and is synchronized to the ESP32 and CC1312 coprocessors. Disabling the indicators turns the 1090 indicator off immediately rather than waiting for the current flash to expire. Note that AT+LED_BLINK overrides this setting.</w:t>
      </w:r>
    </w:p>
    <w:tbl>
      <w:tblPr>
        <w:tblStyle w:val="TableGrid"/>
        <w:tblW w:w="0" w:type="auto"/>
        <w:tblLook w:val="04A0" w:firstRow="1" w:lastRow="0" w:firstColumn="1" w:lastColumn="0" w:noHBand="0" w:noVBand="1"/>
      </w:tblPr>
      <w:tblGrid>
        <w:gridCol w:w="1548"/>
        <w:gridCol w:w="5796"/>
        <w:gridCol w:w="3672"/>
      </w:tblGrid>
      <w:tr w:rsidR="00A32D31" w14:paraId="0877552D" w14:textId="77777777">
        <w:tc>
          <w:tcPr>
            <w:tcW w:w="1548" w:type="dxa"/>
          </w:tcPr>
          <w:p w14:paraId="1C0390EF" w14:textId="77777777" w:rsidR="00A32D31" w:rsidRDefault="00000000">
            <w:pPr>
              <w:rPr>
                <w:b/>
                <w:bCs/>
              </w:rPr>
            </w:pPr>
            <w:r>
              <w:rPr>
                <w:b/>
                <w:bCs/>
              </w:rPr>
              <w:t>Parameter</w:t>
            </w:r>
          </w:p>
        </w:tc>
        <w:tc>
          <w:tcPr>
            <w:tcW w:w="5796" w:type="dxa"/>
          </w:tcPr>
          <w:p w14:paraId="4FDBD25A" w14:textId="77777777" w:rsidR="00A32D31" w:rsidRDefault="00000000">
            <w:pPr>
              <w:rPr>
                <w:b/>
                <w:bCs/>
              </w:rPr>
            </w:pPr>
            <w:r>
              <w:rPr>
                <w:b/>
                <w:bCs/>
              </w:rPr>
              <w:t>Description</w:t>
            </w:r>
          </w:p>
        </w:tc>
        <w:tc>
          <w:tcPr>
            <w:tcW w:w="3672" w:type="dxa"/>
          </w:tcPr>
          <w:p w14:paraId="3F21A302" w14:textId="77777777" w:rsidR="00A32D31" w:rsidRDefault="00000000">
            <w:pPr>
              <w:rPr>
                <w:b/>
                <w:bCs/>
              </w:rPr>
            </w:pPr>
            <w:r>
              <w:rPr>
                <w:b/>
                <w:bCs/>
              </w:rPr>
              <w:t>Acceptable Values</w:t>
            </w:r>
          </w:p>
        </w:tc>
      </w:tr>
      <w:tr w:rsidR="00A32D31" w14:paraId="1964D630" w14:textId="77777777">
        <w:tc>
          <w:tcPr>
            <w:tcW w:w="1548" w:type="dxa"/>
          </w:tcPr>
          <w:p w14:paraId="650B63D5" w14:textId="77777777" w:rsidR="00A32D31" w:rsidRDefault="00000000">
            <w:r>
              <w:t>enabled</w:t>
            </w:r>
          </w:p>
        </w:tc>
        <w:tc>
          <w:tcPr>
            <w:tcW w:w="5796" w:type="dxa"/>
          </w:tcPr>
          <w:p w14:paraId="0101BCF9" w14:textId="77777777" w:rsidR="00A32D31" w:rsidRDefault="00000000">
            <w:r>
              <w:t>Whether the status indicator LEDs are enabled.</w:t>
            </w:r>
          </w:p>
        </w:tc>
        <w:tc>
          <w:tcPr>
            <w:tcW w:w="3672" w:type="dxa"/>
          </w:tcPr>
          <w:p w14:paraId="3ABB40B9" w14:textId="77777777" w:rsidR="00A32D31" w:rsidRDefault="00000000">
            <w:r>
              <w:t>0 – Status indicators are disabled.</w:t>
            </w:r>
          </w:p>
          <w:p w14:paraId="3CAECFC0" w14:textId="77777777" w:rsidR="00A32D31" w:rsidRDefault="00000000">
            <w:r>
              <w:t>1 – Status indicators are enabled.</w:t>
            </w:r>
          </w:p>
        </w:tc>
      </w:tr>
    </w:tbl>
    <w:p w14:paraId="4C79B652" w14:textId="77777777" w:rsidR="00A32D31" w:rsidRDefault="00A32D31"/>
    <w:p w14:paraId="74543B2E" w14:textId="77777777" w:rsidR="00A32D31" w:rsidRDefault="00000000">
      <w:pPr>
        <w:pStyle w:val="Heading3"/>
        <w:numPr>
          <w:ilvl w:val="2"/>
          <w:numId w:val="4"/>
        </w:numPr>
      </w:pPr>
      <w:bookmarkStart w:id="57" w:name="_Toc230658110"/>
      <w:bookmarkStart w:id="58" w:name="_Toc242110557"/>
      <w:r>
        <w:t>Query the Status Indicator Enable Setting</w:t>
      </w:r>
      <w:bookmarkEnd w:id="57"/>
      <w:bookmarkEnd w:id="58"/>
    </w:p>
    <w:p w14:paraId="5E6F5A48" w14:textId="77777777" w:rsidR="00A32D31" w:rsidRDefault="00000000">
      <w:pPr>
        <w:pStyle w:val="code"/>
      </w:pPr>
      <w:r>
        <w:t>AT+LED_ENABLE?</w:t>
      </w:r>
    </w:p>
    <w:p w14:paraId="70E75EAF" w14:textId="77777777" w:rsidR="00A32D31" w:rsidRDefault="00000000">
      <w:pPr>
        <w:pStyle w:val="code"/>
      </w:pPr>
      <w:r>
        <w:t>LED_ENABLE=&lt;enabled&gt;</w:t>
      </w:r>
    </w:p>
    <w:p w14:paraId="77285A4E" w14:textId="77777777" w:rsidR="00A32D31" w:rsidRDefault="00A32D31"/>
    <w:p w14:paraId="621D5067" w14:textId="77777777" w:rsidR="00A32D31" w:rsidRDefault="00000000">
      <w:r>
        <w:t>Queries whether the status indicator LEDs are enabled. This setting does not persist across a power cycle unless AT+SETTINGS=SAVE is run to write it to non-volatile storage.</w:t>
      </w:r>
    </w:p>
    <w:p w14:paraId="19A2792E" w14:textId="77777777" w:rsidR="00A32D31" w:rsidRDefault="00000000">
      <w:pPr>
        <w:rPr>
          <w:rFonts w:ascii="Poppins SemiBold" w:eastAsiaTheme="majorEastAsia" w:hAnsi="Poppins SemiBold" w:cstheme="majorBidi"/>
          <w:b/>
          <w:color w:val="FFCB00"/>
          <w:sz w:val="26"/>
          <w:szCs w:val="26"/>
        </w:rPr>
      </w:pPr>
      <w:r>
        <w:br w:type="page"/>
      </w:r>
    </w:p>
    <w:p w14:paraId="090F938F" w14:textId="77777777" w:rsidR="002822F7" w:rsidRDefault="002822F7" w:rsidP="002C3CE6">
      <w:pPr>
        <w:pStyle w:val="Heading2"/>
        <w:numPr>
          <w:ilvl w:val="1"/>
          <w:numId w:val="4"/>
        </w:numPr>
      </w:pPr>
      <w:bookmarkStart w:id="59" w:name="_Toc242110558"/>
      <w:r>
        <w:lastRenderedPageBreak/>
        <w:t>AT+MAVLINK_ID</w:t>
      </w:r>
      <w:bookmarkEnd w:id="59"/>
    </w:p>
    <w:p w14:paraId="359C911E" w14:textId="77777777" w:rsidR="00B33D43" w:rsidRPr="00B33D43" w:rsidRDefault="00B33D43" w:rsidP="00B33D43">
      <w:r>
        <w:t xml:space="preserve">MAVLINK components have a system and component ID. For more information about system and component IDs, visit: </w:t>
      </w:r>
      <w:hyperlink r:id="rId16" w:history="1">
        <w:r w:rsidRPr="00B33D43">
          <w:rPr>
            <w:rStyle w:val="Hyperlink"/>
          </w:rPr>
          <w:t>https://mavlink.io/en/services/mavlink_id_assignment.html</w:t>
        </w:r>
      </w:hyperlink>
      <w:r>
        <w:t>.</w:t>
      </w:r>
    </w:p>
    <w:p w14:paraId="52780044" w14:textId="77777777" w:rsidR="002822F7" w:rsidRDefault="002822F7" w:rsidP="002C3CE6">
      <w:pPr>
        <w:pStyle w:val="Heading3"/>
        <w:numPr>
          <w:ilvl w:val="2"/>
          <w:numId w:val="4"/>
        </w:numPr>
      </w:pPr>
      <w:bookmarkStart w:id="60" w:name="_Toc242110559"/>
      <w:r>
        <w:t>Set the MAVLINK System ID and Component ID</w:t>
      </w:r>
      <w:bookmarkEnd w:id="60"/>
    </w:p>
    <w:p w14:paraId="60AF1EC5" w14:textId="77777777" w:rsidR="002822F7" w:rsidRDefault="002822F7" w:rsidP="002822F7">
      <w:pPr>
        <w:pStyle w:val="code"/>
      </w:pPr>
      <w:r>
        <w:t>AT+MAVLINK_ID=&lt;system_id&gt;,&lt;component_id&gt;</w:t>
      </w:r>
    </w:p>
    <w:p w14:paraId="393C6540" w14:textId="77777777" w:rsidR="00586B63" w:rsidRDefault="00586B63" w:rsidP="002822F7">
      <w:pPr>
        <w:pStyle w:val="code"/>
      </w:pPr>
      <w:r>
        <w:t>OK</w:t>
      </w:r>
    </w:p>
    <w:p w14:paraId="5D05217D" w14:textId="77777777" w:rsidR="002822F7" w:rsidRDefault="002822F7" w:rsidP="002822F7"/>
    <w:tbl>
      <w:tblPr>
        <w:tblStyle w:val="TableGrid"/>
        <w:tblW w:w="0" w:type="auto"/>
        <w:tblLook w:val="04A0" w:firstRow="1" w:lastRow="0" w:firstColumn="1" w:lastColumn="0" w:noHBand="0" w:noVBand="1"/>
      </w:tblPr>
      <w:tblGrid>
        <w:gridCol w:w="1716"/>
        <w:gridCol w:w="2966"/>
        <w:gridCol w:w="6334"/>
      </w:tblGrid>
      <w:tr w:rsidR="002822F7" w:rsidRPr="00A44FAD" w14:paraId="6395A985" w14:textId="77777777" w:rsidTr="002822F7">
        <w:tc>
          <w:tcPr>
            <w:tcW w:w="1818" w:type="dxa"/>
          </w:tcPr>
          <w:p w14:paraId="28E29F10" w14:textId="77777777" w:rsidR="002822F7" w:rsidRPr="00A44FAD" w:rsidRDefault="002822F7" w:rsidP="0029586C">
            <w:pPr>
              <w:rPr>
                <w:b/>
                <w:bCs/>
              </w:rPr>
            </w:pPr>
            <w:r w:rsidRPr="00A44FAD">
              <w:rPr>
                <w:b/>
                <w:bCs/>
              </w:rPr>
              <w:t>Parameter</w:t>
            </w:r>
          </w:p>
        </w:tc>
        <w:tc>
          <w:tcPr>
            <w:tcW w:w="3690" w:type="dxa"/>
          </w:tcPr>
          <w:p w14:paraId="18FCFCCF" w14:textId="77777777" w:rsidR="002822F7" w:rsidRPr="00A44FAD" w:rsidRDefault="002822F7" w:rsidP="0029586C">
            <w:pPr>
              <w:rPr>
                <w:b/>
                <w:bCs/>
              </w:rPr>
            </w:pPr>
            <w:r w:rsidRPr="00A44FAD">
              <w:rPr>
                <w:b/>
                <w:bCs/>
              </w:rPr>
              <w:t>Description</w:t>
            </w:r>
          </w:p>
        </w:tc>
        <w:tc>
          <w:tcPr>
            <w:tcW w:w="5508" w:type="dxa"/>
          </w:tcPr>
          <w:p w14:paraId="3C7B5C6E" w14:textId="77777777" w:rsidR="002822F7" w:rsidRPr="00A44FAD" w:rsidRDefault="002822F7" w:rsidP="0029586C">
            <w:pPr>
              <w:rPr>
                <w:b/>
                <w:bCs/>
              </w:rPr>
            </w:pPr>
            <w:r w:rsidRPr="00A44FAD">
              <w:rPr>
                <w:b/>
                <w:bCs/>
              </w:rPr>
              <w:t>Acceptable Values</w:t>
            </w:r>
          </w:p>
        </w:tc>
      </w:tr>
      <w:tr w:rsidR="002822F7" w14:paraId="23234E61" w14:textId="77777777" w:rsidTr="002822F7">
        <w:tc>
          <w:tcPr>
            <w:tcW w:w="1818" w:type="dxa"/>
          </w:tcPr>
          <w:p w14:paraId="7F95510B" w14:textId="77777777" w:rsidR="002822F7" w:rsidRDefault="002822F7" w:rsidP="0029586C">
            <w:r>
              <w:t>system_id</w:t>
            </w:r>
          </w:p>
        </w:tc>
        <w:tc>
          <w:tcPr>
            <w:tcW w:w="3690" w:type="dxa"/>
          </w:tcPr>
          <w:p w14:paraId="1E530B42" w14:textId="77777777" w:rsidR="002822F7" w:rsidRDefault="002822F7" w:rsidP="0029586C">
            <w:r>
              <w:t>Unique identifier for the MAVLINK system (e.g. the aircraft). All components in the system should have the same system_id.</w:t>
            </w:r>
          </w:p>
        </w:tc>
        <w:tc>
          <w:tcPr>
            <w:tcW w:w="5508" w:type="dxa"/>
          </w:tcPr>
          <w:p w14:paraId="72E3AAFB" w14:textId="77777777" w:rsidR="002822F7" w:rsidRDefault="00B33D43" w:rsidP="002822F7">
            <w:r>
              <w:t>1</w:t>
            </w:r>
            <w:r w:rsidR="002822F7">
              <w:t>-255</w:t>
            </w:r>
          </w:p>
        </w:tc>
      </w:tr>
      <w:tr w:rsidR="002822F7" w14:paraId="26D065DB" w14:textId="77777777" w:rsidTr="002822F7">
        <w:tc>
          <w:tcPr>
            <w:tcW w:w="1818" w:type="dxa"/>
          </w:tcPr>
          <w:p w14:paraId="1C82A7FF" w14:textId="77777777" w:rsidR="002822F7" w:rsidRDefault="002822F7" w:rsidP="0029586C">
            <w:r>
              <w:t>component_id</w:t>
            </w:r>
          </w:p>
        </w:tc>
        <w:tc>
          <w:tcPr>
            <w:tcW w:w="3690" w:type="dxa"/>
          </w:tcPr>
          <w:p w14:paraId="5B73A36C" w14:textId="77777777" w:rsidR="002822F7" w:rsidRDefault="002822F7" w:rsidP="0029586C">
            <w:r>
              <w:t>Unique identifier for a component within the MAVLINK system (e.g. the ADSBee). All components in the system should have a unique component_id.</w:t>
            </w:r>
          </w:p>
        </w:tc>
        <w:tc>
          <w:tcPr>
            <w:tcW w:w="5508" w:type="dxa"/>
          </w:tcPr>
          <w:p w14:paraId="7E515281" w14:textId="77777777" w:rsidR="002822F7" w:rsidRDefault="00B33D43" w:rsidP="002822F7">
            <w:r>
              <w:t>1</w:t>
            </w:r>
            <w:r w:rsidR="002822F7">
              <w:t>-255</w:t>
            </w:r>
          </w:p>
          <w:p w14:paraId="10D70AC3" w14:textId="77777777" w:rsidR="00B33D43" w:rsidRDefault="00B33D43" w:rsidP="002822F7"/>
          <w:p w14:paraId="24C4A3E6" w14:textId="77777777" w:rsidR="00B33D43" w:rsidRDefault="00B33D43" w:rsidP="002822F7">
            <w:r>
              <w:t xml:space="preserve">Default: 156 (MAV_COMP_ID_ADSB as defined here: </w:t>
            </w:r>
            <w:hyperlink r:id="rId17" w:anchor="MAV_COMPONENT" w:history="1">
              <w:r w:rsidRPr="00B33D43">
                <w:rPr>
                  <w:rStyle w:val="Hyperlink"/>
                </w:rPr>
                <w:t>https://mavlink.io/en/messages/common.html#MAV_COMPONENT</w:t>
              </w:r>
            </w:hyperlink>
            <w:r>
              <w:t>)</w:t>
            </w:r>
          </w:p>
        </w:tc>
      </w:tr>
    </w:tbl>
    <w:p w14:paraId="23E037FC" w14:textId="77777777" w:rsidR="002822F7" w:rsidRDefault="00C97CAC" w:rsidP="002C3CE6">
      <w:pPr>
        <w:pStyle w:val="Heading3"/>
        <w:numPr>
          <w:ilvl w:val="2"/>
          <w:numId w:val="4"/>
        </w:numPr>
      </w:pPr>
      <w:bookmarkStart w:id="61" w:name="_Toc242110560"/>
      <w:r>
        <w:t>Query the MAVLINK System ID and Component ID</w:t>
      </w:r>
      <w:bookmarkEnd w:id="61"/>
    </w:p>
    <w:p w14:paraId="6BD08594" w14:textId="77777777" w:rsidR="00C97CAC" w:rsidRDefault="00C97CAC" w:rsidP="00C97CAC">
      <w:pPr>
        <w:pStyle w:val="code"/>
      </w:pPr>
      <w:r>
        <w:t>AT+MAVLINK_ID?</w:t>
      </w:r>
    </w:p>
    <w:p w14:paraId="39A16019" w14:textId="77777777" w:rsidR="00C97CAC" w:rsidRDefault="00C97CAC" w:rsidP="00C97CAC">
      <w:pPr>
        <w:pStyle w:val="code"/>
      </w:pPr>
      <w:r>
        <w:t>System ID: 1</w:t>
      </w:r>
    </w:p>
    <w:p w14:paraId="7EF0771F" w14:textId="77777777" w:rsidR="00C97CAC" w:rsidRDefault="00C97CAC" w:rsidP="00C97CAC">
      <w:pPr>
        <w:pStyle w:val="code"/>
      </w:pPr>
      <w:r>
        <w:t>Component ID: 156</w:t>
      </w:r>
    </w:p>
    <w:p w14:paraId="6A16CA82" w14:textId="77777777" w:rsidR="00C97CAC" w:rsidRPr="00C97CAC" w:rsidRDefault="00C97CAC" w:rsidP="00C97CAC"/>
    <w:p w14:paraId="0763CCCC" w14:textId="77777777" w:rsidR="00A44FAD" w:rsidRDefault="00A44FAD" w:rsidP="002C3CE6">
      <w:pPr>
        <w:pStyle w:val="Heading2"/>
        <w:numPr>
          <w:ilvl w:val="1"/>
          <w:numId w:val="4"/>
        </w:numPr>
      </w:pPr>
      <w:bookmarkStart w:id="62" w:name="_Toc242110561"/>
      <w:r>
        <w:t>AT+LOG_LEVEL</w:t>
      </w:r>
      <w:bookmarkEnd w:id="62"/>
    </w:p>
    <w:p w14:paraId="1AB47359" w14:textId="77777777" w:rsidR="00E05529" w:rsidRDefault="00E05529" w:rsidP="00C96409">
      <w:pPr>
        <w:pStyle w:val="code"/>
      </w:pPr>
      <w:r>
        <w:t>AT+LOG_LEVEL=&lt;log_level&gt;</w:t>
      </w:r>
    </w:p>
    <w:p w14:paraId="17B9CA84" w14:textId="77777777" w:rsidR="00C96409" w:rsidRDefault="00C96409" w:rsidP="00E758A2"/>
    <w:tbl>
      <w:tblPr>
        <w:tblStyle w:val="TableGrid"/>
        <w:tblW w:w="0" w:type="auto"/>
        <w:tblLook w:val="04A0" w:firstRow="1" w:lastRow="0" w:firstColumn="1" w:lastColumn="0" w:noHBand="0" w:noVBand="1"/>
      </w:tblPr>
      <w:tblGrid>
        <w:gridCol w:w="1548"/>
        <w:gridCol w:w="3960"/>
        <w:gridCol w:w="5508"/>
      </w:tblGrid>
      <w:tr w:rsidR="00E05529" w:rsidRPr="00A44FAD" w14:paraId="7EA465B2" w14:textId="77777777" w:rsidTr="004A7425">
        <w:tc>
          <w:tcPr>
            <w:tcW w:w="1548" w:type="dxa"/>
          </w:tcPr>
          <w:p w14:paraId="4D9AF1BC" w14:textId="77777777" w:rsidR="00E05529" w:rsidRPr="00A44FAD" w:rsidRDefault="00E05529" w:rsidP="00F11EDA">
            <w:pPr>
              <w:rPr>
                <w:b/>
                <w:bCs/>
              </w:rPr>
            </w:pPr>
            <w:r w:rsidRPr="00A44FAD">
              <w:rPr>
                <w:b/>
                <w:bCs/>
              </w:rPr>
              <w:t>Parameter</w:t>
            </w:r>
          </w:p>
        </w:tc>
        <w:tc>
          <w:tcPr>
            <w:tcW w:w="3960" w:type="dxa"/>
          </w:tcPr>
          <w:p w14:paraId="4C389396" w14:textId="77777777" w:rsidR="00E05529" w:rsidRPr="00A44FAD" w:rsidRDefault="00E05529" w:rsidP="00F11EDA">
            <w:pPr>
              <w:rPr>
                <w:b/>
                <w:bCs/>
              </w:rPr>
            </w:pPr>
            <w:r w:rsidRPr="00A44FAD">
              <w:rPr>
                <w:b/>
                <w:bCs/>
              </w:rPr>
              <w:t>Description</w:t>
            </w:r>
          </w:p>
        </w:tc>
        <w:tc>
          <w:tcPr>
            <w:tcW w:w="5508" w:type="dxa"/>
          </w:tcPr>
          <w:p w14:paraId="3182B69D" w14:textId="77777777" w:rsidR="00E05529" w:rsidRPr="00A44FAD" w:rsidRDefault="00E05529" w:rsidP="00F11EDA">
            <w:pPr>
              <w:rPr>
                <w:b/>
                <w:bCs/>
              </w:rPr>
            </w:pPr>
            <w:r w:rsidRPr="00A44FAD">
              <w:rPr>
                <w:b/>
                <w:bCs/>
              </w:rPr>
              <w:t>Acceptable Values</w:t>
            </w:r>
          </w:p>
        </w:tc>
      </w:tr>
      <w:tr w:rsidR="00E05529" w14:paraId="524A4CC2" w14:textId="77777777" w:rsidTr="004A7425">
        <w:tc>
          <w:tcPr>
            <w:tcW w:w="1548" w:type="dxa"/>
          </w:tcPr>
          <w:p w14:paraId="03DE5481" w14:textId="77777777" w:rsidR="00E05529" w:rsidRDefault="00E05529" w:rsidP="00F11EDA">
            <w:r>
              <w:t>log_level</w:t>
            </w:r>
          </w:p>
        </w:tc>
        <w:tc>
          <w:tcPr>
            <w:tcW w:w="3960" w:type="dxa"/>
          </w:tcPr>
          <w:p w14:paraId="035C8F7D" w14:textId="77777777" w:rsidR="00E05529" w:rsidRDefault="004A7425" w:rsidP="00F11EDA">
            <w:r>
              <w:t>Log v</w:t>
            </w:r>
            <w:r w:rsidR="00E05529">
              <w:t>erbosity level for the console. Anything being printed with a lower verbosity than the specified level will be suppressed. A verbosity level of AT+LOG_LEVEL=WARNINGS is recommended.</w:t>
            </w:r>
          </w:p>
          <w:p w14:paraId="10F971D9" w14:textId="77777777" w:rsidR="00E05529" w:rsidRDefault="00E05529" w:rsidP="00F11EDA"/>
          <w:p w14:paraId="4C915797" w14:textId="77777777" w:rsidR="00E05529" w:rsidRDefault="004A7425" w:rsidP="00F11EDA">
            <w:r>
              <w:t>Terminal prints are color coded on the Serial CLI (but not on the Web CLI). Errors are printed in red, warnings are printed in yellow, and other prints have no color coding.</w:t>
            </w:r>
          </w:p>
        </w:tc>
        <w:tc>
          <w:tcPr>
            <w:tcW w:w="5508" w:type="dxa"/>
          </w:tcPr>
          <w:p w14:paraId="7EDA19D0" w14:textId="77777777" w:rsidR="00E05529" w:rsidRDefault="00E05529" w:rsidP="00F11EDA">
            <w:r>
              <w:t>INFO – Informational</w:t>
            </w:r>
            <w:r w:rsidR="004A7425">
              <w:t xml:space="preserve"> logs</w:t>
            </w:r>
            <w:r>
              <w:t>. Details every packet received by the ADSBee and whether it passed checksum.</w:t>
            </w:r>
            <w:r w:rsidR="004A7425">
              <w:t xml:space="preserve"> Also prints all warnings and errors.</w:t>
            </w:r>
          </w:p>
          <w:p w14:paraId="101D383A" w14:textId="77777777" w:rsidR="004A7425" w:rsidRDefault="004A7425" w:rsidP="00F11EDA"/>
          <w:p w14:paraId="4C02BFB1" w14:textId="77777777" w:rsidR="00E05529" w:rsidRDefault="00E05529" w:rsidP="00F11EDA">
            <w:r>
              <w:t xml:space="preserve">WARNINGS – </w:t>
            </w:r>
            <w:r w:rsidR="004A7425">
              <w:t xml:space="preserve">Warning logs. </w:t>
            </w:r>
            <w:r>
              <w:t>Prints out every time something unexpected happens.</w:t>
            </w:r>
            <w:r w:rsidR="004A7425">
              <w:t xml:space="preserve"> Warnings include recoverable errors and unexpected values encountered within ADS-B packets being decoded. Also prints all errors.</w:t>
            </w:r>
          </w:p>
          <w:p w14:paraId="2080D31A" w14:textId="77777777" w:rsidR="004A7425" w:rsidRDefault="004A7425" w:rsidP="00F11EDA"/>
          <w:p w14:paraId="092F5235" w14:textId="77777777" w:rsidR="00E05529" w:rsidRDefault="00E05529" w:rsidP="00F11EDA">
            <w:r>
              <w:t>ERRORS</w:t>
            </w:r>
            <w:r w:rsidR="004A7425">
              <w:t xml:space="preserve"> – Error logs. Prints every time there is a severe error, such as packets being lost in communication between the RP2040 and ESP32, a peripheral failing to communicate properly, or fatal errors in code.</w:t>
            </w:r>
          </w:p>
          <w:p w14:paraId="777172D9" w14:textId="77777777" w:rsidR="004A7425" w:rsidRDefault="004A7425" w:rsidP="00F11EDA"/>
          <w:p w14:paraId="564FE67E" w14:textId="77777777" w:rsidR="00E05529" w:rsidRDefault="00E05529" w:rsidP="00F11EDA">
            <w:r>
              <w:t>SILENT</w:t>
            </w:r>
            <w:r w:rsidR="004A7425">
              <w:t xml:space="preserve"> – No logs. Only AT command replies and console protocols will be printed. Use this setting to avoid having log messages injected into the console text stream if it is </w:t>
            </w:r>
            <w:r w:rsidR="004A7425">
              <w:lastRenderedPageBreak/>
              <w:t>being used to report a protocol to another device.</w:t>
            </w:r>
          </w:p>
        </w:tc>
      </w:tr>
    </w:tbl>
    <w:p w14:paraId="076F9847" w14:textId="77777777" w:rsidR="00A44FAD" w:rsidRDefault="00A44FAD" w:rsidP="002C3CE6">
      <w:pPr>
        <w:pStyle w:val="Heading2"/>
        <w:numPr>
          <w:ilvl w:val="1"/>
          <w:numId w:val="4"/>
        </w:numPr>
      </w:pPr>
      <w:bookmarkStart w:id="63" w:name="_Toc242110562"/>
      <w:r>
        <w:lastRenderedPageBreak/>
        <w:t>AT+PROTOCOL</w:t>
      </w:r>
      <w:r w:rsidR="004C5DDD">
        <w:t>_OUT</w:t>
      </w:r>
      <w:bookmarkEnd w:id="63"/>
    </w:p>
    <w:p w14:paraId="5F31A18D" w14:textId="77777777" w:rsidR="00F118AB" w:rsidRDefault="00F118AB" w:rsidP="002C3CE6">
      <w:pPr>
        <w:pStyle w:val="Heading3"/>
        <w:numPr>
          <w:ilvl w:val="2"/>
          <w:numId w:val="4"/>
        </w:numPr>
      </w:pPr>
      <w:bookmarkStart w:id="64" w:name="_Ref177747132"/>
      <w:bookmarkStart w:id="65" w:name="_Toc242110563"/>
      <w:r>
        <w:t>Set the Reporting Protocol for a Serial Interface</w:t>
      </w:r>
      <w:bookmarkEnd w:id="64"/>
      <w:bookmarkEnd w:id="65"/>
    </w:p>
    <w:p w14:paraId="0E0F7C30" w14:textId="77777777" w:rsidR="00F118AB" w:rsidRDefault="00F118AB" w:rsidP="00C96409">
      <w:pPr>
        <w:pStyle w:val="code"/>
      </w:pPr>
      <w:r>
        <w:t>AT+PROTOCOL</w:t>
      </w:r>
      <w:r w:rsidR="004C5DDD">
        <w:t>_OUT</w:t>
      </w:r>
      <w:r>
        <w:t>=&lt;iface&gt;,&lt;protocol&gt;</w:t>
      </w:r>
    </w:p>
    <w:p w14:paraId="031BE860" w14:textId="77777777" w:rsidR="00E758A2" w:rsidRDefault="00E758A2" w:rsidP="00E758A2"/>
    <w:tbl>
      <w:tblPr>
        <w:tblStyle w:val="TableGrid"/>
        <w:tblW w:w="0" w:type="auto"/>
        <w:tblLook w:val="04A0" w:firstRow="1" w:lastRow="0" w:firstColumn="1" w:lastColumn="0" w:noHBand="0" w:noVBand="1"/>
      </w:tblPr>
      <w:tblGrid>
        <w:gridCol w:w="1548"/>
        <w:gridCol w:w="4860"/>
        <w:gridCol w:w="4608"/>
      </w:tblGrid>
      <w:tr w:rsidR="00F118AB" w:rsidRPr="00A44FAD" w14:paraId="7A24B3F7" w14:textId="77777777" w:rsidTr="00410EBE">
        <w:tc>
          <w:tcPr>
            <w:tcW w:w="1548" w:type="dxa"/>
          </w:tcPr>
          <w:p w14:paraId="60AE616C" w14:textId="77777777" w:rsidR="00F118AB" w:rsidRPr="00A44FAD" w:rsidRDefault="00F118AB" w:rsidP="00F11EDA">
            <w:pPr>
              <w:rPr>
                <w:b/>
                <w:bCs/>
              </w:rPr>
            </w:pPr>
            <w:r w:rsidRPr="00A44FAD">
              <w:rPr>
                <w:b/>
                <w:bCs/>
              </w:rPr>
              <w:t>Parameter</w:t>
            </w:r>
          </w:p>
        </w:tc>
        <w:tc>
          <w:tcPr>
            <w:tcW w:w="4860" w:type="dxa"/>
          </w:tcPr>
          <w:p w14:paraId="1CDC4F12" w14:textId="77777777" w:rsidR="00F118AB" w:rsidRPr="00A44FAD" w:rsidRDefault="00F118AB" w:rsidP="00F11EDA">
            <w:pPr>
              <w:rPr>
                <w:b/>
                <w:bCs/>
              </w:rPr>
            </w:pPr>
            <w:r w:rsidRPr="00A44FAD">
              <w:rPr>
                <w:b/>
                <w:bCs/>
              </w:rPr>
              <w:t>Description</w:t>
            </w:r>
          </w:p>
        </w:tc>
        <w:tc>
          <w:tcPr>
            <w:tcW w:w="4608" w:type="dxa"/>
          </w:tcPr>
          <w:p w14:paraId="4AD2200F" w14:textId="77777777" w:rsidR="00F118AB" w:rsidRPr="00A44FAD" w:rsidRDefault="00F118AB" w:rsidP="00F11EDA">
            <w:pPr>
              <w:rPr>
                <w:b/>
                <w:bCs/>
              </w:rPr>
            </w:pPr>
            <w:r w:rsidRPr="00A44FAD">
              <w:rPr>
                <w:b/>
                <w:bCs/>
              </w:rPr>
              <w:t>Values</w:t>
            </w:r>
          </w:p>
        </w:tc>
      </w:tr>
      <w:tr w:rsidR="00F118AB" w14:paraId="74C9E8BF" w14:textId="77777777" w:rsidTr="00410EBE">
        <w:tc>
          <w:tcPr>
            <w:tcW w:w="1548" w:type="dxa"/>
          </w:tcPr>
          <w:p w14:paraId="6D1906BC" w14:textId="77777777" w:rsidR="00F118AB" w:rsidRDefault="00F118AB" w:rsidP="00F11EDA">
            <w:r>
              <w:t>iface</w:t>
            </w:r>
          </w:p>
        </w:tc>
        <w:tc>
          <w:tcPr>
            <w:tcW w:w="4860" w:type="dxa"/>
          </w:tcPr>
          <w:p w14:paraId="74244BCF" w14:textId="77777777" w:rsidR="00F118AB" w:rsidRDefault="00F118AB" w:rsidP="00F11EDA">
            <w:r>
              <w:t>Serial interface to set the baudrate for.</w:t>
            </w:r>
          </w:p>
        </w:tc>
        <w:tc>
          <w:tcPr>
            <w:tcW w:w="4608" w:type="dxa"/>
          </w:tcPr>
          <w:p w14:paraId="2F7D4B99" w14:textId="77777777" w:rsidR="00F118AB" w:rsidRDefault="00F118AB" w:rsidP="00F11EDA">
            <w:r>
              <w:t>CONSOLE,</w:t>
            </w:r>
            <w:r w:rsidR="004A7425">
              <w:t xml:space="preserve"> </w:t>
            </w:r>
            <w:r>
              <w:t>COMMS_UART</w:t>
            </w:r>
          </w:p>
        </w:tc>
      </w:tr>
      <w:tr w:rsidR="00F118AB" w14:paraId="4AA792F1" w14:textId="77777777" w:rsidTr="00410EBE">
        <w:tc>
          <w:tcPr>
            <w:tcW w:w="1548" w:type="dxa"/>
          </w:tcPr>
          <w:p w14:paraId="00F2E220" w14:textId="77777777" w:rsidR="00F118AB" w:rsidRDefault="00F118AB" w:rsidP="00F11EDA">
            <w:r>
              <w:t>protocol</w:t>
            </w:r>
          </w:p>
        </w:tc>
        <w:tc>
          <w:tcPr>
            <w:tcW w:w="4860" w:type="dxa"/>
          </w:tcPr>
          <w:p w14:paraId="00D986F9" w14:textId="77777777" w:rsidR="00F118AB" w:rsidRDefault="00F118AB" w:rsidP="00F11EDA">
            <w:r>
              <w:t>Reporting protocol for the specified serial interface</w:t>
            </w:r>
          </w:p>
        </w:tc>
        <w:tc>
          <w:tcPr>
            <w:tcW w:w="4608" w:type="dxa"/>
          </w:tcPr>
          <w:p w14:paraId="341BAB6B" w14:textId="77777777" w:rsidR="00F118AB" w:rsidRDefault="00F118AB" w:rsidP="00F11EDA">
            <w:r>
              <w:t>NONE – No data reported.</w:t>
            </w:r>
          </w:p>
          <w:p w14:paraId="248BE640" w14:textId="77777777" w:rsidR="00F118AB" w:rsidRDefault="00410EBE" w:rsidP="00F11EDA">
            <w:r>
              <w:t>RAW – Raw plain text reporting protocol.</w:t>
            </w:r>
          </w:p>
          <w:p w14:paraId="260CDD30" w14:textId="77777777" w:rsidR="004A7425" w:rsidRDefault="00410EBE" w:rsidP="00F11EDA">
            <w:r>
              <w:t>BEAST – Mode S Beast binary reporting protocol.</w:t>
            </w:r>
          </w:p>
          <w:p w14:paraId="568E318C" w14:textId="77777777" w:rsidR="00410EBE" w:rsidRDefault="00410EBE" w:rsidP="00F11EDA">
            <w:r>
              <w:t>CSBEE – CSBEE plain text reporting protocol.</w:t>
            </w:r>
          </w:p>
          <w:p w14:paraId="280FA569" w14:textId="77777777" w:rsidR="00410EBE" w:rsidRDefault="00410EBE" w:rsidP="00F11EDA">
            <w:r>
              <w:t>MAVLINK1 – MAVLINK 1 binary reporting protocol.</w:t>
            </w:r>
            <w:r>
              <w:br/>
              <w:t>MAVLINK2 – MAVLINK 2 binary reporting protocol.</w:t>
            </w:r>
          </w:p>
          <w:p w14:paraId="7B496B55" w14:textId="77777777" w:rsidR="00410EBE" w:rsidRDefault="00410EBE" w:rsidP="00F11EDA">
            <w:r>
              <w:t>GDL90 – Garmin GDL90 binary reporting protocol.</w:t>
            </w:r>
          </w:p>
        </w:tc>
      </w:tr>
    </w:tbl>
    <w:p w14:paraId="19BCF328" w14:textId="77777777" w:rsidR="00410EBE" w:rsidRDefault="00410EBE" w:rsidP="00410EBE">
      <w:pPr>
        <w:pStyle w:val="Heading3"/>
      </w:pPr>
    </w:p>
    <w:p w14:paraId="00C90393" w14:textId="77777777" w:rsidR="00F118AB" w:rsidRDefault="00410EBE" w:rsidP="002C3CE6">
      <w:pPr>
        <w:pStyle w:val="Heading3"/>
        <w:numPr>
          <w:ilvl w:val="2"/>
          <w:numId w:val="4"/>
        </w:numPr>
      </w:pPr>
      <w:bookmarkStart w:id="66" w:name="_Toc242110564"/>
      <w:r>
        <w:t>Query the Reporting Protocol for All Serial Interfaces</w:t>
      </w:r>
      <w:bookmarkEnd w:id="66"/>
    </w:p>
    <w:p w14:paraId="3A9AE12A" w14:textId="77777777" w:rsidR="00410EBE" w:rsidRDefault="00410EBE" w:rsidP="00C96409">
      <w:pPr>
        <w:pStyle w:val="code"/>
      </w:pPr>
      <w:r>
        <w:t>AT+PROTOCOL</w:t>
      </w:r>
      <w:r w:rsidR="004C5DDD">
        <w:t>_OUT</w:t>
      </w:r>
      <w:r>
        <w:t>?</w:t>
      </w:r>
    </w:p>
    <w:p w14:paraId="62BCDC07" w14:textId="77777777" w:rsidR="00410EBE" w:rsidRDefault="00410EBE" w:rsidP="00C96409">
      <w:pPr>
        <w:pStyle w:val="code"/>
      </w:pPr>
      <w:r>
        <w:t>PROTOCOL</w:t>
      </w:r>
      <w:r w:rsidR="004C5DDD">
        <w:t>_OUT</w:t>
      </w:r>
      <w:r>
        <w:t>=CONSOLE,&lt;console_protocol&gt;</w:t>
      </w:r>
    </w:p>
    <w:p w14:paraId="0251E0B3" w14:textId="77777777" w:rsidR="00410EBE" w:rsidRDefault="00410EBE" w:rsidP="00C96409">
      <w:pPr>
        <w:pStyle w:val="code"/>
      </w:pPr>
      <w:r>
        <w:t>PROTOCOL</w:t>
      </w:r>
      <w:r w:rsidR="004C5DDD">
        <w:t>_OUT</w:t>
      </w:r>
      <w:r>
        <w:t>=COMMS_UART,&lt;comms_uart_protocol&gt;</w:t>
      </w:r>
    </w:p>
    <w:p w14:paraId="1A25D293" w14:textId="77777777" w:rsidR="00C96409" w:rsidRDefault="00C96409" w:rsidP="00E758A2"/>
    <w:p w14:paraId="380C16F0" w14:textId="0AE15D3D" w:rsidR="00C2560F" w:rsidRDefault="00C2560F" w:rsidP="00C2560F">
      <w:pPr>
        <w:pStyle w:val="ListParagraph"/>
        <w:ind w:left="0"/>
      </w:pPr>
      <w:r>
        <w:t xml:space="preserve">Queries the reporting protocol set for each of the serial interfaces. See the table in </w:t>
      </w:r>
      <w:r>
        <w:fldChar w:fldCharType="begin"/>
      </w:r>
      <w:r>
        <w:instrText xml:space="preserve"> REF _Ref177747132 \r \h </w:instrText>
      </w:r>
      <w:r>
        <w:fldChar w:fldCharType="separate"/>
      </w:r>
      <w:r w:rsidR="006E1DA9">
        <w:t xml:space="preserve">4.19.1  </w:t>
      </w:r>
      <w:r>
        <w:fldChar w:fldCharType="end"/>
      </w:r>
      <w:r>
        <w:t>for protocol definitions.</w:t>
      </w:r>
    </w:p>
    <w:p w14:paraId="42D8D53F" w14:textId="77777777" w:rsidR="00A44FAD" w:rsidRDefault="00A44FAD" w:rsidP="002C3CE6">
      <w:pPr>
        <w:pStyle w:val="Heading2"/>
        <w:numPr>
          <w:ilvl w:val="1"/>
          <w:numId w:val="4"/>
        </w:numPr>
      </w:pPr>
      <w:bookmarkStart w:id="67" w:name="_Toc242110565"/>
      <w:r>
        <w:t>AT+REBOOT</w:t>
      </w:r>
      <w:bookmarkEnd w:id="67"/>
    </w:p>
    <w:p w14:paraId="1379A67C" w14:textId="77777777" w:rsidR="00DA3E92" w:rsidRDefault="00DA3E92" w:rsidP="00C96409">
      <w:pPr>
        <w:pStyle w:val="code"/>
      </w:pPr>
      <w:r>
        <w:t>AT+REBOOT</w:t>
      </w:r>
    </w:p>
    <w:p w14:paraId="3CF4994C" w14:textId="77777777" w:rsidR="00E758A2" w:rsidRDefault="00E758A2" w:rsidP="00E758A2"/>
    <w:p w14:paraId="0EA9BF92" w14:textId="77777777" w:rsidR="00DA3E92" w:rsidRPr="00DA3E92" w:rsidRDefault="00DA3E92" w:rsidP="00DA3E92">
      <w:r>
        <w:t>Reboots the ADSBee 1090 immediately.</w:t>
      </w:r>
    </w:p>
    <w:p w14:paraId="2126F80B" w14:textId="77777777" w:rsidR="00B818C6" w:rsidRDefault="00B818C6">
      <w:pPr>
        <w:rPr>
          <w:rFonts w:ascii="Poppins SemiBold" w:eastAsiaTheme="majorEastAsia" w:hAnsi="Poppins SemiBold" w:cstheme="majorBidi"/>
          <w:b/>
          <w:color w:val="FFCB00"/>
          <w:sz w:val="26"/>
          <w:szCs w:val="26"/>
        </w:rPr>
      </w:pPr>
      <w:r>
        <w:br w:type="page"/>
      </w:r>
    </w:p>
    <w:p w14:paraId="6F0673B8" w14:textId="77777777" w:rsidR="00A44FAD" w:rsidRDefault="00A44FAD" w:rsidP="002C3CE6">
      <w:pPr>
        <w:pStyle w:val="Heading2"/>
        <w:numPr>
          <w:ilvl w:val="1"/>
          <w:numId w:val="4"/>
        </w:numPr>
      </w:pPr>
      <w:bookmarkStart w:id="68" w:name="_Toc242110566"/>
      <w:r>
        <w:lastRenderedPageBreak/>
        <w:t>AT+RX_ENABLE</w:t>
      </w:r>
      <w:bookmarkEnd w:id="68"/>
    </w:p>
    <w:p w14:paraId="65923CBF" w14:textId="77777777" w:rsidR="00C2560F" w:rsidRPr="00C2560F" w:rsidRDefault="00C2560F" w:rsidP="002C3CE6">
      <w:pPr>
        <w:pStyle w:val="Heading3"/>
        <w:numPr>
          <w:ilvl w:val="2"/>
          <w:numId w:val="4"/>
        </w:numPr>
      </w:pPr>
      <w:bookmarkStart w:id="69" w:name="_Toc242110567"/>
      <w:r>
        <w:t>Enable or Disable the Receiver</w:t>
      </w:r>
      <w:r w:rsidR="00536C9C">
        <w:t>(s)</w:t>
      </w:r>
      <w:bookmarkEnd w:id="69"/>
    </w:p>
    <w:p w14:paraId="36316299" w14:textId="77777777" w:rsidR="004A7425" w:rsidRDefault="004A7425" w:rsidP="00C96409">
      <w:pPr>
        <w:pStyle w:val="code"/>
      </w:pPr>
      <w:r>
        <w:t>AT+RX_ENABLE=&lt;</w:t>
      </w:r>
      <w:r w:rsidR="00B316A5">
        <w:t>all_enabled&gt;,&lt;</w:t>
      </w:r>
      <w:r w:rsidR="00536C9C">
        <w:t>1090_</w:t>
      </w:r>
      <w:r>
        <w:t>enabled&gt;</w:t>
      </w:r>
      <w:r w:rsidR="00536C9C">
        <w:t>,&lt;</w:t>
      </w:r>
      <w:r w:rsidR="00B316A5">
        <w:t>subg</w:t>
      </w:r>
      <w:r w:rsidR="00536C9C">
        <w:t>_enabled&gt;</w:t>
      </w:r>
    </w:p>
    <w:p w14:paraId="1FA0610C" w14:textId="77777777" w:rsidR="00E758A2" w:rsidRDefault="00E758A2" w:rsidP="00E758A2"/>
    <w:tbl>
      <w:tblPr>
        <w:tblStyle w:val="TableGrid"/>
        <w:tblW w:w="0" w:type="auto"/>
        <w:tblLook w:val="04A0" w:firstRow="1" w:lastRow="0" w:firstColumn="1" w:lastColumn="0" w:noHBand="0" w:noVBand="1"/>
      </w:tblPr>
      <w:tblGrid>
        <w:gridCol w:w="1548"/>
        <w:gridCol w:w="4860"/>
        <w:gridCol w:w="4608"/>
      </w:tblGrid>
      <w:tr w:rsidR="00C2560F" w:rsidRPr="00A44FAD" w14:paraId="5BD21706" w14:textId="77777777" w:rsidTr="00F11EDA">
        <w:tc>
          <w:tcPr>
            <w:tcW w:w="1548" w:type="dxa"/>
          </w:tcPr>
          <w:p w14:paraId="66B7DE8D" w14:textId="77777777" w:rsidR="00C2560F" w:rsidRPr="00A44FAD" w:rsidRDefault="00C2560F" w:rsidP="00F11EDA">
            <w:pPr>
              <w:rPr>
                <w:b/>
                <w:bCs/>
              </w:rPr>
            </w:pPr>
            <w:r w:rsidRPr="00A44FAD">
              <w:rPr>
                <w:b/>
                <w:bCs/>
              </w:rPr>
              <w:t>Parameter</w:t>
            </w:r>
          </w:p>
        </w:tc>
        <w:tc>
          <w:tcPr>
            <w:tcW w:w="4860" w:type="dxa"/>
          </w:tcPr>
          <w:p w14:paraId="36E1B538" w14:textId="77777777" w:rsidR="00C2560F" w:rsidRPr="00A44FAD" w:rsidRDefault="00C2560F" w:rsidP="00F11EDA">
            <w:pPr>
              <w:rPr>
                <w:b/>
                <w:bCs/>
              </w:rPr>
            </w:pPr>
            <w:r w:rsidRPr="00A44FAD">
              <w:rPr>
                <w:b/>
                <w:bCs/>
              </w:rPr>
              <w:t>Description</w:t>
            </w:r>
          </w:p>
        </w:tc>
        <w:tc>
          <w:tcPr>
            <w:tcW w:w="4608" w:type="dxa"/>
          </w:tcPr>
          <w:p w14:paraId="0BF1F1B3" w14:textId="77777777" w:rsidR="00C2560F" w:rsidRPr="00A44FAD" w:rsidRDefault="00C2560F" w:rsidP="00F11EDA">
            <w:pPr>
              <w:rPr>
                <w:b/>
                <w:bCs/>
              </w:rPr>
            </w:pPr>
            <w:r w:rsidRPr="00A44FAD">
              <w:rPr>
                <w:b/>
                <w:bCs/>
              </w:rPr>
              <w:t>Values</w:t>
            </w:r>
          </w:p>
        </w:tc>
      </w:tr>
      <w:tr w:rsidR="00B316A5" w14:paraId="729F0808" w14:textId="77777777" w:rsidTr="00F11EDA">
        <w:tc>
          <w:tcPr>
            <w:tcW w:w="1548" w:type="dxa"/>
          </w:tcPr>
          <w:p w14:paraId="25CA2775" w14:textId="77777777" w:rsidR="00B316A5" w:rsidRDefault="00B316A5" w:rsidP="00F11EDA">
            <w:r>
              <w:t>all_enabled</w:t>
            </w:r>
          </w:p>
        </w:tc>
        <w:tc>
          <w:tcPr>
            <w:tcW w:w="4860" w:type="dxa"/>
          </w:tcPr>
          <w:p w14:paraId="57588B05" w14:textId="77777777" w:rsidR="00B316A5" w:rsidRDefault="00B316A5" w:rsidP="00F11EDA">
            <w:r>
              <w:t>Flag indicating whether to ignore 1090_enabled and subg_enabled flags and enable / disable all radios.</w:t>
            </w:r>
          </w:p>
        </w:tc>
        <w:tc>
          <w:tcPr>
            <w:tcW w:w="4608" w:type="dxa"/>
          </w:tcPr>
          <w:p w14:paraId="7ADA1EA5" w14:textId="77777777" w:rsidR="00B316A5" w:rsidRDefault="00B316A5" w:rsidP="00F11EDA">
            <w:r>
              <w:t>1 – All radios enabled.</w:t>
            </w:r>
          </w:p>
          <w:p w14:paraId="1CD6AC5C" w14:textId="77777777" w:rsidR="00B316A5" w:rsidRDefault="00B316A5" w:rsidP="00F11EDA">
            <w:r>
              <w:t>0 – All radios disabled.</w:t>
            </w:r>
          </w:p>
        </w:tc>
      </w:tr>
      <w:tr w:rsidR="00C2560F" w14:paraId="532804D0" w14:textId="77777777" w:rsidTr="00F11EDA">
        <w:tc>
          <w:tcPr>
            <w:tcW w:w="1548" w:type="dxa"/>
          </w:tcPr>
          <w:p w14:paraId="5A04071A" w14:textId="77777777" w:rsidR="00C2560F" w:rsidRDefault="00536C9C" w:rsidP="00F11EDA">
            <w:r>
              <w:t>1090_</w:t>
            </w:r>
            <w:r w:rsidR="00C2560F">
              <w:t>enabled</w:t>
            </w:r>
          </w:p>
        </w:tc>
        <w:tc>
          <w:tcPr>
            <w:tcW w:w="4860" w:type="dxa"/>
          </w:tcPr>
          <w:p w14:paraId="6791555F" w14:textId="77777777" w:rsidR="00C2560F" w:rsidRDefault="00C2560F" w:rsidP="00F11EDA">
            <w:r>
              <w:t xml:space="preserve">Flag indicating whether the </w:t>
            </w:r>
            <w:r w:rsidR="00536C9C">
              <w:t xml:space="preserve">1090MHz </w:t>
            </w:r>
            <w:r>
              <w:t>receiver should be enabled or disabled.</w:t>
            </w:r>
          </w:p>
          <w:p w14:paraId="4D85110D" w14:textId="77777777" w:rsidR="00C2560F" w:rsidRDefault="00C2560F" w:rsidP="00F11EDA"/>
          <w:p w14:paraId="04EBFD03" w14:textId="77777777" w:rsidR="00C2560F" w:rsidRDefault="00C2560F" w:rsidP="00F11EDA">
            <w:r>
              <w:t xml:space="preserve">NOTE: Disabling the </w:t>
            </w:r>
            <w:r w:rsidR="00536C9C">
              <w:t xml:space="preserve">1090MHz </w:t>
            </w:r>
            <w:r>
              <w:t xml:space="preserve">receiver does not conserve any power, as the RF frontend is still active. This receiver disable flag simply disables an interrupt within the RP2040 that is used to check for incoming transponder messages. </w:t>
            </w:r>
          </w:p>
        </w:tc>
        <w:tc>
          <w:tcPr>
            <w:tcW w:w="4608" w:type="dxa"/>
          </w:tcPr>
          <w:p w14:paraId="6C561508" w14:textId="77777777" w:rsidR="00C2560F" w:rsidRDefault="00C2560F" w:rsidP="00F11EDA">
            <w:r>
              <w:t xml:space="preserve">1 – </w:t>
            </w:r>
            <w:r w:rsidR="00536C9C">
              <w:t>1090MHz r</w:t>
            </w:r>
            <w:r>
              <w:t>eceiver is enabled.</w:t>
            </w:r>
          </w:p>
          <w:p w14:paraId="3D71D5E8" w14:textId="77777777" w:rsidR="00C2560F" w:rsidRDefault="00C2560F" w:rsidP="00F11EDA">
            <w:r>
              <w:t xml:space="preserve">0 – </w:t>
            </w:r>
            <w:r w:rsidR="00536C9C">
              <w:t>1090MHz r</w:t>
            </w:r>
            <w:r>
              <w:t>eceiver is disabled.</w:t>
            </w:r>
          </w:p>
        </w:tc>
      </w:tr>
      <w:tr w:rsidR="00536C9C" w14:paraId="531A022E" w14:textId="77777777" w:rsidTr="00F11EDA">
        <w:tc>
          <w:tcPr>
            <w:tcW w:w="1548" w:type="dxa"/>
          </w:tcPr>
          <w:p w14:paraId="414D901B" w14:textId="77777777" w:rsidR="00536C9C" w:rsidRDefault="00B316A5" w:rsidP="00F11EDA">
            <w:r>
              <w:t>subg</w:t>
            </w:r>
            <w:r w:rsidR="00536C9C">
              <w:t>_enabled</w:t>
            </w:r>
          </w:p>
        </w:tc>
        <w:tc>
          <w:tcPr>
            <w:tcW w:w="4860" w:type="dxa"/>
          </w:tcPr>
          <w:p w14:paraId="579E2EE7" w14:textId="77777777" w:rsidR="00536C9C" w:rsidRDefault="00536C9C" w:rsidP="00F11EDA">
            <w:r>
              <w:t xml:space="preserve">Flag indicating whether the </w:t>
            </w:r>
            <w:r w:rsidR="00156535">
              <w:t>Sub-GHz</w:t>
            </w:r>
            <w:r>
              <w:t xml:space="preserve"> receiver should be enabled or disabled (if equipped).</w:t>
            </w:r>
          </w:p>
          <w:p w14:paraId="6A7A3E9D" w14:textId="77777777" w:rsidR="00536C9C" w:rsidRDefault="00536C9C" w:rsidP="00F11EDA"/>
          <w:p w14:paraId="6EC1000C" w14:textId="77777777" w:rsidR="00536C9C" w:rsidRDefault="00536C9C" w:rsidP="00F11EDA">
            <w:r>
              <w:t xml:space="preserve">Disabling the </w:t>
            </w:r>
            <w:r w:rsidR="00156535">
              <w:t>Sub-GHz</w:t>
            </w:r>
            <w:r>
              <w:t xml:space="preserve"> receiver does save a small amount of power, as the</w:t>
            </w:r>
            <w:r w:rsidR="00156535">
              <w:t xml:space="preserve"> Sub-GHz transceiver</w:t>
            </w:r>
            <w:r>
              <w:t xml:space="preserve"> chip will be powered down.</w:t>
            </w:r>
          </w:p>
        </w:tc>
        <w:tc>
          <w:tcPr>
            <w:tcW w:w="4608" w:type="dxa"/>
          </w:tcPr>
          <w:p w14:paraId="7D2BC597" w14:textId="77777777" w:rsidR="00536C9C" w:rsidRDefault="00536C9C" w:rsidP="00F11EDA">
            <w:r>
              <w:t xml:space="preserve">1 – </w:t>
            </w:r>
            <w:r w:rsidR="00156535">
              <w:t>Sub-GHz</w:t>
            </w:r>
            <w:r>
              <w:t xml:space="preserve"> receiver is enabled.</w:t>
            </w:r>
          </w:p>
          <w:p w14:paraId="13482E04" w14:textId="77777777" w:rsidR="00536C9C" w:rsidRDefault="00536C9C" w:rsidP="00F11EDA">
            <w:r>
              <w:t xml:space="preserve">0 – </w:t>
            </w:r>
            <w:r w:rsidR="00156535">
              <w:t>Sub-GHz</w:t>
            </w:r>
            <w:r>
              <w:t xml:space="preserve"> receiver is disabled.</w:t>
            </w:r>
          </w:p>
        </w:tc>
      </w:tr>
    </w:tbl>
    <w:p w14:paraId="27D2776E" w14:textId="77777777" w:rsidR="00C2560F" w:rsidRDefault="00C2560F" w:rsidP="00536C9C"/>
    <w:p w14:paraId="503C6CD5" w14:textId="77777777" w:rsidR="004A7425" w:rsidRDefault="00C2560F" w:rsidP="002C3CE6">
      <w:pPr>
        <w:pStyle w:val="Heading3"/>
        <w:numPr>
          <w:ilvl w:val="2"/>
          <w:numId w:val="4"/>
        </w:numPr>
      </w:pPr>
      <w:bookmarkStart w:id="70" w:name="_Toc242110568"/>
      <w:r>
        <w:t>Check Whether the Receiver</w:t>
      </w:r>
      <w:r w:rsidR="00536C9C">
        <w:t>(s)</w:t>
      </w:r>
      <w:r>
        <w:t xml:space="preserve"> </w:t>
      </w:r>
      <w:r w:rsidR="00536C9C">
        <w:t>are</w:t>
      </w:r>
      <w:r>
        <w:t xml:space="preserve"> Currently Enabled</w:t>
      </w:r>
      <w:bookmarkEnd w:id="70"/>
    </w:p>
    <w:p w14:paraId="39281839" w14:textId="77777777" w:rsidR="004A7425" w:rsidRDefault="004A7425" w:rsidP="00C96409">
      <w:pPr>
        <w:pStyle w:val="code"/>
      </w:pPr>
      <w:r>
        <w:t>AT+RX_ENABLE?</w:t>
      </w:r>
    </w:p>
    <w:p w14:paraId="52360B50" w14:textId="77777777" w:rsidR="004A7425" w:rsidRDefault="00B316A5" w:rsidP="00C96409">
      <w:pPr>
        <w:pStyle w:val="code"/>
      </w:pPr>
      <w:r>
        <w:t>1090 Receiver: ENABLED</w:t>
      </w:r>
    </w:p>
    <w:p w14:paraId="7E5CD646" w14:textId="77777777" w:rsidR="00AA6D1C" w:rsidRPr="00AA6D1C" w:rsidRDefault="00B316A5" w:rsidP="00AA6D1C">
      <w:pPr>
        <w:pStyle w:val="code"/>
        <w:sectPr w:rsidR="00AA6D1C" w:rsidRPr="00AA6D1C" w:rsidSect="00DF1E09">
          <w:pgSz w:w="12240" w:h="15840"/>
          <w:pgMar w:top="720" w:right="720" w:bottom="720" w:left="720" w:header="288" w:footer="288" w:gutter="0"/>
          <w:cols w:space="720"/>
          <w:docGrid w:linePitch="360"/>
        </w:sectPr>
      </w:pPr>
      <w:r>
        <w:t>SubG Receiver: DISABLED</w:t>
      </w:r>
    </w:p>
    <w:p w14:paraId="4A952FF1" w14:textId="77777777" w:rsidR="00AA6D1C" w:rsidRDefault="00AA6D1C" w:rsidP="002C3CE6">
      <w:pPr>
        <w:pStyle w:val="Heading2"/>
        <w:numPr>
          <w:ilvl w:val="1"/>
          <w:numId w:val="4"/>
        </w:numPr>
      </w:pPr>
      <w:bookmarkStart w:id="71" w:name="_Toc242110569"/>
      <w:r>
        <w:lastRenderedPageBreak/>
        <w:t>AT+RX_POSITION</w:t>
      </w:r>
      <w:bookmarkEnd w:id="71"/>
    </w:p>
    <w:p w14:paraId="585D1BC6" w14:textId="77777777" w:rsidR="00441B72" w:rsidRDefault="00441B72" w:rsidP="00441B72">
      <w:r>
        <w:t>ADSBee’s internal receiver position is used as a reference location for decoding Mode S surface position packets, and is also sent as an ownship location in various packet formats, enabling electronic flight bag apps to “scroll” their maps in order to follow the location of the receiver.</w:t>
      </w:r>
    </w:p>
    <w:p w14:paraId="06FF5200" w14:textId="77777777" w:rsidR="00C07875" w:rsidRDefault="00441B72" w:rsidP="00441B72">
      <w:r>
        <w:t>The receiver location can be hardcoded to a fixed value or can be automatically derived using a number of methods.</w:t>
      </w:r>
    </w:p>
    <w:p w14:paraId="0BF98007" w14:textId="77777777" w:rsidR="00C07875" w:rsidRDefault="00C07875" w:rsidP="00441B72">
      <w:r>
        <w:t>Supported position sources:</w:t>
      </w:r>
    </w:p>
    <w:p w14:paraId="7DB13E97" w14:textId="77777777" w:rsidR="00C07875" w:rsidRDefault="00C07875" w:rsidP="00C07875">
      <w:pPr>
        <w:pStyle w:val="ListParagraph"/>
        <w:numPr>
          <w:ilvl w:val="0"/>
          <w:numId w:val="1"/>
        </w:numPr>
      </w:pPr>
      <w:r>
        <w:t>NONE – No position set nor available.</w:t>
      </w:r>
    </w:p>
    <w:p w14:paraId="13BB33F3" w14:textId="77777777" w:rsidR="00C07875" w:rsidRDefault="00C07875" w:rsidP="00C07875">
      <w:pPr>
        <w:pStyle w:val="ListParagraph"/>
        <w:numPr>
          <w:ilvl w:val="0"/>
          <w:numId w:val="1"/>
        </w:numPr>
      </w:pPr>
      <w:r>
        <w:t>FIXED – Receiver position set to a fixed location.</w:t>
      </w:r>
    </w:p>
    <w:p w14:paraId="0FC4A5F5" w14:textId="77777777" w:rsidR="00C07875" w:rsidRDefault="00C07875" w:rsidP="00C07875">
      <w:pPr>
        <w:pStyle w:val="ListParagraph"/>
        <w:numPr>
          <w:ilvl w:val="0"/>
          <w:numId w:val="1"/>
        </w:numPr>
      </w:pPr>
      <w:r>
        <w:t>GNSS – Receiver position derived from a connected GNSS receiver.</w:t>
      </w:r>
    </w:p>
    <w:p w14:paraId="061F4FB8" w14:textId="77777777" w:rsidR="00C07875" w:rsidRDefault="00C07875" w:rsidP="00C07875">
      <w:pPr>
        <w:pStyle w:val="ListParagraph"/>
        <w:numPr>
          <w:ilvl w:val="0"/>
          <w:numId w:val="1"/>
        </w:numPr>
      </w:pPr>
      <w:r>
        <w:t xml:space="preserve">LOWEST – Receiver position derived from the lowest altitude aircraft being tracked in the aircraft dictionary. Generally aircraft lower to the ground are harder to receive, so the lowest aircraft provides a good guess of where the receiver might be located. </w:t>
      </w:r>
      <w:r w:rsidRPr="00C07875">
        <w:rPr>
          <w:b/>
          <w:bCs/>
        </w:rPr>
        <w:t>This is the default setting.</w:t>
      </w:r>
    </w:p>
    <w:p w14:paraId="7A4203A8" w14:textId="77777777" w:rsidR="00C07875" w:rsidRDefault="00C07875" w:rsidP="00C07875">
      <w:pPr>
        <w:pStyle w:val="ListParagraph"/>
        <w:numPr>
          <w:ilvl w:val="0"/>
          <w:numId w:val="1"/>
        </w:numPr>
      </w:pPr>
      <w:r>
        <w:t>ICAO – Receiver position tracks the ICAO address of a specific aircraft. This is useful for bootstrapping ownship position from an aircraft that the receiver might be on board or following.</w:t>
      </w:r>
    </w:p>
    <w:p w14:paraId="51933E9D" w14:textId="77777777" w:rsidR="00C07875" w:rsidRDefault="00C07875" w:rsidP="002C3CE6">
      <w:pPr>
        <w:pStyle w:val="Heading3"/>
        <w:numPr>
          <w:ilvl w:val="2"/>
          <w:numId w:val="4"/>
        </w:numPr>
      </w:pPr>
      <w:bookmarkStart w:id="72" w:name="_Toc242110570"/>
      <w:r>
        <w:t>Query Receiver Position</w:t>
      </w:r>
      <w:bookmarkEnd w:id="72"/>
    </w:p>
    <w:p w14:paraId="18D5ED2C" w14:textId="77777777" w:rsidR="00C07875" w:rsidRDefault="00C07875" w:rsidP="00C07875">
      <w:pPr>
        <w:pStyle w:val="code"/>
      </w:pPr>
      <w:r>
        <w:t>AT+RX_POSITION?</w:t>
      </w:r>
    </w:p>
    <w:p w14:paraId="61F8662F" w14:textId="77777777" w:rsidR="00822E95" w:rsidRDefault="00822E95" w:rsidP="00822E95">
      <w:pPr>
        <w:pStyle w:val="code"/>
      </w:pPr>
      <w:r>
        <w:t>Receiver Position:</w:t>
      </w:r>
    </w:p>
    <w:p w14:paraId="1174F191" w14:textId="77777777" w:rsidR="00822E95" w:rsidRDefault="00822E95" w:rsidP="00822E95">
      <w:pPr>
        <w:pStyle w:val="code"/>
      </w:pPr>
      <w:r>
        <w:t xml:space="preserve">        Source: LOWEST [OK] </w:t>
      </w:r>
    </w:p>
    <w:p w14:paraId="4E640F02" w14:textId="77777777" w:rsidR="00822E95" w:rsidRDefault="00822E95" w:rsidP="00822E95">
      <w:pPr>
        <w:pStyle w:val="code"/>
      </w:pPr>
      <w:r>
        <w:t xml:space="preserve">        Latitude: 54.313381 deg</w:t>
      </w:r>
    </w:p>
    <w:p w14:paraId="6FA09691" w14:textId="77777777" w:rsidR="00822E95" w:rsidRDefault="00822E95" w:rsidP="00822E95">
      <w:pPr>
        <w:pStyle w:val="code"/>
      </w:pPr>
      <w:r>
        <w:t xml:space="preserve">        Longitude: -170.856537 deg</w:t>
      </w:r>
    </w:p>
    <w:p w14:paraId="7EBD2684" w14:textId="77777777" w:rsidR="00822E95" w:rsidRDefault="00822E95" w:rsidP="00822E95">
      <w:pPr>
        <w:pStyle w:val="code"/>
      </w:pPr>
      <w:r>
        <w:t xml:space="preserve">        GNSS Altitude: 36325 ft</w:t>
      </w:r>
    </w:p>
    <w:p w14:paraId="397BA118" w14:textId="77777777" w:rsidR="00822E95" w:rsidRDefault="00822E95" w:rsidP="00822E95">
      <w:pPr>
        <w:pStyle w:val="code"/>
      </w:pPr>
      <w:r>
        <w:t xml:space="preserve">        Barometric Altitude: 37000 ft</w:t>
      </w:r>
    </w:p>
    <w:p w14:paraId="56DFFB65" w14:textId="77777777" w:rsidR="00822E95" w:rsidRDefault="00822E95" w:rsidP="00822E95">
      <w:pPr>
        <w:pStyle w:val="code"/>
      </w:pPr>
      <w:r>
        <w:t xml:space="preserve">        Heading: 277.5 deg</w:t>
      </w:r>
    </w:p>
    <w:p w14:paraId="69BC3E2F" w14:textId="77777777" w:rsidR="00822E95" w:rsidRDefault="00822E95" w:rsidP="00822E95">
      <w:pPr>
        <w:pStyle w:val="code"/>
      </w:pPr>
      <w:r>
        <w:t xml:space="preserve">        Speed: 500 kts</w:t>
      </w:r>
    </w:p>
    <w:p w14:paraId="75AA91DF" w14:textId="77777777" w:rsidR="00822E95" w:rsidRDefault="00822E95" w:rsidP="00822E95">
      <w:pPr>
        <w:pStyle w:val="code"/>
      </w:pPr>
      <w:r>
        <w:t xml:space="preserve">        ICAO: 0xAA92F9 [NOT IN USE]</w:t>
      </w:r>
    </w:p>
    <w:p w14:paraId="2BAB216F" w14:textId="77777777" w:rsidR="00A774A1" w:rsidRDefault="00A774A1" w:rsidP="00A774A1"/>
    <w:p w14:paraId="5F2E57BE" w14:textId="77777777" w:rsidR="00A774A1" w:rsidRDefault="00A774A1" w:rsidP="00EB704B">
      <w:r>
        <w:t xml:space="preserve">The </w:t>
      </w:r>
      <w:r w:rsidR="00EB704B">
        <w:t>Position Available</w:t>
      </w:r>
      <w:r>
        <w:t xml:space="preserve"> </w:t>
      </w:r>
      <w:r w:rsidR="00EB704B">
        <w:t>field (square brackets to the right of Source)</w:t>
      </w:r>
      <w:r>
        <w:t xml:space="preserve"> indicates whether the </w:t>
      </w:r>
      <w:r w:rsidR="00EB704B">
        <w:t xml:space="preserve">requested </w:t>
      </w:r>
      <w:r>
        <w:t xml:space="preserve">receiver position source </w:t>
      </w:r>
      <w:r w:rsidR="00EB704B">
        <w:t xml:space="preserve">is providing valid data. For instance, if a receiver position source is set to ICAO, but an aircraft with that ICAO is not found, the Position Available field will show </w:t>
      </w:r>
      <w:r w:rsidR="00EB704B" w:rsidRPr="00EB704B">
        <w:rPr>
          <w:rStyle w:val="codeChar"/>
        </w:rPr>
        <w:t>[NOT AVAILABLE]</w:t>
      </w:r>
      <w:r w:rsidR="00EB704B" w:rsidRPr="00EB704B">
        <w:t xml:space="preserve"> when</w:t>
      </w:r>
      <w:r w:rsidR="00EB704B">
        <w:t xml:space="preserve"> an aircraft with the requested ICAO is found, the field will show </w:t>
      </w:r>
      <w:r w:rsidR="00EB704B" w:rsidRPr="00EB704B">
        <w:rPr>
          <w:rStyle w:val="codeChar"/>
        </w:rPr>
        <w:t>[OK]</w:t>
      </w:r>
      <w:r w:rsidR="00EB704B" w:rsidRPr="00EB704B">
        <w:t>.</w:t>
      </w:r>
      <w:r w:rsidR="00EB704B">
        <w:t xml:space="preserve"> The same behavior applies when the receiver position is set to LOWEST (ie. The position valid field only shows </w:t>
      </w:r>
      <w:r w:rsidR="00EB704B" w:rsidRPr="00EB704B">
        <w:rPr>
          <w:rStyle w:val="codeChar"/>
        </w:rPr>
        <w:t>[OK]</w:t>
      </w:r>
      <w:r w:rsidR="00EB704B">
        <w:t xml:space="preserve"> if there is at least one aircraft with a valid altitude in the aircraft dictionary.</w:t>
      </w:r>
    </w:p>
    <w:p w14:paraId="0FE90B9D" w14:textId="77777777" w:rsidR="00EB704B" w:rsidRDefault="00EB704B" w:rsidP="00EB704B">
      <w:r>
        <w:t xml:space="preserve">The ICAO In Use field (square brackets to the right of ICAO) indicates whether the stored ICAO address is actively in use. This will show </w:t>
      </w:r>
      <w:r w:rsidRPr="00EB704B">
        <w:rPr>
          <w:rStyle w:val="codeChar"/>
        </w:rPr>
        <w:t>[</w:t>
      </w:r>
      <w:r>
        <w:rPr>
          <w:rStyle w:val="codeChar"/>
        </w:rPr>
        <w:t>IN USE</w:t>
      </w:r>
      <w:r w:rsidRPr="00EB704B">
        <w:rPr>
          <w:rStyle w:val="codeChar"/>
        </w:rPr>
        <w:t>]</w:t>
      </w:r>
      <w:r>
        <w:t xml:space="preserve"> when the receiver has its source set to ICAO, and will show </w:t>
      </w:r>
      <w:r w:rsidRPr="00EB704B">
        <w:rPr>
          <w:rStyle w:val="codeChar"/>
        </w:rPr>
        <w:t>[</w:t>
      </w:r>
      <w:r>
        <w:rPr>
          <w:rStyle w:val="codeChar"/>
        </w:rPr>
        <w:t>NOT IN USE</w:t>
      </w:r>
      <w:r w:rsidRPr="00EB704B">
        <w:rPr>
          <w:rStyle w:val="codeChar"/>
        </w:rPr>
        <w:t>]</w:t>
      </w:r>
      <w:r>
        <w:t xml:space="preserve"> otherwise. </w:t>
      </w:r>
    </w:p>
    <w:p w14:paraId="7A6F359D" w14:textId="77777777" w:rsidR="00287BB3" w:rsidRDefault="00287BB3">
      <w:pPr>
        <w:rPr>
          <w:rFonts w:ascii="Poppins" w:eastAsiaTheme="majorEastAsia" w:hAnsi="Poppins" w:cstheme="majorBidi"/>
          <w:color w:val="00AD4D"/>
          <w:sz w:val="24"/>
          <w:szCs w:val="24"/>
        </w:rPr>
      </w:pPr>
      <w:r>
        <w:br w:type="page"/>
      </w:r>
    </w:p>
    <w:p w14:paraId="1768AEFD" w14:textId="77777777" w:rsidR="00C07875" w:rsidRPr="00AA6D1C" w:rsidRDefault="00C07875" w:rsidP="002C3CE6">
      <w:pPr>
        <w:pStyle w:val="Heading3"/>
        <w:numPr>
          <w:ilvl w:val="2"/>
          <w:numId w:val="4"/>
        </w:numPr>
      </w:pPr>
      <w:bookmarkStart w:id="73" w:name="_Toc242110571"/>
      <w:r>
        <w:lastRenderedPageBreak/>
        <w:t>Set Receiver Position</w:t>
      </w:r>
      <w:bookmarkEnd w:id="73"/>
    </w:p>
    <w:p w14:paraId="260DE96B" w14:textId="77777777" w:rsidR="00C07875" w:rsidRDefault="0076683C" w:rsidP="002C3CE6">
      <w:pPr>
        <w:pStyle w:val="Heading4"/>
        <w:numPr>
          <w:ilvl w:val="3"/>
          <w:numId w:val="4"/>
        </w:numPr>
      </w:pPr>
      <w:r>
        <w:t>Disable Receiver Position</w:t>
      </w:r>
    </w:p>
    <w:p w14:paraId="7EC0689D" w14:textId="77777777" w:rsidR="00287BB3" w:rsidRDefault="00287BB3" w:rsidP="00287BB3">
      <w:pPr>
        <w:pStyle w:val="code"/>
      </w:pPr>
      <w:r>
        <w:t>AT+RX_POSITION=NONE</w:t>
      </w:r>
    </w:p>
    <w:p w14:paraId="367A3876" w14:textId="77777777" w:rsidR="00287BB3" w:rsidRPr="00287BB3" w:rsidRDefault="00287BB3" w:rsidP="00287BB3">
      <w:pPr>
        <w:pStyle w:val="code"/>
      </w:pPr>
      <w:r>
        <w:t>OK</w:t>
      </w:r>
    </w:p>
    <w:p w14:paraId="09D4D03A" w14:textId="77777777" w:rsidR="0076683C" w:rsidRDefault="0076683C" w:rsidP="0076683C"/>
    <w:p w14:paraId="4444EDE1" w14:textId="77777777" w:rsidR="00287BB3" w:rsidRDefault="00287BB3" w:rsidP="002C3CE6">
      <w:pPr>
        <w:pStyle w:val="Heading4"/>
        <w:numPr>
          <w:ilvl w:val="3"/>
          <w:numId w:val="4"/>
        </w:numPr>
      </w:pPr>
      <w:r>
        <w:t>Set Receiver Position to Fixed Value</w:t>
      </w:r>
    </w:p>
    <w:p w14:paraId="23669C0B" w14:textId="77777777" w:rsidR="00287BB3" w:rsidRDefault="00287BB3" w:rsidP="00287BB3">
      <w:pPr>
        <w:pStyle w:val="code"/>
      </w:pPr>
      <w:r>
        <w:t>AT+RX_POSITION=FIXED,&lt;lat_deg&gt;,&lt;lon_deg&gt;,&lt;gnss_alt_ft&gt;,&lt;baro_alt_ft&gt;,&lt;heading_deg&gt;</w:t>
      </w:r>
    </w:p>
    <w:p w14:paraId="327D1A87" w14:textId="77777777" w:rsidR="001B3246" w:rsidRDefault="001B3246" w:rsidP="00287BB3">
      <w:pPr>
        <w:pStyle w:val="code"/>
      </w:pPr>
      <w:r>
        <w:t>OK</w:t>
      </w:r>
    </w:p>
    <w:p w14:paraId="046F804B" w14:textId="77777777" w:rsidR="00287BB3" w:rsidRDefault="00287BB3" w:rsidP="00287BB3"/>
    <w:tbl>
      <w:tblPr>
        <w:tblStyle w:val="TableGrid"/>
        <w:tblW w:w="0" w:type="auto"/>
        <w:tblLook w:val="04A0" w:firstRow="1" w:lastRow="0" w:firstColumn="1" w:lastColumn="0" w:noHBand="0" w:noVBand="1"/>
      </w:tblPr>
      <w:tblGrid>
        <w:gridCol w:w="1548"/>
        <w:gridCol w:w="4860"/>
        <w:gridCol w:w="4608"/>
      </w:tblGrid>
      <w:tr w:rsidR="00287BB3" w:rsidRPr="00A44FAD" w14:paraId="549C52BC" w14:textId="77777777" w:rsidTr="003B113C">
        <w:tc>
          <w:tcPr>
            <w:tcW w:w="1548" w:type="dxa"/>
          </w:tcPr>
          <w:p w14:paraId="44996927" w14:textId="77777777" w:rsidR="00287BB3" w:rsidRPr="00A44FAD" w:rsidRDefault="00287BB3" w:rsidP="003B113C">
            <w:pPr>
              <w:rPr>
                <w:b/>
                <w:bCs/>
              </w:rPr>
            </w:pPr>
            <w:r w:rsidRPr="00A44FAD">
              <w:rPr>
                <w:b/>
                <w:bCs/>
              </w:rPr>
              <w:t>Parameter</w:t>
            </w:r>
          </w:p>
        </w:tc>
        <w:tc>
          <w:tcPr>
            <w:tcW w:w="4860" w:type="dxa"/>
          </w:tcPr>
          <w:p w14:paraId="4C63E7F1" w14:textId="77777777" w:rsidR="00287BB3" w:rsidRPr="00A44FAD" w:rsidRDefault="00287BB3" w:rsidP="003B113C">
            <w:pPr>
              <w:rPr>
                <w:b/>
                <w:bCs/>
              </w:rPr>
            </w:pPr>
            <w:r w:rsidRPr="00A44FAD">
              <w:rPr>
                <w:b/>
                <w:bCs/>
              </w:rPr>
              <w:t>Description</w:t>
            </w:r>
          </w:p>
        </w:tc>
        <w:tc>
          <w:tcPr>
            <w:tcW w:w="4608" w:type="dxa"/>
          </w:tcPr>
          <w:p w14:paraId="2FC5DC2C" w14:textId="77777777" w:rsidR="00287BB3" w:rsidRPr="00A44FAD" w:rsidRDefault="00287BB3" w:rsidP="003B113C">
            <w:pPr>
              <w:rPr>
                <w:b/>
                <w:bCs/>
              </w:rPr>
            </w:pPr>
            <w:r w:rsidRPr="00A44FAD">
              <w:rPr>
                <w:b/>
                <w:bCs/>
              </w:rPr>
              <w:t>Values</w:t>
            </w:r>
          </w:p>
        </w:tc>
      </w:tr>
      <w:tr w:rsidR="00287BB3" w14:paraId="34A04A59" w14:textId="77777777" w:rsidTr="003B113C">
        <w:tc>
          <w:tcPr>
            <w:tcW w:w="1548" w:type="dxa"/>
          </w:tcPr>
          <w:p w14:paraId="0C1ECC78" w14:textId="77777777" w:rsidR="00287BB3" w:rsidRDefault="00CD367A" w:rsidP="003B113C">
            <w:r>
              <w:t>lat_deg</w:t>
            </w:r>
          </w:p>
        </w:tc>
        <w:tc>
          <w:tcPr>
            <w:tcW w:w="4860" w:type="dxa"/>
          </w:tcPr>
          <w:p w14:paraId="1496C6BA" w14:textId="77777777" w:rsidR="00287BB3" w:rsidRDefault="00CD367A" w:rsidP="003B113C">
            <w:r>
              <w:t>Latitude of the receiver in degrees.</w:t>
            </w:r>
          </w:p>
        </w:tc>
        <w:tc>
          <w:tcPr>
            <w:tcW w:w="4608" w:type="dxa"/>
          </w:tcPr>
          <w:p w14:paraId="77528AB5" w14:textId="77777777" w:rsidR="00287BB3" w:rsidRDefault="00CD367A" w:rsidP="003B113C">
            <w:r>
              <w:t>-90.0 to 90.0</w:t>
            </w:r>
          </w:p>
        </w:tc>
      </w:tr>
      <w:tr w:rsidR="00287BB3" w14:paraId="2C7E4440" w14:textId="77777777" w:rsidTr="003B113C">
        <w:tc>
          <w:tcPr>
            <w:tcW w:w="1548" w:type="dxa"/>
          </w:tcPr>
          <w:p w14:paraId="04511745" w14:textId="77777777" w:rsidR="00287BB3" w:rsidRDefault="00CD367A" w:rsidP="003B113C">
            <w:r>
              <w:t>lon_deg</w:t>
            </w:r>
          </w:p>
        </w:tc>
        <w:tc>
          <w:tcPr>
            <w:tcW w:w="4860" w:type="dxa"/>
          </w:tcPr>
          <w:p w14:paraId="35F66ADD" w14:textId="77777777" w:rsidR="00287BB3" w:rsidRDefault="00CD367A" w:rsidP="003B113C">
            <w:r>
              <w:t>Longitude of the receiver in degrees.</w:t>
            </w:r>
          </w:p>
        </w:tc>
        <w:tc>
          <w:tcPr>
            <w:tcW w:w="4608" w:type="dxa"/>
          </w:tcPr>
          <w:p w14:paraId="496E6DFC" w14:textId="77777777" w:rsidR="00287BB3" w:rsidRDefault="00CD367A" w:rsidP="003B113C">
            <w:r>
              <w:t>-180.0 to 180.0</w:t>
            </w:r>
          </w:p>
        </w:tc>
      </w:tr>
      <w:tr w:rsidR="00287BB3" w14:paraId="4B5C44CA" w14:textId="77777777" w:rsidTr="003B113C">
        <w:tc>
          <w:tcPr>
            <w:tcW w:w="1548" w:type="dxa"/>
          </w:tcPr>
          <w:p w14:paraId="030D0DB7" w14:textId="77777777" w:rsidR="00287BB3" w:rsidRDefault="001B3246" w:rsidP="003B113C">
            <w:r>
              <w:t>gnss_alt_ft</w:t>
            </w:r>
          </w:p>
        </w:tc>
        <w:tc>
          <w:tcPr>
            <w:tcW w:w="4860" w:type="dxa"/>
          </w:tcPr>
          <w:p w14:paraId="26D3DD61" w14:textId="77777777" w:rsidR="00287BB3" w:rsidRDefault="001B3246" w:rsidP="003B113C">
            <w:r>
              <w:t>GNSS (WGS84) altitude of the receiver, in feet.</w:t>
            </w:r>
          </w:p>
        </w:tc>
        <w:tc>
          <w:tcPr>
            <w:tcW w:w="4608" w:type="dxa"/>
          </w:tcPr>
          <w:p w14:paraId="28E0990D" w14:textId="77777777" w:rsidR="00287BB3" w:rsidRDefault="001B3246" w:rsidP="003B113C">
            <w:r>
              <w:t>Integer</w:t>
            </w:r>
          </w:p>
        </w:tc>
      </w:tr>
      <w:tr w:rsidR="001B3246" w14:paraId="5ABDD791" w14:textId="77777777" w:rsidTr="003B113C">
        <w:tc>
          <w:tcPr>
            <w:tcW w:w="1548" w:type="dxa"/>
          </w:tcPr>
          <w:p w14:paraId="2DC7D4A6" w14:textId="77777777" w:rsidR="001B3246" w:rsidRDefault="001B3246" w:rsidP="003B113C">
            <w:r>
              <w:t>baro_alt_ft</w:t>
            </w:r>
          </w:p>
        </w:tc>
        <w:tc>
          <w:tcPr>
            <w:tcW w:w="4860" w:type="dxa"/>
          </w:tcPr>
          <w:p w14:paraId="6635A0EB" w14:textId="77777777" w:rsidR="001B3246" w:rsidRDefault="001B3246" w:rsidP="003B113C">
            <w:r>
              <w:t>Barometric altitude of the receiver, in feet.</w:t>
            </w:r>
          </w:p>
        </w:tc>
        <w:tc>
          <w:tcPr>
            <w:tcW w:w="4608" w:type="dxa"/>
          </w:tcPr>
          <w:p w14:paraId="326B558D" w14:textId="77777777" w:rsidR="001B3246" w:rsidRDefault="001B3246" w:rsidP="003B113C">
            <w:r>
              <w:t>Integer</w:t>
            </w:r>
          </w:p>
        </w:tc>
      </w:tr>
      <w:tr w:rsidR="001B3246" w14:paraId="152CEDA0" w14:textId="77777777" w:rsidTr="003B113C">
        <w:tc>
          <w:tcPr>
            <w:tcW w:w="1548" w:type="dxa"/>
          </w:tcPr>
          <w:p w14:paraId="4003AB3F" w14:textId="77777777" w:rsidR="001B3246" w:rsidRDefault="001B3246" w:rsidP="003B113C">
            <w:r>
              <w:t>heading_deg</w:t>
            </w:r>
          </w:p>
        </w:tc>
        <w:tc>
          <w:tcPr>
            <w:tcW w:w="4860" w:type="dxa"/>
          </w:tcPr>
          <w:p w14:paraId="67CD53FF" w14:textId="77777777" w:rsidR="001B3246" w:rsidRDefault="001B3246" w:rsidP="003B113C">
            <w:r>
              <w:t>Heading of the receiver, in degrees.</w:t>
            </w:r>
          </w:p>
        </w:tc>
        <w:tc>
          <w:tcPr>
            <w:tcW w:w="4608" w:type="dxa"/>
          </w:tcPr>
          <w:p w14:paraId="4B1C3BBF" w14:textId="77777777" w:rsidR="001B3246" w:rsidRDefault="001B3246" w:rsidP="003B113C">
            <w:r>
              <w:t>0 to 359.99</w:t>
            </w:r>
          </w:p>
        </w:tc>
      </w:tr>
    </w:tbl>
    <w:p w14:paraId="77A4C16D" w14:textId="77777777" w:rsidR="00287BB3" w:rsidRDefault="00287BB3" w:rsidP="00287BB3"/>
    <w:p w14:paraId="069D7C8B" w14:textId="77777777" w:rsidR="001B3246" w:rsidRDefault="001B3246" w:rsidP="002C3CE6">
      <w:pPr>
        <w:pStyle w:val="Heading4"/>
        <w:numPr>
          <w:ilvl w:val="3"/>
          <w:numId w:val="4"/>
        </w:numPr>
      </w:pPr>
      <w:r>
        <w:t>Set Receiver Position to GNSS Receiver Position</w:t>
      </w:r>
    </w:p>
    <w:p w14:paraId="62BFA368" w14:textId="77777777" w:rsidR="001B3246" w:rsidRDefault="001B3246" w:rsidP="001B3246">
      <w:pPr>
        <w:pStyle w:val="code"/>
      </w:pPr>
      <w:r>
        <w:t>AT+RX_POSITION=GNSS</w:t>
      </w:r>
    </w:p>
    <w:p w14:paraId="6CECAE7C" w14:textId="77777777" w:rsidR="001B3246" w:rsidRDefault="001B3246" w:rsidP="001B3246">
      <w:pPr>
        <w:pStyle w:val="code"/>
      </w:pPr>
      <w:r>
        <w:t>OK</w:t>
      </w:r>
    </w:p>
    <w:p w14:paraId="4EEEC5DB" w14:textId="77777777" w:rsidR="001B3246" w:rsidRDefault="001B3246" w:rsidP="001B3246"/>
    <w:p w14:paraId="3929314F" w14:textId="77777777" w:rsidR="001B3246" w:rsidRDefault="001B3246" w:rsidP="001B3246">
      <w:r>
        <w:t>Note: This is not yet implemented.</w:t>
      </w:r>
    </w:p>
    <w:p w14:paraId="7C5579DD" w14:textId="77777777" w:rsidR="001B3246" w:rsidRDefault="001B3246" w:rsidP="002C3CE6">
      <w:pPr>
        <w:pStyle w:val="Heading4"/>
        <w:numPr>
          <w:ilvl w:val="3"/>
          <w:numId w:val="4"/>
        </w:numPr>
      </w:pPr>
      <w:r>
        <w:t>Set Receiver Position to Track Lowest Aircraft</w:t>
      </w:r>
    </w:p>
    <w:p w14:paraId="76310F23" w14:textId="77777777" w:rsidR="001B3246" w:rsidRDefault="001B3246" w:rsidP="001B3246">
      <w:pPr>
        <w:pStyle w:val="code"/>
      </w:pPr>
      <w:r>
        <w:t>AT+RX_POSITION=LOWEST</w:t>
      </w:r>
    </w:p>
    <w:p w14:paraId="531EBBA8" w14:textId="77777777" w:rsidR="001B3246" w:rsidRDefault="001B3246" w:rsidP="001B3246">
      <w:pPr>
        <w:pStyle w:val="code"/>
      </w:pPr>
      <w:r>
        <w:t>OK</w:t>
      </w:r>
    </w:p>
    <w:p w14:paraId="5D12054E" w14:textId="77777777" w:rsidR="001B3246" w:rsidRDefault="001B3246" w:rsidP="001B3246"/>
    <w:p w14:paraId="1762630C" w14:textId="77777777" w:rsidR="001B3246" w:rsidRDefault="001B3246" w:rsidP="002C3CE6">
      <w:pPr>
        <w:pStyle w:val="Heading4"/>
        <w:numPr>
          <w:ilvl w:val="3"/>
          <w:numId w:val="4"/>
        </w:numPr>
      </w:pPr>
      <w:r>
        <w:t>Set Receiver Position to Track Aircraft by ICAO</w:t>
      </w:r>
    </w:p>
    <w:p w14:paraId="347E7171" w14:textId="77777777" w:rsidR="001B3246" w:rsidRDefault="001B3246" w:rsidP="001B3246">
      <w:pPr>
        <w:pStyle w:val="code"/>
      </w:pPr>
      <w:r>
        <w:t>AT+RX_POSITION=ICAO,&lt;icao_address&gt;</w:t>
      </w:r>
    </w:p>
    <w:p w14:paraId="71D2CAB9" w14:textId="77777777" w:rsidR="001B3246" w:rsidRDefault="001B3246" w:rsidP="001B3246">
      <w:pPr>
        <w:pStyle w:val="code"/>
      </w:pPr>
      <w:r>
        <w:t>OK</w:t>
      </w:r>
    </w:p>
    <w:p w14:paraId="3EB810C5" w14:textId="77777777" w:rsidR="001B3246" w:rsidRDefault="001B3246" w:rsidP="001B3246"/>
    <w:tbl>
      <w:tblPr>
        <w:tblStyle w:val="TableGrid"/>
        <w:tblW w:w="0" w:type="auto"/>
        <w:tblLook w:val="04A0" w:firstRow="1" w:lastRow="0" w:firstColumn="1" w:lastColumn="0" w:noHBand="0" w:noVBand="1"/>
      </w:tblPr>
      <w:tblGrid>
        <w:gridCol w:w="1548"/>
        <w:gridCol w:w="4860"/>
        <w:gridCol w:w="4608"/>
      </w:tblGrid>
      <w:tr w:rsidR="001B3246" w:rsidRPr="00A44FAD" w14:paraId="375EC83A" w14:textId="77777777" w:rsidTr="003B113C">
        <w:tc>
          <w:tcPr>
            <w:tcW w:w="1548" w:type="dxa"/>
          </w:tcPr>
          <w:p w14:paraId="36682F42" w14:textId="77777777" w:rsidR="001B3246" w:rsidRPr="00A44FAD" w:rsidRDefault="001B3246" w:rsidP="003B113C">
            <w:pPr>
              <w:rPr>
                <w:b/>
                <w:bCs/>
              </w:rPr>
            </w:pPr>
            <w:r w:rsidRPr="00A44FAD">
              <w:rPr>
                <w:b/>
                <w:bCs/>
              </w:rPr>
              <w:t>Parameter</w:t>
            </w:r>
          </w:p>
        </w:tc>
        <w:tc>
          <w:tcPr>
            <w:tcW w:w="4860" w:type="dxa"/>
          </w:tcPr>
          <w:p w14:paraId="55E9BAB6" w14:textId="77777777" w:rsidR="001B3246" w:rsidRPr="00A44FAD" w:rsidRDefault="001B3246" w:rsidP="003B113C">
            <w:pPr>
              <w:rPr>
                <w:b/>
                <w:bCs/>
              </w:rPr>
            </w:pPr>
            <w:r w:rsidRPr="00A44FAD">
              <w:rPr>
                <w:b/>
                <w:bCs/>
              </w:rPr>
              <w:t>Description</w:t>
            </w:r>
          </w:p>
        </w:tc>
        <w:tc>
          <w:tcPr>
            <w:tcW w:w="4608" w:type="dxa"/>
          </w:tcPr>
          <w:p w14:paraId="02ACB9C1" w14:textId="77777777" w:rsidR="001B3246" w:rsidRPr="00A44FAD" w:rsidRDefault="001B3246" w:rsidP="003B113C">
            <w:pPr>
              <w:rPr>
                <w:b/>
                <w:bCs/>
              </w:rPr>
            </w:pPr>
            <w:r w:rsidRPr="00A44FAD">
              <w:rPr>
                <w:b/>
                <w:bCs/>
              </w:rPr>
              <w:t>Values</w:t>
            </w:r>
          </w:p>
        </w:tc>
      </w:tr>
      <w:tr w:rsidR="001B3246" w14:paraId="05C5E7CB" w14:textId="77777777" w:rsidTr="003B113C">
        <w:tc>
          <w:tcPr>
            <w:tcW w:w="1548" w:type="dxa"/>
          </w:tcPr>
          <w:p w14:paraId="4A342BDE" w14:textId="77777777" w:rsidR="001B3246" w:rsidRDefault="001B3246" w:rsidP="003B113C">
            <w:r>
              <w:t>icao_address</w:t>
            </w:r>
          </w:p>
        </w:tc>
        <w:tc>
          <w:tcPr>
            <w:tcW w:w="4860" w:type="dxa"/>
          </w:tcPr>
          <w:p w14:paraId="4E83C97A" w14:textId="77777777" w:rsidR="001B3246" w:rsidRDefault="001B3246" w:rsidP="003B113C">
            <w:r>
              <w:t>Hexadecimal formatted 24-bit ICAO address of the aircraft to track. Do not include a leading 0x (just the hexadecimal digits).</w:t>
            </w:r>
          </w:p>
          <w:p w14:paraId="30D52164" w14:textId="77777777" w:rsidR="001B3246" w:rsidRDefault="001B3246" w:rsidP="003B113C"/>
          <w:p w14:paraId="7B6ECB85" w14:textId="77777777" w:rsidR="001B3246" w:rsidRDefault="001B3246" w:rsidP="003B113C">
            <w:r>
              <w:t>If the aircraft ICAO is present in multiple aircraft dictionary entries (e.g. the aircraft is transmitting on Mode S, and is being re-broadcast on UAT), the receiver will use the position of the aircraft entry that had a packet received most recently.</w:t>
            </w:r>
          </w:p>
        </w:tc>
        <w:tc>
          <w:tcPr>
            <w:tcW w:w="4608" w:type="dxa"/>
          </w:tcPr>
          <w:p w14:paraId="6482B77B" w14:textId="77777777" w:rsidR="001B3246" w:rsidRDefault="001B3246" w:rsidP="003B113C">
            <w:r w:rsidRPr="001B3246">
              <w:t>AA92F9</w:t>
            </w:r>
          </w:p>
        </w:tc>
      </w:tr>
    </w:tbl>
    <w:p w14:paraId="1459FEC3" w14:textId="77777777" w:rsidR="00441B72" w:rsidRDefault="00441B72">
      <w:pPr>
        <w:rPr>
          <w:rFonts w:ascii="Poppins SemiBold" w:eastAsiaTheme="majorEastAsia" w:hAnsi="Poppins SemiBold" w:cstheme="majorBidi"/>
          <w:b/>
          <w:color w:val="FFCB00"/>
          <w:sz w:val="26"/>
          <w:szCs w:val="26"/>
        </w:rPr>
      </w:pPr>
      <w:r>
        <w:br w:type="page"/>
      </w:r>
    </w:p>
    <w:p w14:paraId="5B8F322A" w14:textId="77777777" w:rsidR="00A44FAD" w:rsidRDefault="00A44FAD" w:rsidP="002C3CE6">
      <w:pPr>
        <w:pStyle w:val="Heading2"/>
        <w:numPr>
          <w:ilvl w:val="1"/>
          <w:numId w:val="4"/>
        </w:numPr>
      </w:pPr>
      <w:bookmarkStart w:id="74" w:name="_Toc242110572"/>
      <w:r>
        <w:lastRenderedPageBreak/>
        <w:t>AT+SETTINGS</w:t>
      </w:r>
      <w:bookmarkEnd w:id="74"/>
    </w:p>
    <w:p w14:paraId="1F845F5C" w14:textId="77777777" w:rsidR="00C96409" w:rsidRDefault="00C96409" w:rsidP="002C3CE6">
      <w:pPr>
        <w:pStyle w:val="Heading3"/>
        <w:numPr>
          <w:ilvl w:val="2"/>
          <w:numId w:val="4"/>
        </w:numPr>
      </w:pPr>
      <w:bookmarkStart w:id="75" w:name="_Toc242110573"/>
      <w:r>
        <w:t>Query Current Settings</w:t>
      </w:r>
      <w:bookmarkEnd w:id="75"/>
    </w:p>
    <w:p w14:paraId="344B07B1" w14:textId="77777777" w:rsidR="00F75E1C" w:rsidRPr="00F75E1C" w:rsidRDefault="00F75E1C" w:rsidP="00F75E1C">
      <w:pPr>
        <w:pStyle w:val="code"/>
      </w:pPr>
      <w:r w:rsidRPr="00F75E1C">
        <w:t>AT+SETTINGS?</w:t>
      </w:r>
    </w:p>
    <w:p w14:paraId="3D72DEC7" w14:textId="77777777" w:rsidR="00F75E1C" w:rsidRPr="00F75E1C" w:rsidRDefault="00F75E1C" w:rsidP="00F75E1C">
      <w:pPr>
        <w:pStyle w:val="code"/>
      </w:pPr>
      <w:r w:rsidRPr="00F75E1C">
        <w:t>Settings Struct</w:t>
      </w:r>
    </w:p>
    <w:p w14:paraId="7AD94B16" w14:textId="77777777" w:rsidR="00F75E1C" w:rsidRPr="00F75E1C" w:rsidRDefault="00F75E1C" w:rsidP="00F75E1C">
      <w:pPr>
        <w:pStyle w:val="code"/>
      </w:pPr>
      <w:r w:rsidRPr="00F75E1C">
        <w:t xml:space="preserve">        Receiver: ENABLED</w:t>
      </w:r>
    </w:p>
    <w:p w14:paraId="7D22802D" w14:textId="77777777" w:rsidR="00F75E1C" w:rsidRPr="00F75E1C" w:rsidRDefault="00F75E1C" w:rsidP="00F75E1C">
      <w:pPr>
        <w:pStyle w:val="code"/>
      </w:pPr>
      <w:r w:rsidRPr="00F75E1C">
        <w:t xml:space="preserve">        Trigger Level: 1300 milliVolts (-62 dBm)</w:t>
      </w:r>
    </w:p>
    <w:p w14:paraId="2F9C41D9" w14:textId="77777777" w:rsidR="00F75E1C" w:rsidRPr="00F75E1C" w:rsidRDefault="00F75E1C" w:rsidP="00F75E1C">
      <w:pPr>
        <w:pStyle w:val="code"/>
      </w:pPr>
      <w:r w:rsidRPr="00F75E1C">
        <w:t xml:space="preserve">        Bias Tee: DISABLED</w:t>
      </w:r>
    </w:p>
    <w:p w14:paraId="1896F348" w14:textId="77777777" w:rsidR="00F75E1C" w:rsidRPr="00F75E1C" w:rsidRDefault="00F75E1C" w:rsidP="00F75E1C">
      <w:pPr>
        <w:pStyle w:val="code"/>
      </w:pPr>
      <w:r w:rsidRPr="00F75E1C">
        <w:t xml:space="preserve">        Watchdog Timeout: 10 seconds</w:t>
      </w:r>
    </w:p>
    <w:p w14:paraId="71FFD5A3" w14:textId="77777777" w:rsidR="00F75E1C" w:rsidRPr="00F75E1C" w:rsidRDefault="00F75E1C" w:rsidP="00F75E1C">
      <w:pPr>
        <w:pStyle w:val="code"/>
      </w:pPr>
      <w:r w:rsidRPr="00F75E1C">
        <w:t xml:space="preserve">        Log Level: WARNINGS</w:t>
      </w:r>
    </w:p>
    <w:p w14:paraId="7EB3CF2A" w14:textId="77777777" w:rsidR="00F75E1C" w:rsidRPr="00F75E1C" w:rsidRDefault="00F75E1C" w:rsidP="00F75E1C">
      <w:pPr>
        <w:pStyle w:val="code"/>
      </w:pPr>
      <w:r w:rsidRPr="00F75E1C">
        <w:t xml:space="preserve">        Reporting Protocols:</w:t>
      </w:r>
    </w:p>
    <w:p w14:paraId="531F6F53" w14:textId="77777777" w:rsidR="00F75E1C" w:rsidRPr="00F75E1C" w:rsidRDefault="00F75E1C" w:rsidP="00F75E1C">
      <w:pPr>
        <w:pStyle w:val="code"/>
      </w:pPr>
      <w:r w:rsidRPr="00F75E1C">
        <w:t xml:space="preserve">                CONSOLE: NONE</w:t>
      </w:r>
    </w:p>
    <w:p w14:paraId="77FEA0BC" w14:textId="77777777" w:rsidR="00F75E1C" w:rsidRPr="00F75E1C" w:rsidRDefault="00F75E1C" w:rsidP="00F75E1C">
      <w:pPr>
        <w:pStyle w:val="code"/>
      </w:pPr>
      <w:r w:rsidRPr="00F75E1C">
        <w:t xml:space="preserve">                COMMS_UART: CSBEE</w:t>
      </w:r>
    </w:p>
    <w:p w14:paraId="7E69477A" w14:textId="77777777" w:rsidR="00F75E1C" w:rsidRPr="00F75E1C" w:rsidRDefault="00F75E1C" w:rsidP="00F75E1C">
      <w:pPr>
        <w:pStyle w:val="code"/>
      </w:pPr>
      <w:r w:rsidRPr="00F75E1C">
        <w:t xml:space="preserve">        Comms UART Baud Rate: 115207 baud</w:t>
      </w:r>
    </w:p>
    <w:p w14:paraId="27E804D7" w14:textId="77777777" w:rsidR="00F75E1C" w:rsidRPr="00F75E1C" w:rsidRDefault="00F75E1C" w:rsidP="00F75E1C">
      <w:pPr>
        <w:pStyle w:val="code"/>
      </w:pPr>
      <w:r w:rsidRPr="00F75E1C">
        <w:t xml:space="preserve">        GNSS UART Baud Rate: 9600 baud</w:t>
      </w:r>
    </w:p>
    <w:p w14:paraId="0B0E66C7" w14:textId="77777777" w:rsidR="00F75E1C" w:rsidRPr="00F75E1C" w:rsidRDefault="00F75E1C" w:rsidP="00F75E1C">
      <w:pPr>
        <w:pStyle w:val="code"/>
      </w:pPr>
      <w:r w:rsidRPr="00F75E1C">
        <w:t xml:space="preserve">        ESP32: ENABLED</w:t>
      </w:r>
    </w:p>
    <w:p w14:paraId="42899C63" w14:textId="77777777" w:rsidR="00F75E1C" w:rsidRPr="00F75E1C" w:rsidRDefault="00F75E1C" w:rsidP="00F75E1C">
      <w:pPr>
        <w:pStyle w:val="code"/>
      </w:pPr>
      <w:r w:rsidRPr="00F75E1C">
        <w:t xml:space="preserve">        WiFi AP: ENABLED</w:t>
      </w:r>
    </w:p>
    <w:p w14:paraId="34414F5E" w14:textId="77777777" w:rsidR="00F75E1C" w:rsidRPr="00F75E1C" w:rsidRDefault="00F75E1C" w:rsidP="00F75E1C">
      <w:pPr>
        <w:pStyle w:val="code"/>
      </w:pPr>
      <w:r w:rsidRPr="00F75E1C">
        <w:t xml:space="preserve">                Channel: 3</w:t>
      </w:r>
    </w:p>
    <w:p w14:paraId="488E94FA" w14:textId="77777777" w:rsidR="00F75E1C" w:rsidRPr="00F75E1C" w:rsidRDefault="00F75E1C" w:rsidP="00F75E1C">
      <w:pPr>
        <w:pStyle w:val="code"/>
      </w:pPr>
      <w:r w:rsidRPr="00F75E1C">
        <w:t xml:space="preserve">                SSID: ADSBee1090-0240907000001</w:t>
      </w:r>
    </w:p>
    <w:p w14:paraId="20F60DC5" w14:textId="77777777" w:rsidR="00F75E1C" w:rsidRPr="00F75E1C" w:rsidRDefault="00F75E1C" w:rsidP="00F75E1C">
      <w:pPr>
        <w:pStyle w:val="code"/>
      </w:pPr>
      <w:r w:rsidRPr="00F75E1C">
        <w:t xml:space="preserve">                Password: yummyflowers</w:t>
      </w:r>
    </w:p>
    <w:p w14:paraId="1A7AF4F8" w14:textId="77777777" w:rsidR="00F75E1C" w:rsidRPr="00F75E1C" w:rsidRDefault="00F75E1C" w:rsidP="00F75E1C">
      <w:pPr>
        <w:pStyle w:val="code"/>
      </w:pPr>
      <w:r w:rsidRPr="00F75E1C">
        <w:t xml:space="preserve">        WiFi STA: ENABLED</w:t>
      </w:r>
    </w:p>
    <w:p w14:paraId="7A147C9F" w14:textId="77777777" w:rsidR="00F75E1C" w:rsidRPr="00F75E1C" w:rsidRDefault="00F75E1C" w:rsidP="00F75E1C">
      <w:pPr>
        <w:pStyle w:val="code"/>
      </w:pPr>
      <w:r w:rsidRPr="00F75E1C">
        <w:t xml:space="preserve">                SSID: Smart Bidet Wifi</w:t>
      </w:r>
    </w:p>
    <w:p w14:paraId="7EFDD83E" w14:textId="77777777" w:rsidR="00F75E1C" w:rsidRPr="00F75E1C" w:rsidRDefault="00F75E1C" w:rsidP="00F75E1C">
      <w:pPr>
        <w:pStyle w:val="code"/>
      </w:pPr>
      <w:r w:rsidRPr="00F75E1C">
        <w:t xml:space="preserve">                Password: ********</w:t>
      </w:r>
    </w:p>
    <w:p w14:paraId="6B5DC5B8" w14:textId="77777777" w:rsidR="00F75E1C" w:rsidRPr="00F75E1C" w:rsidRDefault="00F75E1C" w:rsidP="00F75E1C">
      <w:pPr>
        <w:pStyle w:val="code"/>
      </w:pPr>
      <w:r w:rsidRPr="00F75E1C">
        <w:t xml:space="preserve">        Feed URIs:</w:t>
      </w:r>
    </w:p>
    <w:p w14:paraId="07772626" w14:textId="77777777" w:rsidR="00F75E1C" w:rsidRPr="00F75E1C" w:rsidRDefault="00F75E1C" w:rsidP="00F75E1C">
      <w:pPr>
        <w:pStyle w:val="code"/>
      </w:pPr>
      <w:r w:rsidRPr="00F75E1C">
        <w:t xml:space="preserve">                0 URI:192.168.1.103 Port:30004 ACTIVE Protocol:BEAST ID:0xbee00038172d18c1</w:t>
      </w:r>
    </w:p>
    <w:p w14:paraId="00FF2E7D" w14:textId="77777777" w:rsidR="00F75E1C" w:rsidRPr="00F75E1C" w:rsidRDefault="00F75E1C" w:rsidP="00F75E1C">
      <w:pPr>
        <w:pStyle w:val="code"/>
      </w:pPr>
      <w:r w:rsidRPr="00F75E1C">
        <w:t xml:space="preserve">                1 URI: Port:0 INACTIVE Protocol:NONE ID:0xbee00038172d18c1</w:t>
      </w:r>
    </w:p>
    <w:p w14:paraId="58A72B1B" w14:textId="77777777" w:rsidR="00F75E1C" w:rsidRPr="00F75E1C" w:rsidRDefault="00F75E1C" w:rsidP="00F75E1C">
      <w:pPr>
        <w:pStyle w:val="code"/>
      </w:pPr>
      <w:r w:rsidRPr="00F75E1C">
        <w:t xml:space="preserve">                2 URI: Port:0 INACTIVE Protocol:NONE ID:0xbee00038172d18c1</w:t>
      </w:r>
    </w:p>
    <w:p w14:paraId="202D7F68" w14:textId="77777777" w:rsidR="00F75E1C" w:rsidRPr="00F75E1C" w:rsidRDefault="00F75E1C" w:rsidP="00F75E1C">
      <w:pPr>
        <w:pStyle w:val="code"/>
      </w:pPr>
      <w:r w:rsidRPr="00F75E1C">
        <w:t xml:space="preserve">                3 URI: Port:0 INACTIVE Protocol:NONE ID:0xbee00038172d18c1</w:t>
      </w:r>
    </w:p>
    <w:p w14:paraId="0C7D7A7F" w14:textId="77777777" w:rsidR="00F75E1C" w:rsidRPr="00F75E1C" w:rsidRDefault="00F75E1C" w:rsidP="00F75E1C">
      <w:pPr>
        <w:pStyle w:val="code"/>
      </w:pPr>
      <w:r w:rsidRPr="00F75E1C">
        <w:t xml:space="preserve">                4 URI:78.46.234.18 Port:30004 ACTIVE Protocol:BEAST ID:0xbee00038172d18c1</w:t>
      </w:r>
    </w:p>
    <w:p w14:paraId="44D11914" w14:textId="77777777" w:rsidR="00F75E1C" w:rsidRPr="00F75E1C" w:rsidRDefault="00F75E1C" w:rsidP="00F75E1C">
      <w:pPr>
        <w:pStyle w:val="code"/>
      </w:pPr>
      <w:r w:rsidRPr="00F75E1C">
        <w:t xml:space="preserve">                5 URI:feed.whereplane.xyz Port:30004 INACTIVE Protocol:BEAST ID:0xbee00038172d18c1</w:t>
      </w:r>
    </w:p>
    <w:p w14:paraId="24BBDDEC" w14:textId="77777777" w:rsidR="00F75E1C" w:rsidRPr="00F75E1C" w:rsidRDefault="00F75E1C" w:rsidP="00F75E1C">
      <w:pPr>
        <w:pStyle w:val="code"/>
      </w:pPr>
      <w:r w:rsidRPr="00F75E1C">
        <w:t>OK</w:t>
      </w:r>
    </w:p>
    <w:p w14:paraId="563D6F6A" w14:textId="77777777" w:rsidR="00F75E1C" w:rsidRDefault="00F75E1C">
      <w:pPr>
        <w:rPr>
          <w:rFonts w:ascii="Poppins" w:eastAsiaTheme="majorEastAsia" w:hAnsi="Poppins" w:cstheme="majorBidi"/>
          <w:color w:val="00AD4D"/>
          <w:sz w:val="24"/>
          <w:szCs w:val="24"/>
        </w:rPr>
      </w:pPr>
      <w:r>
        <w:br w:type="page"/>
      </w:r>
    </w:p>
    <w:p w14:paraId="0DE816B1" w14:textId="77777777" w:rsidR="00B818C6" w:rsidRDefault="00B818C6" w:rsidP="002C3CE6">
      <w:pPr>
        <w:pStyle w:val="Heading3"/>
        <w:numPr>
          <w:ilvl w:val="2"/>
          <w:numId w:val="4"/>
        </w:numPr>
      </w:pPr>
      <w:bookmarkStart w:id="76" w:name="_Toc242110574"/>
      <w:r>
        <w:lastRenderedPageBreak/>
        <w:t>Dump Settings in AT Format</w:t>
      </w:r>
      <w:bookmarkEnd w:id="76"/>
    </w:p>
    <w:p w14:paraId="1BBB4E55" w14:textId="77777777" w:rsidR="00B818C6" w:rsidRPr="00B818C6" w:rsidRDefault="00B818C6" w:rsidP="00B818C6">
      <w:r>
        <w:t>Sending AT+SETTINGS?DUMP outputs a dump of all nonvolatile settings in AT command format, allowing them to be easily re-entered when restoring the ADSBee settings after a firmware upgrade, or for moving setting between devices.</w:t>
      </w:r>
    </w:p>
    <w:p w14:paraId="7BB8D809" w14:textId="77777777" w:rsidR="00B818C6" w:rsidRDefault="00B818C6" w:rsidP="00B818C6">
      <w:pPr>
        <w:pStyle w:val="code"/>
      </w:pPr>
      <w:r>
        <w:t>AT+SETTINGS?DUMP</w:t>
      </w:r>
    </w:p>
    <w:p w14:paraId="7D44C435" w14:textId="77777777" w:rsidR="00B818C6" w:rsidRDefault="00B818C6" w:rsidP="00B818C6">
      <w:pPr>
        <w:pStyle w:val="code"/>
      </w:pPr>
      <w:r>
        <w:t>AT+SETTINGS=RESET</w:t>
      </w:r>
    </w:p>
    <w:p w14:paraId="52281785" w14:textId="77777777" w:rsidR="00B818C6" w:rsidRDefault="00B818C6" w:rsidP="00B818C6">
      <w:pPr>
        <w:pStyle w:val="code"/>
      </w:pPr>
      <w:r>
        <w:t>AT+BAUD_RATE=CONSOLE,115200</w:t>
      </w:r>
    </w:p>
    <w:p w14:paraId="671B234E" w14:textId="77777777" w:rsidR="00B818C6" w:rsidRDefault="00B818C6" w:rsidP="00B818C6">
      <w:pPr>
        <w:pStyle w:val="code"/>
      </w:pPr>
      <w:r>
        <w:t>AT+BAUD_RATE=COMMS_UART,115200</w:t>
      </w:r>
    </w:p>
    <w:p w14:paraId="172646F2" w14:textId="77777777" w:rsidR="00B818C6" w:rsidRDefault="00B818C6" w:rsidP="00B818C6">
      <w:pPr>
        <w:pStyle w:val="code"/>
      </w:pPr>
      <w:r>
        <w:t>AT+BAUD_RATE=GNSS_UART,115200</w:t>
      </w:r>
    </w:p>
    <w:p w14:paraId="327C8310" w14:textId="77777777" w:rsidR="00B818C6" w:rsidRDefault="00B818C6" w:rsidP="00B818C6">
      <w:pPr>
        <w:pStyle w:val="code"/>
      </w:pPr>
      <w:r>
        <w:t>AT+BIAS_TEE_ENABLE=0</w:t>
      </w:r>
    </w:p>
    <w:p w14:paraId="6DBCCBC9" w14:textId="77777777" w:rsidR="00B818C6" w:rsidRDefault="00B818C6" w:rsidP="00B818C6">
      <w:pPr>
        <w:pStyle w:val="code"/>
      </w:pPr>
      <w:r>
        <w:t>AT+ESP32_ENABLE=1</w:t>
      </w:r>
    </w:p>
    <w:p w14:paraId="7EE2C917" w14:textId="77777777" w:rsidR="00B818C6" w:rsidRDefault="00B818C6" w:rsidP="00B818C6">
      <w:pPr>
        <w:pStyle w:val="code"/>
      </w:pPr>
      <w:r>
        <w:t>AT+FEED=0,,0,0,NONE</w:t>
      </w:r>
    </w:p>
    <w:p w14:paraId="5D4966EC" w14:textId="77777777" w:rsidR="00B818C6" w:rsidRDefault="00B818C6" w:rsidP="00B818C6">
      <w:pPr>
        <w:pStyle w:val="code"/>
      </w:pPr>
      <w:r>
        <w:t>AT+FEED=1,,0,0,NONE</w:t>
      </w:r>
    </w:p>
    <w:p w14:paraId="63FE5768" w14:textId="77777777" w:rsidR="00B818C6" w:rsidRDefault="00B818C6" w:rsidP="00B818C6">
      <w:pPr>
        <w:pStyle w:val="code"/>
      </w:pPr>
      <w:r>
        <w:t>AT+FEED=2,,0,0,NONE</w:t>
      </w:r>
    </w:p>
    <w:p w14:paraId="2F6C0B4C" w14:textId="77777777" w:rsidR="00B818C6" w:rsidRDefault="00B818C6" w:rsidP="00B818C6">
      <w:pPr>
        <w:pStyle w:val="code"/>
      </w:pPr>
      <w:r>
        <w:t>AT+FEED=3,,0,0,NONE</w:t>
      </w:r>
    </w:p>
    <w:p w14:paraId="5EFA2645" w14:textId="77777777" w:rsidR="00B818C6" w:rsidRDefault="00B818C6" w:rsidP="00B818C6">
      <w:pPr>
        <w:pStyle w:val="code"/>
      </w:pPr>
      <w:r>
        <w:t>AT+FEED=4,feed.airplanes.live,30004,1,BEAST</w:t>
      </w:r>
    </w:p>
    <w:p w14:paraId="3D9AFFBB" w14:textId="77777777" w:rsidR="00B818C6" w:rsidRDefault="00B818C6" w:rsidP="00B818C6">
      <w:pPr>
        <w:pStyle w:val="code"/>
      </w:pPr>
      <w:r>
        <w:t>AT+FEED=5,feed.adsb.fi,30004,1,BEAST</w:t>
      </w:r>
    </w:p>
    <w:p w14:paraId="7E517A87" w14:textId="77777777" w:rsidR="00B818C6" w:rsidRDefault="00B818C6" w:rsidP="00B818C6">
      <w:pPr>
        <w:pStyle w:val="code"/>
      </w:pPr>
      <w:r>
        <w:t>AT+LOG_LEVEL=WARNINGS</w:t>
      </w:r>
    </w:p>
    <w:p w14:paraId="16D685D5" w14:textId="77777777" w:rsidR="00B818C6" w:rsidRDefault="00B818C6" w:rsidP="00B818C6">
      <w:pPr>
        <w:pStyle w:val="code"/>
      </w:pPr>
      <w:r>
        <w:t>AT+PROTOCOL=CONSOLE,NONE</w:t>
      </w:r>
    </w:p>
    <w:p w14:paraId="3ED8E85D" w14:textId="77777777" w:rsidR="00B818C6" w:rsidRDefault="00B818C6" w:rsidP="00B818C6">
      <w:pPr>
        <w:pStyle w:val="code"/>
      </w:pPr>
      <w:r>
        <w:t>AT+PROTOCOL=COMMS_UART,MAVLINK1</w:t>
      </w:r>
    </w:p>
    <w:p w14:paraId="2257032A" w14:textId="77777777" w:rsidR="00B818C6" w:rsidRDefault="00B818C6" w:rsidP="00B818C6">
      <w:pPr>
        <w:pStyle w:val="code"/>
      </w:pPr>
      <w:r>
        <w:t>AT+RX_ENABLE=1</w:t>
      </w:r>
    </w:p>
    <w:p w14:paraId="7F2131C1" w14:textId="77777777" w:rsidR="00B818C6" w:rsidRDefault="00B818C6" w:rsidP="00B818C6">
      <w:pPr>
        <w:pStyle w:val="code"/>
      </w:pPr>
      <w:r>
        <w:t>AT+TL_SET=1300</w:t>
      </w:r>
    </w:p>
    <w:p w14:paraId="377EAE9A" w14:textId="77777777" w:rsidR="00B818C6" w:rsidRDefault="00B818C6" w:rsidP="00B818C6">
      <w:pPr>
        <w:pStyle w:val="code"/>
      </w:pPr>
      <w:r>
        <w:t>AT+WATCHDOG=10</w:t>
      </w:r>
    </w:p>
    <w:p w14:paraId="11FD1C98" w14:textId="77777777" w:rsidR="00B818C6" w:rsidRDefault="00B818C6" w:rsidP="00B818C6">
      <w:pPr>
        <w:pStyle w:val="code"/>
      </w:pPr>
      <w:r>
        <w:t>AT+WIFI_AP=1,ADSBee1090-0240907000001,yummyflowers,11</w:t>
      </w:r>
    </w:p>
    <w:p w14:paraId="363EB41C" w14:textId="77777777" w:rsidR="00B818C6" w:rsidRDefault="00B818C6" w:rsidP="00B818C6">
      <w:pPr>
        <w:pStyle w:val="code"/>
      </w:pPr>
      <w:r>
        <w:t>AT+WIFI_STA=0,,</w:t>
      </w:r>
    </w:p>
    <w:p w14:paraId="5A0D1920" w14:textId="77777777" w:rsidR="00B818C6" w:rsidRDefault="00B818C6" w:rsidP="00B818C6">
      <w:pPr>
        <w:pStyle w:val="code"/>
      </w:pPr>
      <w:r>
        <w:t>AT+FILTER_DISTANCE_NM=0,100.0</w:t>
      </w:r>
    </w:p>
    <w:p w14:paraId="1E905530" w14:textId="77777777" w:rsidR="00B818C6" w:rsidRDefault="00B818C6" w:rsidP="00B818C6">
      <w:pPr>
        <w:pStyle w:val="code"/>
      </w:pPr>
      <w:r>
        <w:t>OK</w:t>
      </w:r>
    </w:p>
    <w:p w14:paraId="2220E310" w14:textId="77777777" w:rsidR="00B818C6" w:rsidRPr="00B818C6" w:rsidRDefault="00B818C6" w:rsidP="00B818C6"/>
    <w:p w14:paraId="62B3A15F" w14:textId="77777777" w:rsidR="00F75E1C" w:rsidRDefault="00F75E1C" w:rsidP="002C3CE6">
      <w:pPr>
        <w:pStyle w:val="Heading3"/>
        <w:numPr>
          <w:ilvl w:val="2"/>
          <w:numId w:val="4"/>
        </w:numPr>
      </w:pPr>
      <w:bookmarkStart w:id="77" w:name="_Toc242110575"/>
      <w:r>
        <w:t>Load Settings from EEPROM</w:t>
      </w:r>
      <w:bookmarkEnd w:id="77"/>
    </w:p>
    <w:p w14:paraId="20429B12" w14:textId="77777777" w:rsidR="00F75E1C" w:rsidRDefault="00F75E1C" w:rsidP="00F75E1C">
      <w:pPr>
        <w:pStyle w:val="code"/>
      </w:pPr>
      <w:r>
        <w:t>AT+SETTINGS=LOAD</w:t>
      </w:r>
    </w:p>
    <w:p w14:paraId="3643C80C" w14:textId="77777777" w:rsidR="00E758A2" w:rsidRPr="00F75E1C" w:rsidRDefault="00E758A2" w:rsidP="00E758A2"/>
    <w:p w14:paraId="615E4B46" w14:textId="77777777" w:rsidR="00F75E1C" w:rsidRDefault="00F75E1C" w:rsidP="002C3CE6">
      <w:pPr>
        <w:pStyle w:val="Heading3"/>
        <w:numPr>
          <w:ilvl w:val="2"/>
          <w:numId w:val="4"/>
        </w:numPr>
      </w:pPr>
      <w:bookmarkStart w:id="78" w:name="_Toc242110576"/>
      <w:r>
        <w:t>Save Settings to EEPROM</w:t>
      </w:r>
      <w:bookmarkEnd w:id="78"/>
    </w:p>
    <w:p w14:paraId="797AB13D" w14:textId="77777777" w:rsidR="00F75E1C" w:rsidRDefault="00F75E1C" w:rsidP="00F75E1C">
      <w:pPr>
        <w:pStyle w:val="code"/>
      </w:pPr>
      <w:r>
        <w:t>AT+SETTINGS=SAVE</w:t>
      </w:r>
    </w:p>
    <w:p w14:paraId="72EE782E" w14:textId="77777777" w:rsidR="00F75E1C" w:rsidRPr="00F75E1C" w:rsidRDefault="00F75E1C" w:rsidP="00F75E1C">
      <w:r>
        <w:t xml:space="preserve">Note that this command is also used to synchronize settings between the RP2040 and ESP32. When changing parameters in the Serial CLI or Web CLI, run </w:t>
      </w:r>
      <w:r w:rsidRPr="00F75E1C">
        <w:rPr>
          <w:rStyle w:val="codeChar"/>
        </w:rPr>
        <w:t>AT+SETTINGS=SAVE</w:t>
      </w:r>
      <w:r>
        <w:rPr>
          <w:rStyle w:val="codeChar"/>
        </w:rPr>
        <w:t xml:space="preserve"> </w:t>
      </w:r>
      <w:r w:rsidRPr="00F75E1C">
        <w:t xml:space="preserve">or reboot the </w:t>
      </w:r>
      <w:r>
        <w:t>device to synchronize new settings (e.g. new feed parameters or network settings).</w:t>
      </w:r>
    </w:p>
    <w:p w14:paraId="418562B0" w14:textId="77777777" w:rsidR="00F75E1C" w:rsidRDefault="00F75E1C" w:rsidP="002C3CE6">
      <w:pPr>
        <w:pStyle w:val="Heading3"/>
        <w:numPr>
          <w:ilvl w:val="2"/>
          <w:numId w:val="4"/>
        </w:numPr>
      </w:pPr>
      <w:bookmarkStart w:id="79" w:name="_Toc242110577"/>
      <w:r>
        <w:t>Reset Settings to Factory Default</w:t>
      </w:r>
      <w:bookmarkEnd w:id="79"/>
    </w:p>
    <w:p w14:paraId="3527DC05" w14:textId="77777777" w:rsidR="00F75E1C" w:rsidRDefault="00F75E1C" w:rsidP="00F75E1C">
      <w:pPr>
        <w:pStyle w:val="code"/>
      </w:pPr>
      <w:r>
        <w:t>AT+SETTINGS=RESET</w:t>
      </w:r>
    </w:p>
    <w:p w14:paraId="55307CBD" w14:textId="77777777" w:rsidR="00F75E1C" w:rsidRPr="00F75E1C" w:rsidRDefault="00F75E1C" w:rsidP="00F75E1C">
      <w:r>
        <w:t xml:space="preserve">Note that this command resets settings to factory defaults, but will not persist them to the next power on unless </w:t>
      </w:r>
      <w:r w:rsidRPr="00F75E1C">
        <w:rPr>
          <w:rStyle w:val="codeChar"/>
        </w:rPr>
        <w:t>AT+SETTINGS=SAVE</w:t>
      </w:r>
      <w:r>
        <w:t xml:space="preserve"> is run subsequently.</w:t>
      </w:r>
    </w:p>
    <w:p w14:paraId="402E3F18" w14:textId="77777777" w:rsidR="00B818C6" w:rsidRDefault="00B818C6">
      <w:pPr>
        <w:rPr>
          <w:rFonts w:ascii="Poppins SemiBold" w:eastAsiaTheme="majorEastAsia" w:hAnsi="Poppins SemiBold" w:cstheme="majorBidi"/>
          <w:b/>
          <w:color w:val="FFCB00"/>
          <w:sz w:val="26"/>
          <w:szCs w:val="26"/>
        </w:rPr>
      </w:pPr>
      <w:r>
        <w:br w:type="page"/>
      </w:r>
    </w:p>
    <w:p w14:paraId="49374CCA" w14:textId="77777777" w:rsidR="001166DC" w:rsidRDefault="009A22A2" w:rsidP="002C3CE6">
      <w:pPr>
        <w:pStyle w:val="Heading2"/>
        <w:numPr>
          <w:ilvl w:val="1"/>
          <w:numId w:val="4"/>
        </w:numPr>
      </w:pPr>
      <w:bookmarkStart w:id="80" w:name="_Toc242110578"/>
      <w:r>
        <w:lastRenderedPageBreak/>
        <w:t>AT+SUBG_ENABLE</w:t>
      </w:r>
      <w:bookmarkEnd w:id="80"/>
    </w:p>
    <w:p w14:paraId="6989CFC0" w14:textId="77777777" w:rsidR="001166DC" w:rsidRPr="001166DC" w:rsidRDefault="001166DC" w:rsidP="001166DC">
      <w:pPr>
        <w:pStyle w:val="ListParagraph"/>
        <w:ind w:left="0"/>
      </w:pPr>
      <w:r>
        <w:t>Enable or disable the Sub-GHz receiver, if present. Can be used to drive the Sub-GHz receiver enable line HI or LO, or leave the corresponding GPIO in a high impedance state in order to allow external control (e.g. for using an external debugger).</w:t>
      </w:r>
    </w:p>
    <w:p w14:paraId="66F3E7F1" w14:textId="77777777" w:rsidR="009A22A2" w:rsidRPr="001166DC" w:rsidRDefault="009A22A2" w:rsidP="002C3CE6">
      <w:pPr>
        <w:pStyle w:val="Heading2"/>
        <w:numPr>
          <w:ilvl w:val="2"/>
          <w:numId w:val="4"/>
        </w:numPr>
        <w:rPr>
          <w:b w:val="0"/>
          <w:bCs/>
        </w:rPr>
      </w:pPr>
      <w:bookmarkStart w:id="81" w:name="_Toc242110579"/>
      <w:r w:rsidRPr="001166DC">
        <w:rPr>
          <w:rStyle w:val="Heading3Char"/>
          <w:b w:val="0"/>
          <w:bCs/>
        </w:rPr>
        <w:t>Set Sub-GHz Receiver Enable Status and Line Drive Type</w:t>
      </w:r>
      <w:bookmarkEnd w:id="81"/>
    </w:p>
    <w:p w14:paraId="3615F7AC" w14:textId="77777777" w:rsidR="009A22A2" w:rsidRDefault="009A22A2" w:rsidP="009A22A2">
      <w:pPr>
        <w:pStyle w:val="code"/>
      </w:pPr>
      <w:r>
        <w:t>AT+SUBG_ENABLE=&lt;enabled&gt;</w:t>
      </w:r>
    </w:p>
    <w:p w14:paraId="03CB4347" w14:textId="77777777" w:rsidR="009A22A2" w:rsidRPr="009A22A2" w:rsidRDefault="009A22A2" w:rsidP="009A22A2"/>
    <w:tbl>
      <w:tblPr>
        <w:tblStyle w:val="TableGrid"/>
        <w:tblW w:w="0" w:type="auto"/>
        <w:tblLook w:val="04A0" w:firstRow="1" w:lastRow="0" w:firstColumn="1" w:lastColumn="0" w:noHBand="0" w:noVBand="1"/>
      </w:tblPr>
      <w:tblGrid>
        <w:gridCol w:w="1548"/>
        <w:gridCol w:w="4860"/>
        <w:gridCol w:w="4608"/>
      </w:tblGrid>
      <w:tr w:rsidR="009A22A2" w:rsidRPr="00A44FAD" w14:paraId="174A3517" w14:textId="77777777" w:rsidTr="00433DF3">
        <w:tc>
          <w:tcPr>
            <w:tcW w:w="1548" w:type="dxa"/>
          </w:tcPr>
          <w:p w14:paraId="27E09A57" w14:textId="77777777" w:rsidR="009A22A2" w:rsidRPr="00A44FAD" w:rsidRDefault="009A22A2" w:rsidP="00433DF3">
            <w:pPr>
              <w:rPr>
                <w:b/>
                <w:bCs/>
              </w:rPr>
            </w:pPr>
            <w:r w:rsidRPr="00A44FAD">
              <w:rPr>
                <w:b/>
                <w:bCs/>
              </w:rPr>
              <w:t>Parameter</w:t>
            </w:r>
          </w:p>
        </w:tc>
        <w:tc>
          <w:tcPr>
            <w:tcW w:w="4860" w:type="dxa"/>
          </w:tcPr>
          <w:p w14:paraId="6E8DC123" w14:textId="77777777" w:rsidR="009A22A2" w:rsidRPr="00A44FAD" w:rsidRDefault="009A22A2" w:rsidP="00433DF3">
            <w:pPr>
              <w:rPr>
                <w:b/>
                <w:bCs/>
              </w:rPr>
            </w:pPr>
            <w:r w:rsidRPr="00A44FAD">
              <w:rPr>
                <w:b/>
                <w:bCs/>
              </w:rPr>
              <w:t>Description</w:t>
            </w:r>
          </w:p>
        </w:tc>
        <w:tc>
          <w:tcPr>
            <w:tcW w:w="4608" w:type="dxa"/>
          </w:tcPr>
          <w:p w14:paraId="4F374B22" w14:textId="77777777" w:rsidR="009A22A2" w:rsidRPr="00A44FAD" w:rsidRDefault="009A22A2" w:rsidP="00433DF3">
            <w:pPr>
              <w:rPr>
                <w:b/>
                <w:bCs/>
              </w:rPr>
            </w:pPr>
            <w:r w:rsidRPr="00A44FAD">
              <w:rPr>
                <w:b/>
                <w:bCs/>
              </w:rPr>
              <w:t>Values</w:t>
            </w:r>
          </w:p>
        </w:tc>
      </w:tr>
      <w:tr w:rsidR="009A22A2" w14:paraId="54B5AE10" w14:textId="77777777" w:rsidTr="00433DF3">
        <w:tc>
          <w:tcPr>
            <w:tcW w:w="1548" w:type="dxa"/>
          </w:tcPr>
          <w:p w14:paraId="14E36FC0" w14:textId="77777777" w:rsidR="009A22A2" w:rsidRDefault="009A22A2" w:rsidP="00433DF3">
            <w:r>
              <w:t>enabled</w:t>
            </w:r>
          </w:p>
        </w:tc>
        <w:tc>
          <w:tcPr>
            <w:tcW w:w="4860" w:type="dxa"/>
          </w:tcPr>
          <w:p w14:paraId="7442DBA8" w14:textId="77777777" w:rsidR="009A22A2" w:rsidRDefault="009A22A2" w:rsidP="00433DF3">
            <w:r>
              <w:t>Flag indicating whether the Sub-GHz receiver should be enabled or disabled.</w:t>
            </w:r>
          </w:p>
        </w:tc>
        <w:tc>
          <w:tcPr>
            <w:tcW w:w="4608" w:type="dxa"/>
          </w:tcPr>
          <w:p w14:paraId="43F1C41A" w14:textId="77777777" w:rsidR="009A22A2" w:rsidRDefault="009A22A2" w:rsidP="00433DF3">
            <w:r>
              <w:t>0 – Sub-GHz receiver is disabled.</w:t>
            </w:r>
          </w:p>
          <w:p w14:paraId="2CFCEDE4" w14:textId="77777777" w:rsidR="00331279" w:rsidRDefault="00331279" w:rsidP="00331279">
            <w:r>
              <w:t>1 – Sub-GHz receiver is enabled.</w:t>
            </w:r>
          </w:p>
          <w:p w14:paraId="7E3F1280" w14:textId="77777777" w:rsidR="00331279" w:rsidRDefault="00331279" w:rsidP="00433DF3">
            <w:r>
              <w:t>EXTERNAL – Sub-GHz receiver enable is pulled low by default, but can be overridden by an external device.</w:t>
            </w:r>
          </w:p>
        </w:tc>
      </w:tr>
    </w:tbl>
    <w:p w14:paraId="58E37580" w14:textId="77777777" w:rsidR="009A22A2" w:rsidRDefault="009A22A2" w:rsidP="002C3CE6">
      <w:pPr>
        <w:pStyle w:val="Heading3"/>
        <w:numPr>
          <w:ilvl w:val="2"/>
          <w:numId w:val="4"/>
        </w:numPr>
      </w:pPr>
      <w:bookmarkStart w:id="82" w:name="_Toc242110580"/>
      <w:r>
        <w:t>Query Sub-GHz Receiver Enable Status and Line Drive Type</w:t>
      </w:r>
      <w:bookmarkEnd w:id="82"/>
    </w:p>
    <w:p w14:paraId="291F999A" w14:textId="77777777" w:rsidR="009A22A2" w:rsidRDefault="009A22A2" w:rsidP="009A22A2">
      <w:pPr>
        <w:pStyle w:val="code"/>
      </w:pPr>
      <w:r>
        <w:t>AT+SUBG_ENABLE?</w:t>
      </w:r>
    </w:p>
    <w:p w14:paraId="3C546437" w14:textId="77777777" w:rsidR="009A22A2" w:rsidRPr="009A22A2" w:rsidRDefault="009A22A2" w:rsidP="009A22A2">
      <w:pPr>
        <w:pStyle w:val="code"/>
      </w:pPr>
      <w:r>
        <w:t>SUBG_ENABLE=1</w:t>
      </w:r>
    </w:p>
    <w:p w14:paraId="0C955F76" w14:textId="77777777" w:rsidR="00A44FAD" w:rsidRDefault="00A44FAD" w:rsidP="002C3CE6">
      <w:pPr>
        <w:pStyle w:val="Heading2"/>
        <w:numPr>
          <w:ilvl w:val="1"/>
          <w:numId w:val="4"/>
        </w:numPr>
      </w:pPr>
      <w:bookmarkStart w:id="83" w:name="_Toc242110581"/>
      <w:r>
        <w:t>AT+TEST</w:t>
      </w:r>
      <w:bookmarkEnd w:id="83"/>
    </w:p>
    <w:p w14:paraId="597BDE4C" w14:textId="77777777" w:rsidR="00B9093D" w:rsidRDefault="00B9093D" w:rsidP="00B9093D">
      <w:r>
        <w:t>Used for running internal self-tests. Can only be run once per boot cycle.</w:t>
      </w:r>
    </w:p>
    <w:p w14:paraId="000BFECD" w14:textId="77777777" w:rsidR="00B9093D" w:rsidRPr="00B9093D" w:rsidRDefault="00B9093D" w:rsidP="00B9093D">
      <w:pPr>
        <w:pStyle w:val="code"/>
      </w:pPr>
      <w:r>
        <w:t>AT+TEST</w:t>
      </w:r>
    </w:p>
    <w:p w14:paraId="673AB53E" w14:textId="77777777" w:rsidR="00B9093D" w:rsidRPr="00B9093D" w:rsidRDefault="00B9093D" w:rsidP="00B9093D">
      <w:pPr>
        <w:pStyle w:val="code"/>
      </w:pPr>
      <w:r w:rsidRPr="00B9093D">
        <w:rPr>
          <w:color w:val="00AD4D"/>
        </w:rPr>
        <w:t>[==========]</w:t>
      </w:r>
      <w:r w:rsidRPr="00B9093D">
        <w:t xml:space="preserve"> Running 4 test cases.</w:t>
      </w:r>
    </w:p>
    <w:p w14:paraId="52480342" w14:textId="77777777" w:rsidR="00B9093D" w:rsidRPr="00B9093D" w:rsidRDefault="00B9093D" w:rsidP="00B9093D">
      <w:pPr>
        <w:pStyle w:val="code"/>
      </w:pPr>
      <w:r w:rsidRPr="00B9093D">
        <w:rPr>
          <w:color w:val="00AD4D"/>
        </w:rPr>
        <w:t>[ RUN      ]</w:t>
      </w:r>
      <w:r w:rsidRPr="00B9093D">
        <w:t xml:space="preserve"> SpiCoprocessor.WriteReadScratchNoAck</w:t>
      </w:r>
    </w:p>
    <w:p w14:paraId="2FB1EC7F" w14:textId="77777777" w:rsidR="00B9093D" w:rsidRPr="00B9093D" w:rsidRDefault="00B9093D" w:rsidP="00B9093D">
      <w:pPr>
        <w:pStyle w:val="code"/>
      </w:pPr>
      <w:r w:rsidRPr="00B9093D">
        <w:rPr>
          <w:color w:val="00AD4D"/>
        </w:rPr>
        <w:t>[       OK ]</w:t>
      </w:r>
      <w:r w:rsidRPr="00B9093D">
        <w:t xml:space="preserve"> SpiCoprocessor.WriteReadScratchNoAck (687000ns)</w:t>
      </w:r>
    </w:p>
    <w:p w14:paraId="57CA7EBB" w14:textId="77777777" w:rsidR="00B9093D" w:rsidRPr="00B9093D" w:rsidRDefault="00B9093D" w:rsidP="00B9093D">
      <w:pPr>
        <w:pStyle w:val="code"/>
      </w:pPr>
      <w:r w:rsidRPr="00B9093D">
        <w:rPr>
          <w:color w:val="00AD4D"/>
        </w:rPr>
        <w:t>[ RUN      ]</w:t>
      </w:r>
      <w:r w:rsidRPr="00B9093D">
        <w:t xml:space="preserve"> SpiCoprocessor.WriteReadScratchWithAck</w:t>
      </w:r>
    </w:p>
    <w:p w14:paraId="0E6CA76D" w14:textId="77777777" w:rsidR="00B9093D" w:rsidRPr="00B9093D" w:rsidRDefault="00B9093D" w:rsidP="00B9093D">
      <w:pPr>
        <w:pStyle w:val="code"/>
      </w:pPr>
      <w:r w:rsidRPr="00B9093D">
        <w:rPr>
          <w:color w:val="00AD4D"/>
        </w:rPr>
        <w:t>[       OK ]</w:t>
      </w:r>
      <w:r w:rsidRPr="00B9093D">
        <w:t xml:space="preserve"> SpiCoprocessor.WriteReadScratchWithAck (751000ns)</w:t>
      </w:r>
    </w:p>
    <w:p w14:paraId="795FABC1" w14:textId="77777777" w:rsidR="00B9093D" w:rsidRPr="00B9093D" w:rsidRDefault="00B9093D" w:rsidP="00B9093D">
      <w:pPr>
        <w:pStyle w:val="code"/>
      </w:pPr>
      <w:r w:rsidRPr="00B9093D">
        <w:rPr>
          <w:color w:val="00AD4D"/>
        </w:rPr>
        <w:t>[ RUN      ]</w:t>
      </w:r>
      <w:r w:rsidRPr="00B9093D">
        <w:t xml:space="preserve"> SPICoprocessor.ReadWriteReadRewriteRereadBigNoAck</w:t>
      </w:r>
    </w:p>
    <w:p w14:paraId="664CFCED" w14:textId="77777777" w:rsidR="00B9093D" w:rsidRPr="00B9093D" w:rsidRDefault="00B9093D" w:rsidP="00B9093D">
      <w:pPr>
        <w:pStyle w:val="code"/>
      </w:pPr>
      <w:r w:rsidRPr="00B9093D">
        <w:rPr>
          <w:color w:val="00AD4D"/>
        </w:rPr>
        <w:t>[       OK</w:t>
      </w:r>
      <w:r w:rsidRPr="00B9093D">
        <w:t xml:space="preserve"> </w:t>
      </w:r>
      <w:r w:rsidRPr="00B9093D">
        <w:rPr>
          <w:color w:val="00AD4D"/>
        </w:rPr>
        <w:t>]</w:t>
      </w:r>
      <w:r w:rsidRPr="00B9093D">
        <w:t xml:space="preserve"> SPICoprocessor.ReadWriteReadRewriteRereadBigNoAck (25336000ns)</w:t>
      </w:r>
    </w:p>
    <w:p w14:paraId="32900D01" w14:textId="77777777" w:rsidR="00B9093D" w:rsidRPr="00B9093D" w:rsidRDefault="00B9093D" w:rsidP="00B9093D">
      <w:pPr>
        <w:pStyle w:val="code"/>
      </w:pPr>
      <w:r w:rsidRPr="00B9093D">
        <w:rPr>
          <w:color w:val="00AD4D"/>
        </w:rPr>
        <w:t>[ RUN      ]</w:t>
      </w:r>
      <w:r w:rsidRPr="00B9093D">
        <w:t xml:space="preserve"> SPICoprocessor.ReadWriteReadRewriteRereadBigWithAck</w:t>
      </w:r>
    </w:p>
    <w:p w14:paraId="5B4FB155" w14:textId="77777777" w:rsidR="00B9093D" w:rsidRPr="00B9093D" w:rsidRDefault="00B9093D" w:rsidP="00B9093D">
      <w:pPr>
        <w:pStyle w:val="code"/>
      </w:pPr>
      <w:r w:rsidRPr="00B9093D">
        <w:rPr>
          <w:color w:val="00AD4D"/>
        </w:rPr>
        <w:t>[       OK ]</w:t>
      </w:r>
      <w:r w:rsidRPr="00B9093D">
        <w:t xml:space="preserve"> SPICoprocessor.ReadWriteReadRewriteRereadBigWithAck (29287000ns)</w:t>
      </w:r>
    </w:p>
    <w:p w14:paraId="1B52FF25" w14:textId="77777777" w:rsidR="00B9093D" w:rsidRPr="00B9093D" w:rsidRDefault="00B9093D" w:rsidP="00B9093D">
      <w:pPr>
        <w:pStyle w:val="code"/>
        <w:rPr>
          <w:color w:val="00AD4D"/>
        </w:rPr>
      </w:pPr>
      <w:r w:rsidRPr="00B9093D">
        <w:rPr>
          <w:color w:val="00AD4D"/>
        </w:rPr>
        <w:t>[==========] 4 test cases ran.</w:t>
      </w:r>
    </w:p>
    <w:p w14:paraId="5A12EC2E" w14:textId="77777777" w:rsidR="00F75E1C" w:rsidRDefault="00B9093D" w:rsidP="00B9093D">
      <w:pPr>
        <w:pStyle w:val="code"/>
        <w:rPr>
          <w:color w:val="00AD4D"/>
        </w:rPr>
      </w:pPr>
      <w:r w:rsidRPr="00B9093D">
        <w:rPr>
          <w:color w:val="00AD4D"/>
        </w:rPr>
        <w:t>[  PASSED  ] 4 tests.</w:t>
      </w:r>
    </w:p>
    <w:p w14:paraId="22FB9454" w14:textId="77777777" w:rsidR="00B9093D" w:rsidRPr="00B9093D" w:rsidRDefault="00B9093D" w:rsidP="00B9093D"/>
    <w:p w14:paraId="28761868" w14:textId="77777777" w:rsidR="00996307" w:rsidRDefault="00996307">
      <w:pPr>
        <w:rPr>
          <w:rFonts w:ascii="Poppins SemiBold" w:eastAsiaTheme="majorEastAsia" w:hAnsi="Poppins SemiBold" w:cstheme="majorBidi"/>
          <w:b/>
          <w:color w:val="FFCB00"/>
          <w:sz w:val="26"/>
          <w:szCs w:val="26"/>
        </w:rPr>
      </w:pPr>
      <w:r>
        <w:br w:type="page"/>
      </w:r>
    </w:p>
    <w:p w14:paraId="559328F8" w14:textId="77777777" w:rsidR="00A44FAD" w:rsidRDefault="00A44FAD" w:rsidP="002C3CE6">
      <w:pPr>
        <w:pStyle w:val="Heading2"/>
        <w:numPr>
          <w:ilvl w:val="1"/>
          <w:numId w:val="4"/>
        </w:numPr>
      </w:pPr>
      <w:bookmarkStart w:id="84" w:name="_Toc242110582"/>
      <w:r>
        <w:lastRenderedPageBreak/>
        <w:t>AT+TL_READ</w:t>
      </w:r>
      <w:bookmarkEnd w:id="84"/>
    </w:p>
    <w:p w14:paraId="09978E1C" w14:textId="77777777" w:rsidR="00B9093D" w:rsidRDefault="00B9093D" w:rsidP="00B9093D">
      <w:pPr>
        <w:pStyle w:val="code"/>
      </w:pPr>
      <w:r>
        <w:t>AT+TL_READ?</w:t>
      </w:r>
    </w:p>
    <w:p w14:paraId="16337DC0" w14:textId="77777777" w:rsidR="00B9093D" w:rsidRDefault="00B9093D" w:rsidP="00B9093D">
      <w:pPr>
        <w:pStyle w:val="code"/>
      </w:pPr>
      <w:r w:rsidRPr="00B9093D">
        <w:t>TL_READ=1258mV (-64 dBm)</w:t>
      </w:r>
    </w:p>
    <w:p w14:paraId="506BDD5B" w14:textId="77777777" w:rsidR="00E758A2" w:rsidRDefault="00E758A2" w:rsidP="00E758A2"/>
    <w:p w14:paraId="5517C526" w14:textId="77777777" w:rsidR="00B9093D" w:rsidRDefault="00B9093D" w:rsidP="00B9093D">
      <w:r>
        <w:t>Queries the current value of the internal trigger level of the RF frontend’s data slicer circuit. Signals peaking above this level will trigger a demodulation. This value should be set substantially above the noise floor in order to avoid false triggers.</w:t>
      </w:r>
    </w:p>
    <w:p w14:paraId="0BF31B86" w14:textId="77777777" w:rsidR="00B9093D" w:rsidRPr="00B9093D" w:rsidRDefault="00B9093D" w:rsidP="00B9093D">
      <w:r>
        <w:t>Note that the value returned from TL_READ is different from querying TL_SET, since the value returned by TL_READ is read from the RP2040’s ADC, while the value returned from querying TL_SET is the setpoint for the PWM output that generates the trigger level signal. They should be roughly similar, but slightly offset.</w:t>
      </w:r>
    </w:p>
    <w:p w14:paraId="0873998F" w14:textId="77777777" w:rsidR="00A44FAD" w:rsidRDefault="00A44FAD" w:rsidP="002C3CE6">
      <w:pPr>
        <w:pStyle w:val="Heading2"/>
        <w:numPr>
          <w:ilvl w:val="1"/>
          <w:numId w:val="4"/>
        </w:numPr>
      </w:pPr>
      <w:bookmarkStart w:id="85" w:name="_Toc242110583"/>
      <w:r>
        <w:t>AT+TL_</w:t>
      </w:r>
      <w:r w:rsidR="00596909">
        <w:t>OFF</w:t>
      </w:r>
      <w:r>
        <w:t>SET</w:t>
      </w:r>
      <w:bookmarkEnd w:id="85"/>
    </w:p>
    <w:p w14:paraId="55D6A710" w14:textId="77777777" w:rsidR="00996307" w:rsidRPr="00996307" w:rsidRDefault="00996307" w:rsidP="002C3CE6">
      <w:pPr>
        <w:pStyle w:val="Heading3"/>
        <w:numPr>
          <w:ilvl w:val="2"/>
          <w:numId w:val="4"/>
        </w:numPr>
      </w:pPr>
      <w:bookmarkStart w:id="86" w:name="_Toc242110584"/>
      <w:r>
        <w:t>Set Trigger Level</w:t>
      </w:r>
      <w:bookmarkEnd w:id="86"/>
    </w:p>
    <w:p w14:paraId="26D3FFC8" w14:textId="77777777" w:rsidR="00996307" w:rsidRDefault="00996307" w:rsidP="00996307">
      <w:pPr>
        <w:pStyle w:val="code"/>
      </w:pPr>
      <w:r>
        <w:t>AT+TL_</w:t>
      </w:r>
      <w:r w:rsidR="00596909">
        <w:t>OFF</w:t>
      </w:r>
      <w:r>
        <w:t>SET=&lt;command&gt;</w:t>
      </w:r>
    </w:p>
    <w:p w14:paraId="2E0875DF" w14:textId="77777777" w:rsidR="00996307" w:rsidRDefault="00996307" w:rsidP="00E758A2"/>
    <w:tbl>
      <w:tblPr>
        <w:tblStyle w:val="TableGrid"/>
        <w:tblW w:w="0" w:type="auto"/>
        <w:tblLook w:val="04A0" w:firstRow="1" w:lastRow="0" w:firstColumn="1" w:lastColumn="0" w:noHBand="0" w:noVBand="1"/>
      </w:tblPr>
      <w:tblGrid>
        <w:gridCol w:w="1548"/>
        <w:gridCol w:w="4860"/>
        <w:gridCol w:w="4608"/>
      </w:tblGrid>
      <w:tr w:rsidR="00996307" w:rsidRPr="00A44FAD" w14:paraId="1506893B" w14:textId="77777777" w:rsidTr="00F11EDA">
        <w:tc>
          <w:tcPr>
            <w:tcW w:w="1548" w:type="dxa"/>
          </w:tcPr>
          <w:p w14:paraId="159EBA2A" w14:textId="77777777" w:rsidR="00996307" w:rsidRPr="00A44FAD" w:rsidRDefault="00996307" w:rsidP="00F11EDA">
            <w:pPr>
              <w:rPr>
                <w:b/>
                <w:bCs/>
              </w:rPr>
            </w:pPr>
            <w:r w:rsidRPr="00A44FAD">
              <w:rPr>
                <w:b/>
                <w:bCs/>
              </w:rPr>
              <w:t>Parameter</w:t>
            </w:r>
          </w:p>
        </w:tc>
        <w:tc>
          <w:tcPr>
            <w:tcW w:w="4860" w:type="dxa"/>
          </w:tcPr>
          <w:p w14:paraId="0558A20C" w14:textId="77777777" w:rsidR="00996307" w:rsidRPr="00A44FAD" w:rsidRDefault="00996307" w:rsidP="00F11EDA">
            <w:pPr>
              <w:rPr>
                <w:b/>
                <w:bCs/>
              </w:rPr>
            </w:pPr>
            <w:r w:rsidRPr="00A44FAD">
              <w:rPr>
                <w:b/>
                <w:bCs/>
              </w:rPr>
              <w:t>Description</w:t>
            </w:r>
          </w:p>
        </w:tc>
        <w:tc>
          <w:tcPr>
            <w:tcW w:w="4608" w:type="dxa"/>
          </w:tcPr>
          <w:p w14:paraId="344D5018" w14:textId="77777777" w:rsidR="00996307" w:rsidRPr="00A44FAD" w:rsidRDefault="00996307" w:rsidP="00F11EDA">
            <w:pPr>
              <w:rPr>
                <w:b/>
                <w:bCs/>
              </w:rPr>
            </w:pPr>
            <w:r w:rsidRPr="00A44FAD">
              <w:rPr>
                <w:b/>
                <w:bCs/>
              </w:rPr>
              <w:t>Values</w:t>
            </w:r>
          </w:p>
        </w:tc>
      </w:tr>
      <w:tr w:rsidR="00996307" w14:paraId="5CB6224B" w14:textId="77777777" w:rsidTr="00F11EDA">
        <w:tc>
          <w:tcPr>
            <w:tcW w:w="1548" w:type="dxa"/>
          </w:tcPr>
          <w:p w14:paraId="36CB4E1D" w14:textId="77777777" w:rsidR="00996307" w:rsidRDefault="00996307" w:rsidP="00F11EDA">
            <w:r>
              <w:t>command</w:t>
            </w:r>
          </w:p>
        </w:tc>
        <w:tc>
          <w:tcPr>
            <w:tcW w:w="4860" w:type="dxa"/>
          </w:tcPr>
          <w:p w14:paraId="3080726C" w14:textId="77777777" w:rsidR="00996307" w:rsidRDefault="00996307" w:rsidP="00F11EDA">
            <w:r>
              <w:t>Trigger level</w:t>
            </w:r>
            <w:r w:rsidR="00596909">
              <w:t xml:space="preserve"> offset (</w:t>
            </w:r>
            <w:r>
              <w:t>milliVolts</w:t>
            </w:r>
            <w:r w:rsidR="00596909">
              <w:t xml:space="preserve"> above the measured noise floor)</w:t>
            </w:r>
            <w:r>
              <w:t>, or the activation word to begin a self-learning process for the trigger level using simulated annealing.</w:t>
            </w:r>
          </w:p>
        </w:tc>
        <w:tc>
          <w:tcPr>
            <w:tcW w:w="4608" w:type="dxa"/>
          </w:tcPr>
          <w:p w14:paraId="4AB26270" w14:textId="77777777" w:rsidR="00996307" w:rsidRDefault="00996307" w:rsidP="00F11EDA">
            <w:r>
              <w:t>0-3300</w:t>
            </w:r>
          </w:p>
          <w:p w14:paraId="38774E49" w14:textId="77777777" w:rsidR="00996307" w:rsidRDefault="00996307" w:rsidP="00F11EDA">
            <w:r>
              <w:t>LEARN</w:t>
            </w:r>
          </w:p>
          <w:p w14:paraId="54031A10" w14:textId="77777777" w:rsidR="00596909" w:rsidRDefault="00596909" w:rsidP="00F11EDA"/>
          <w:p w14:paraId="160BC5F6" w14:textId="77777777" w:rsidR="00596909" w:rsidRDefault="00596909" w:rsidP="00F11EDA">
            <w:r>
              <w:t>Trigger level defaults to 200.</w:t>
            </w:r>
          </w:p>
        </w:tc>
      </w:tr>
    </w:tbl>
    <w:p w14:paraId="524E6C5D" w14:textId="77777777" w:rsidR="00996307" w:rsidRDefault="00996307" w:rsidP="00E758A2"/>
    <w:p w14:paraId="25A012D0" w14:textId="77777777" w:rsidR="00996307" w:rsidRDefault="00996307" w:rsidP="00996307">
      <w:r>
        <w:t xml:space="preserve">The </w:t>
      </w:r>
      <w:r w:rsidRPr="00996307">
        <w:rPr>
          <w:rStyle w:val="codeChar"/>
        </w:rPr>
        <w:t>AT+TL_</w:t>
      </w:r>
      <w:r w:rsidR="00596909">
        <w:rPr>
          <w:rStyle w:val="codeChar"/>
        </w:rPr>
        <w:t>OFF</w:t>
      </w:r>
      <w:r w:rsidRPr="00996307">
        <w:rPr>
          <w:rStyle w:val="codeChar"/>
        </w:rPr>
        <w:t xml:space="preserve">SET </w:t>
      </w:r>
      <w:r>
        <w:t>command sets the value of the internal trigger level of the RF frontend’s data slicer circuit. Signals peaking above this level will trigger a demodulation. This value should be set above the noise floor in order to avoid false triggers.</w:t>
      </w:r>
    </w:p>
    <w:p w14:paraId="08FE860A" w14:textId="77777777" w:rsidR="00996307" w:rsidRDefault="00996307" w:rsidP="00996307">
      <w:r>
        <w:t>A higher trigger level makes the receiver less sensitive, while a lower trigger level makes the receiver more sensitive (and thus more likely to be triggered by unwanted noise).</w:t>
      </w:r>
    </w:p>
    <w:p w14:paraId="2768E442" w14:textId="77777777" w:rsidR="00996307" w:rsidRDefault="00996307" w:rsidP="00996307">
      <w:r>
        <w:t xml:space="preserve">A self-learning process can be activated by sending </w:t>
      </w:r>
      <w:r w:rsidRPr="00996307">
        <w:rPr>
          <w:rStyle w:val="codeChar"/>
        </w:rPr>
        <w:t>AT+TL_</w:t>
      </w:r>
      <w:r w:rsidR="00596909">
        <w:rPr>
          <w:rStyle w:val="codeChar"/>
        </w:rPr>
        <w:t>OFF</w:t>
      </w:r>
      <w:r w:rsidRPr="00996307">
        <w:rPr>
          <w:rStyle w:val="codeChar"/>
        </w:rPr>
        <w:t>SET=LEARN</w:t>
      </w:r>
      <w:r>
        <w:rPr>
          <w:rStyle w:val="codeChar"/>
        </w:rPr>
        <w:t xml:space="preserve"> </w:t>
      </w:r>
      <w:r w:rsidRPr="00996307">
        <w:t>instead</w:t>
      </w:r>
      <w:r>
        <w:t xml:space="preserve"> of providing a trigger value in milliVolts. The self-learning process uses simulated annealing, where a random trigger value is chosen, and then random neighbors are traversed to if their trigger levels seem to provide an improved number of valid packets within the learning window. The allowable traversal distance is gradually decreased over time until a final value is settled upon. The self-learning process takes approximately 20 minutes. Note that as of the current firmware revision, hand-tuning the trigger value (or using the provided default value) may outperform the self-learning routine.</w:t>
      </w:r>
    </w:p>
    <w:p w14:paraId="7E097B69" w14:textId="77777777" w:rsidR="00996307" w:rsidRDefault="00996307" w:rsidP="002C3CE6">
      <w:pPr>
        <w:pStyle w:val="Heading3"/>
        <w:numPr>
          <w:ilvl w:val="2"/>
          <w:numId w:val="4"/>
        </w:numPr>
      </w:pPr>
      <w:bookmarkStart w:id="87" w:name="_Toc242110585"/>
      <w:r>
        <w:t>Query Trigger Level</w:t>
      </w:r>
      <w:bookmarkEnd w:id="87"/>
    </w:p>
    <w:p w14:paraId="4CD05744" w14:textId="77777777" w:rsidR="00996307" w:rsidRDefault="00996307" w:rsidP="00996307">
      <w:pPr>
        <w:pStyle w:val="code"/>
      </w:pPr>
      <w:r>
        <w:t>AT+TL_</w:t>
      </w:r>
      <w:r w:rsidR="00596909">
        <w:t>OFF</w:t>
      </w:r>
      <w:r>
        <w:t>SET?</w:t>
      </w:r>
    </w:p>
    <w:p w14:paraId="6FB0A9BC" w14:textId="77777777" w:rsidR="00996307" w:rsidRDefault="00996307" w:rsidP="00996307">
      <w:pPr>
        <w:pStyle w:val="code"/>
      </w:pPr>
      <w:r w:rsidRPr="00996307">
        <w:t>TL_</w:t>
      </w:r>
      <w:r w:rsidR="00596909">
        <w:t>OFF</w:t>
      </w:r>
      <w:r w:rsidRPr="00996307">
        <w:t>SET=</w:t>
      </w:r>
      <w:r w:rsidR="00596909">
        <w:t>200mV</w:t>
      </w:r>
    </w:p>
    <w:p w14:paraId="676C8FEC" w14:textId="77777777" w:rsidR="00996307" w:rsidRDefault="00996307" w:rsidP="00996307"/>
    <w:p w14:paraId="4ADA4FE3" w14:textId="77777777" w:rsidR="00996307" w:rsidRPr="00996307" w:rsidRDefault="00996307" w:rsidP="00996307">
      <w:r>
        <w:t>Queries the trigger level that is set internally. Note that this may differ from the actual value that is read using an ADC</w:t>
      </w:r>
      <w:r w:rsidR="00EB1F3C">
        <w:t xml:space="preserve">, as provided by </w:t>
      </w:r>
      <w:r w:rsidR="00EB1F3C" w:rsidRPr="00EB1F3C">
        <w:rPr>
          <w:rStyle w:val="codeChar"/>
        </w:rPr>
        <w:t>AT+TL_READ</w:t>
      </w:r>
      <w:r w:rsidR="00EB1F3C">
        <w:t>.</w:t>
      </w:r>
    </w:p>
    <w:p w14:paraId="34379AAC" w14:textId="77777777" w:rsidR="00EB1F3C" w:rsidRDefault="00EB1F3C">
      <w:pPr>
        <w:rPr>
          <w:rFonts w:ascii="Poppins SemiBold" w:eastAsiaTheme="majorEastAsia" w:hAnsi="Poppins SemiBold" w:cstheme="majorBidi"/>
          <w:b/>
          <w:color w:val="FFCB00"/>
          <w:sz w:val="26"/>
          <w:szCs w:val="26"/>
        </w:rPr>
      </w:pPr>
      <w:r>
        <w:br w:type="page"/>
      </w:r>
    </w:p>
    <w:p w14:paraId="54357ED7" w14:textId="77777777" w:rsidR="00090283" w:rsidRDefault="00090283" w:rsidP="002C3CE6">
      <w:pPr>
        <w:pStyle w:val="Heading2"/>
        <w:numPr>
          <w:ilvl w:val="1"/>
          <w:numId w:val="4"/>
        </w:numPr>
      </w:pPr>
      <w:bookmarkStart w:id="88" w:name="_Toc242110586"/>
      <w:r>
        <w:lastRenderedPageBreak/>
        <w:t>AT+UPTIME</w:t>
      </w:r>
      <w:bookmarkEnd w:id="88"/>
    </w:p>
    <w:p w14:paraId="234FED73" w14:textId="77777777" w:rsidR="00090283" w:rsidRDefault="00090283" w:rsidP="00090283">
      <w:r>
        <w:t>Queries the uptime of the ADSBee, in seconds.</w:t>
      </w:r>
    </w:p>
    <w:p w14:paraId="4C552B78" w14:textId="77777777" w:rsidR="00090283" w:rsidRDefault="00090283" w:rsidP="00090283">
      <w:pPr>
        <w:pStyle w:val="code"/>
      </w:pPr>
      <w:r>
        <w:t>AT+UPTIME?</w:t>
      </w:r>
    </w:p>
    <w:p w14:paraId="7A717A80" w14:textId="77777777" w:rsidR="00090283" w:rsidRDefault="00090283" w:rsidP="00090283">
      <w:pPr>
        <w:pStyle w:val="code"/>
      </w:pPr>
      <w:r>
        <w:t>UPTIME=71</w:t>
      </w:r>
    </w:p>
    <w:p w14:paraId="6E756D85" w14:textId="77777777" w:rsidR="00090283" w:rsidRPr="00090283" w:rsidRDefault="00090283" w:rsidP="00090283"/>
    <w:p w14:paraId="29F76C3F" w14:textId="77777777" w:rsidR="00C96409" w:rsidRDefault="00C96409" w:rsidP="002C3CE6">
      <w:pPr>
        <w:pStyle w:val="Heading2"/>
        <w:numPr>
          <w:ilvl w:val="1"/>
          <w:numId w:val="4"/>
        </w:numPr>
      </w:pPr>
      <w:bookmarkStart w:id="89" w:name="_Toc242110587"/>
      <w:r>
        <w:t>AT+WATCHDOG</w:t>
      </w:r>
      <w:bookmarkEnd w:id="89"/>
    </w:p>
    <w:p w14:paraId="14007A24" w14:textId="77777777" w:rsidR="00852525" w:rsidRPr="00852525" w:rsidRDefault="00852525" w:rsidP="00852525">
      <w:r>
        <w:t>The ADSBee features a watchdog timer on the RP2040, which will automatically reset all microcontrollers on the board if code executing on the RP2040 freezes up, or if SPI communication with the ESP32 breaks down. This is intended to provide a means of automatic recovery in case of a hard fault caused by firmware bugs (likely), power glitches (maybe), or cosmic rays (probably not). As the watchdog may not be wanted in some cases, like debugging hardfaults, or during device programming / beakpoint debugging, it can be disabled. Additionally, means are provided for self-testing the watchdog via AT command in order to verify that it is still active.</w:t>
      </w:r>
    </w:p>
    <w:p w14:paraId="715A74F7" w14:textId="77777777" w:rsidR="00EB1F3C" w:rsidRDefault="00852525" w:rsidP="002C3CE6">
      <w:pPr>
        <w:pStyle w:val="Heading3"/>
        <w:numPr>
          <w:ilvl w:val="2"/>
          <w:numId w:val="4"/>
        </w:numPr>
      </w:pPr>
      <w:bookmarkStart w:id="90" w:name="_Toc242110588"/>
      <w:r>
        <w:t>Configure the Watchdog Timer</w:t>
      </w:r>
      <w:bookmarkEnd w:id="90"/>
    </w:p>
    <w:p w14:paraId="36462948" w14:textId="77777777" w:rsidR="00906D79" w:rsidRDefault="00906D79" w:rsidP="00333EA2">
      <w:pPr>
        <w:pStyle w:val="code"/>
      </w:pPr>
      <w:r>
        <w:t>AT+WATCHDOG=&lt;timeout_sec&gt;</w:t>
      </w:r>
    </w:p>
    <w:p w14:paraId="3CAA8B3E" w14:textId="77777777" w:rsidR="00333EA2" w:rsidRDefault="00333EA2" w:rsidP="00333EA2"/>
    <w:tbl>
      <w:tblPr>
        <w:tblStyle w:val="TableGrid"/>
        <w:tblW w:w="0" w:type="auto"/>
        <w:tblLook w:val="04A0" w:firstRow="1" w:lastRow="0" w:firstColumn="1" w:lastColumn="0" w:noHBand="0" w:noVBand="1"/>
      </w:tblPr>
      <w:tblGrid>
        <w:gridCol w:w="1548"/>
        <w:gridCol w:w="4860"/>
        <w:gridCol w:w="4608"/>
      </w:tblGrid>
      <w:tr w:rsidR="00906D79" w:rsidRPr="00A44FAD" w14:paraId="12E8DCE6" w14:textId="77777777" w:rsidTr="00F11EDA">
        <w:tc>
          <w:tcPr>
            <w:tcW w:w="1548" w:type="dxa"/>
          </w:tcPr>
          <w:p w14:paraId="75ACAC6D" w14:textId="77777777" w:rsidR="00906D79" w:rsidRPr="00A44FAD" w:rsidRDefault="00906D79" w:rsidP="00F11EDA">
            <w:pPr>
              <w:rPr>
                <w:b/>
                <w:bCs/>
              </w:rPr>
            </w:pPr>
            <w:r w:rsidRPr="00A44FAD">
              <w:rPr>
                <w:b/>
                <w:bCs/>
              </w:rPr>
              <w:t>Parameter</w:t>
            </w:r>
          </w:p>
        </w:tc>
        <w:tc>
          <w:tcPr>
            <w:tcW w:w="4860" w:type="dxa"/>
          </w:tcPr>
          <w:p w14:paraId="7C5FC8CE" w14:textId="77777777" w:rsidR="00906D79" w:rsidRPr="00A44FAD" w:rsidRDefault="00906D79" w:rsidP="00F11EDA">
            <w:pPr>
              <w:rPr>
                <w:b/>
                <w:bCs/>
              </w:rPr>
            </w:pPr>
            <w:r w:rsidRPr="00A44FAD">
              <w:rPr>
                <w:b/>
                <w:bCs/>
              </w:rPr>
              <w:t>Description</w:t>
            </w:r>
          </w:p>
        </w:tc>
        <w:tc>
          <w:tcPr>
            <w:tcW w:w="4608" w:type="dxa"/>
          </w:tcPr>
          <w:p w14:paraId="01A786BE" w14:textId="77777777" w:rsidR="00906D79" w:rsidRPr="00A44FAD" w:rsidRDefault="00906D79" w:rsidP="00F11EDA">
            <w:pPr>
              <w:rPr>
                <w:b/>
                <w:bCs/>
              </w:rPr>
            </w:pPr>
            <w:r w:rsidRPr="00A44FAD">
              <w:rPr>
                <w:b/>
                <w:bCs/>
              </w:rPr>
              <w:t>Values</w:t>
            </w:r>
          </w:p>
        </w:tc>
      </w:tr>
      <w:tr w:rsidR="00906D79" w14:paraId="29702193" w14:textId="77777777" w:rsidTr="00F11EDA">
        <w:tc>
          <w:tcPr>
            <w:tcW w:w="1548" w:type="dxa"/>
          </w:tcPr>
          <w:p w14:paraId="0A6F2E0A" w14:textId="77777777" w:rsidR="00906D79" w:rsidRDefault="00906D79" w:rsidP="00F11EDA">
            <w:r>
              <w:t>command</w:t>
            </w:r>
          </w:p>
        </w:tc>
        <w:tc>
          <w:tcPr>
            <w:tcW w:w="4860" w:type="dxa"/>
          </w:tcPr>
          <w:p w14:paraId="6645E360" w14:textId="77777777" w:rsidR="00906D79" w:rsidRDefault="00906D79" w:rsidP="00F11EDA">
            <w:r>
              <w:t>Trigger level, in milliVolts, or the activation word to begin a self-learning process for the trigger level using simulated annealing.</w:t>
            </w:r>
          </w:p>
        </w:tc>
        <w:tc>
          <w:tcPr>
            <w:tcW w:w="4608" w:type="dxa"/>
          </w:tcPr>
          <w:p w14:paraId="2230C2BD" w14:textId="77777777" w:rsidR="00906D79" w:rsidRDefault="00906D79" w:rsidP="00F11EDA">
            <w:r>
              <w:t>0-3300</w:t>
            </w:r>
          </w:p>
          <w:p w14:paraId="43AB9B43" w14:textId="77777777" w:rsidR="00906D79" w:rsidRDefault="00906D79" w:rsidP="00F11EDA">
            <w:r>
              <w:t>LEARN</w:t>
            </w:r>
          </w:p>
        </w:tc>
      </w:tr>
    </w:tbl>
    <w:p w14:paraId="4DC4BBC6" w14:textId="77777777" w:rsidR="00906D79" w:rsidRDefault="00906D79" w:rsidP="00906D79"/>
    <w:p w14:paraId="0F647DB0" w14:textId="77777777" w:rsidR="00333EA2" w:rsidRDefault="00333EA2" w:rsidP="002C3CE6">
      <w:pPr>
        <w:pStyle w:val="Heading3"/>
        <w:numPr>
          <w:ilvl w:val="2"/>
          <w:numId w:val="4"/>
        </w:numPr>
      </w:pPr>
      <w:bookmarkStart w:id="91" w:name="_Toc242110589"/>
      <w:r>
        <w:t>Query the Watchdog Timer</w:t>
      </w:r>
      <w:bookmarkEnd w:id="91"/>
    </w:p>
    <w:p w14:paraId="1D368BDA" w14:textId="77777777" w:rsidR="00333EA2" w:rsidRDefault="00333EA2" w:rsidP="00333EA2">
      <w:pPr>
        <w:pStyle w:val="code"/>
      </w:pPr>
      <w:r>
        <w:t>AT+WATCHDOG?</w:t>
      </w:r>
    </w:p>
    <w:p w14:paraId="509FE58A" w14:textId="77777777" w:rsidR="00333EA2" w:rsidRDefault="00333EA2" w:rsidP="00333EA2">
      <w:pPr>
        <w:pStyle w:val="code"/>
      </w:pPr>
      <w:r>
        <w:t>WATCHDOG=10</w:t>
      </w:r>
    </w:p>
    <w:p w14:paraId="2135B394" w14:textId="77777777" w:rsidR="00333EA2" w:rsidRDefault="00333EA2" w:rsidP="00333EA2"/>
    <w:p w14:paraId="24370371" w14:textId="77777777" w:rsidR="00333EA2" w:rsidRPr="00333EA2" w:rsidRDefault="00333EA2" w:rsidP="00333EA2">
      <w:r>
        <w:t>Prints the value of the watchdog timer in seconds, or 0 if the watchdog timer is disabled.</w:t>
      </w:r>
    </w:p>
    <w:p w14:paraId="6D8BD53F" w14:textId="77777777" w:rsidR="00E758A2" w:rsidRDefault="00E758A2" w:rsidP="002C3CE6">
      <w:pPr>
        <w:pStyle w:val="Heading3"/>
        <w:numPr>
          <w:ilvl w:val="2"/>
          <w:numId w:val="4"/>
        </w:numPr>
      </w:pPr>
      <w:bookmarkStart w:id="92" w:name="_Toc242110590"/>
      <w:r>
        <w:t>Test the Watchdog Timer</w:t>
      </w:r>
      <w:bookmarkEnd w:id="92"/>
    </w:p>
    <w:p w14:paraId="2880D1DE" w14:textId="77777777" w:rsidR="00E758A2" w:rsidRPr="00E758A2" w:rsidRDefault="00E758A2" w:rsidP="00E758A2">
      <w:pPr>
        <w:pStyle w:val="code"/>
      </w:pPr>
      <w:r>
        <w:t>AT+WATCHDOG=TEST</w:t>
      </w:r>
    </w:p>
    <w:p w14:paraId="70FFEE6A" w14:textId="77777777" w:rsidR="00E758A2" w:rsidRDefault="00E758A2" w:rsidP="00E758A2">
      <w:pPr>
        <w:pStyle w:val="code"/>
      </w:pPr>
      <w:r>
        <w:t>Blocking for 11 seconds.</w:t>
      </w:r>
    </w:p>
    <w:p w14:paraId="256A3E43" w14:textId="77777777" w:rsidR="00E63276" w:rsidRDefault="00E758A2" w:rsidP="00906D79">
      <w:r>
        <w:t>(ADSBee Reboots here)</w:t>
      </w:r>
    </w:p>
    <w:p w14:paraId="77E35D70" w14:textId="77777777" w:rsidR="00E758A2" w:rsidRPr="00906D79" w:rsidRDefault="00E63276" w:rsidP="00906D79">
      <w:r>
        <w:t>The AT+WATCHDOG=TEST command blocks the processor for the currently configured watchdog timeout plus one second. This should induce a device reboot, otherwise an error message will be displayed indicating that the watchdog failed to activate.</w:t>
      </w:r>
    </w:p>
    <w:p w14:paraId="68848E5E" w14:textId="77777777" w:rsidR="00333EA2" w:rsidRDefault="00333EA2">
      <w:pPr>
        <w:rPr>
          <w:rFonts w:ascii="Poppins SemiBold" w:eastAsiaTheme="majorEastAsia" w:hAnsi="Poppins SemiBold" w:cstheme="majorBidi"/>
          <w:b/>
          <w:color w:val="FFCB00"/>
          <w:sz w:val="26"/>
          <w:szCs w:val="26"/>
        </w:rPr>
      </w:pPr>
      <w:r>
        <w:br w:type="page"/>
      </w:r>
    </w:p>
    <w:p w14:paraId="40568F94" w14:textId="77777777" w:rsidR="00A44FAD" w:rsidRDefault="00A44FAD" w:rsidP="002C3CE6">
      <w:pPr>
        <w:pStyle w:val="Heading2"/>
        <w:numPr>
          <w:ilvl w:val="1"/>
          <w:numId w:val="4"/>
        </w:numPr>
      </w:pPr>
      <w:bookmarkStart w:id="93" w:name="_Toc242110591"/>
      <w:r>
        <w:lastRenderedPageBreak/>
        <w:t>AT+WIFI</w:t>
      </w:r>
      <w:r w:rsidR="00C96409">
        <w:t>_AP</w:t>
      </w:r>
      <w:bookmarkEnd w:id="93"/>
    </w:p>
    <w:p w14:paraId="53CEFC07" w14:textId="77777777" w:rsidR="00333EA2" w:rsidRPr="00333EA2" w:rsidRDefault="00333EA2" w:rsidP="00333EA2">
      <w:r>
        <w:t xml:space="preserve">The ADSBee creates its own WiFi access point that allows other devices to join its network in order to access the Web CLI and receive aircraft data (e.g. GDL90 traffic info over UDP port 4000). The WiFi AP can be enabled/disabled and can have its SSID, password, and WiFi channel customized. Note that WiFi settings don’t have any affect unless the ESP32 is enabled, and are not propagated to the ESP32 unless settings are saved with </w:t>
      </w:r>
      <w:r w:rsidRPr="00333EA2">
        <w:rPr>
          <w:rStyle w:val="codeChar"/>
        </w:rPr>
        <w:t>AT+SETTINGS=SAVE</w:t>
      </w:r>
      <w:r>
        <w:t>.</w:t>
      </w:r>
    </w:p>
    <w:p w14:paraId="46A77B86" w14:textId="77777777" w:rsidR="00333EA2" w:rsidRDefault="00333EA2" w:rsidP="002C3CE6">
      <w:pPr>
        <w:pStyle w:val="Heading3"/>
        <w:numPr>
          <w:ilvl w:val="2"/>
          <w:numId w:val="4"/>
        </w:numPr>
      </w:pPr>
      <w:bookmarkStart w:id="94" w:name="_Toc242110592"/>
      <w:r>
        <w:t>Configure the WiFi Access Point</w:t>
      </w:r>
      <w:bookmarkEnd w:id="94"/>
    </w:p>
    <w:p w14:paraId="223A9B7F" w14:textId="77777777" w:rsidR="00333EA2" w:rsidRDefault="00333EA2" w:rsidP="00333EA2">
      <w:pPr>
        <w:pStyle w:val="code"/>
      </w:pPr>
      <w:r>
        <w:t>AT+WIFI_AP=&lt;enabled&gt;,&lt;ap_ssid&gt;,&lt;ap_pwd&gt;,&lt;ap_channel&gt;</w:t>
      </w:r>
    </w:p>
    <w:p w14:paraId="3D6C2C7B" w14:textId="77777777" w:rsidR="00333EA2" w:rsidRPr="00333EA2" w:rsidRDefault="00333EA2" w:rsidP="00333EA2"/>
    <w:tbl>
      <w:tblPr>
        <w:tblStyle w:val="TableGrid"/>
        <w:tblW w:w="0" w:type="auto"/>
        <w:tblLook w:val="04A0" w:firstRow="1" w:lastRow="0" w:firstColumn="1" w:lastColumn="0" w:noHBand="0" w:noVBand="1"/>
      </w:tblPr>
      <w:tblGrid>
        <w:gridCol w:w="1548"/>
        <w:gridCol w:w="4860"/>
        <w:gridCol w:w="4608"/>
      </w:tblGrid>
      <w:tr w:rsidR="00333EA2" w:rsidRPr="00A44FAD" w14:paraId="4BED4688" w14:textId="77777777" w:rsidTr="00F11EDA">
        <w:tc>
          <w:tcPr>
            <w:tcW w:w="1548" w:type="dxa"/>
          </w:tcPr>
          <w:p w14:paraId="79F34040" w14:textId="77777777" w:rsidR="00333EA2" w:rsidRPr="00A44FAD" w:rsidRDefault="00333EA2" w:rsidP="00F11EDA">
            <w:pPr>
              <w:rPr>
                <w:b/>
                <w:bCs/>
              </w:rPr>
            </w:pPr>
            <w:r w:rsidRPr="00A44FAD">
              <w:rPr>
                <w:b/>
                <w:bCs/>
              </w:rPr>
              <w:t>Parameter</w:t>
            </w:r>
          </w:p>
        </w:tc>
        <w:tc>
          <w:tcPr>
            <w:tcW w:w="4860" w:type="dxa"/>
          </w:tcPr>
          <w:p w14:paraId="03F4C1BA" w14:textId="77777777" w:rsidR="00333EA2" w:rsidRPr="00A44FAD" w:rsidRDefault="00333EA2" w:rsidP="00F11EDA">
            <w:pPr>
              <w:rPr>
                <w:b/>
                <w:bCs/>
              </w:rPr>
            </w:pPr>
            <w:r w:rsidRPr="00A44FAD">
              <w:rPr>
                <w:b/>
                <w:bCs/>
              </w:rPr>
              <w:t>Description</w:t>
            </w:r>
          </w:p>
        </w:tc>
        <w:tc>
          <w:tcPr>
            <w:tcW w:w="4608" w:type="dxa"/>
          </w:tcPr>
          <w:p w14:paraId="5FB8B464" w14:textId="77777777" w:rsidR="00333EA2" w:rsidRPr="00A44FAD" w:rsidRDefault="00333EA2" w:rsidP="00F11EDA">
            <w:pPr>
              <w:rPr>
                <w:b/>
                <w:bCs/>
              </w:rPr>
            </w:pPr>
            <w:r w:rsidRPr="00A44FAD">
              <w:rPr>
                <w:b/>
                <w:bCs/>
              </w:rPr>
              <w:t>Values</w:t>
            </w:r>
          </w:p>
        </w:tc>
      </w:tr>
      <w:tr w:rsidR="00333EA2" w14:paraId="7CD5825F" w14:textId="77777777" w:rsidTr="00F11EDA">
        <w:tc>
          <w:tcPr>
            <w:tcW w:w="1548" w:type="dxa"/>
          </w:tcPr>
          <w:p w14:paraId="68B79FF4" w14:textId="77777777" w:rsidR="00333EA2" w:rsidRDefault="00333EA2" w:rsidP="00F11EDA">
            <w:r>
              <w:t>enabled</w:t>
            </w:r>
          </w:p>
        </w:tc>
        <w:tc>
          <w:tcPr>
            <w:tcW w:w="4860" w:type="dxa"/>
          </w:tcPr>
          <w:p w14:paraId="67803798" w14:textId="77777777" w:rsidR="00333EA2" w:rsidRDefault="00333EA2" w:rsidP="00F11EDA">
            <w:r>
              <w:t>Toggle whether the AP is enabled or disabled.</w:t>
            </w:r>
          </w:p>
        </w:tc>
        <w:tc>
          <w:tcPr>
            <w:tcW w:w="4608" w:type="dxa"/>
          </w:tcPr>
          <w:p w14:paraId="3CE1A7E6" w14:textId="77777777" w:rsidR="00333EA2" w:rsidRDefault="00333EA2" w:rsidP="00F11EDA">
            <w:r>
              <w:t>0 – Disable WiFi access point.</w:t>
            </w:r>
          </w:p>
          <w:p w14:paraId="37F2E8B0" w14:textId="77777777" w:rsidR="00333EA2" w:rsidRDefault="00333EA2" w:rsidP="00F11EDA">
            <w:r>
              <w:t>1 – Enable WiFi access point.</w:t>
            </w:r>
          </w:p>
        </w:tc>
      </w:tr>
      <w:tr w:rsidR="00333EA2" w14:paraId="6B410E1D" w14:textId="77777777" w:rsidTr="00F11EDA">
        <w:tc>
          <w:tcPr>
            <w:tcW w:w="1548" w:type="dxa"/>
          </w:tcPr>
          <w:p w14:paraId="25F77FEF" w14:textId="77777777" w:rsidR="00333EA2" w:rsidRDefault="00333EA2" w:rsidP="00F11EDA">
            <w:r>
              <w:t>ap_ssid</w:t>
            </w:r>
          </w:p>
        </w:tc>
        <w:tc>
          <w:tcPr>
            <w:tcW w:w="4860" w:type="dxa"/>
          </w:tcPr>
          <w:p w14:paraId="22F3AC3F" w14:textId="77777777" w:rsidR="00333EA2" w:rsidRDefault="00333EA2" w:rsidP="00F11EDA">
            <w:r>
              <w:t>SSID for the access point. Defaults to a unique SSID with the format “ADSBee1090-0240907000001”. Can be set to a value up to 32 characters long.</w:t>
            </w:r>
          </w:p>
        </w:tc>
        <w:tc>
          <w:tcPr>
            <w:tcW w:w="4608" w:type="dxa"/>
          </w:tcPr>
          <w:p w14:paraId="7923BE1B" w14:textId="77777777" w:rsidR="00333EA2" w:rsidRDefault="00FB66E6" w:rsidP="00F11EDA">
            <w:r>
              <w:t>ASCII string up to 32 characters in length.</w:t>
            </w:r>
          </w:p>
        </w:tc>
      </w:tr>
      <w:tr w:rsidR="00333EA2" w14:paraId="017A330F" w14:textId="77777777" w:rsidTr="00F11EDA">
        <w:tc>
          <w:tcPr>
            <w:tcW w:w="1548" w:type="dxa"/>
          </w:tcPr>
          <w:p w14:paraId="39C75590" w14:textId="77777777" w:rsidR="00333EA2" w:rsidRDefault="00333EA2" w:rsidP="00F11EDA">
            <w:r>
              <w:t>ap_pwd</w:t>
            </w:r>
          </w:p>
        </w:tc>
        <w:tc>
          <w:tcPr>
            <w:tcW w:w="4860" w:type="dxa"/>
          </w:tcPr>
          <w:p w14:paraId="2F2A45DD" w14:textId="77777777" w:rsidR="00333EA2" w:rsidRDefault="00333EA2" w:rsidP="00F11EDA">
            <w:r>
              <w:t>Password for the access point. Defaults to “yummyflowers”. Can be set to a value up to 64 characters long.</w:t>
            </w:r>
          </w:p>
        </w:tc>
        <w:tc>
          <w:tcPr>
            <w:tcW w:w="4608" w:type="dxa"/>
          </w:tcPr>
          <w:p w14:paraId="03C6ECE1" w14:textId="77777777" w:rsidR="00333EA2" w:rsidRDefault="00FB66E6" w:rsidP="00F11EDA">
            <w:r>
              <w:t>ASCII string up to 64 characters in length.</w:t>
            </w:r>
          </w:p>
        </w:tc>
      </w:tr>
      <w:tr w:rsidR="00AB089E" w14:paraId="339B140C" w14:textId="77777777" w:rsidTr="00F11EDA">
        <w:tc>
          <w:tcPr>
            <w:tcW w:w="1548" w:type="dxa"/>
          </w:tcPr>
          <w:p w14:paraId="48056638" w14:textId="77777777" w:rsidR="00AB089E" w:rsidRDefault="00AB089E" w:rsidP="00F11EDA">
            <w:r>
              <w:t>ap_channel</w:t>
            </w:r>
          </w:p>
        </w:tc>
        <w:tc>
          <w:tcPr>
            <w:tcW w:w="4860" w:type="dxa"/>
          </w:tcPr>
          <w:p w14:paraId="122F4CC9" w14:textId="77777777" w:rsidR="00AB089E" w:rsidRDefault="00AB089E" w:rsidP="00F11EDA">
            <w:r>
              <w:t>WiFi channel number for the access point. Can be set to a value from 1-11. A random channel value is chosen by default during initial programming of the device. It is recommended to change the channel value to a frequency with low utilization in the installation location.</w:t>
            </w:r>
          </w:p>
          <w:p w14:paraId="3BA1832D" w14:textId="77777777" w:rsidR="00096A9B" w:rsidRDefault="00096A9B" w:rsidP="00F11EDA"/>
          <w:p w14:paraId="3E322C1D" w14:textId="77777777" w:rsidR="00096A9B" w:rsidRDefault="00096A9B" w:rsidP="00F11EDA">
            <w:r>
              <w:t>Note that the ap_channel is overridden automatically if both the access point and station mode are used simultaneously; the wifi access point will use only the channel that was selected by the wifi station when connecting to a network.</w:t>
            </w:r>
          </w:p>
        </w:tc>
        <w:tc>
          <w:tcPr>
            <w:tcW w:w="4608" w:type="dxa"/>
          </w:tcPr>
          <w:p w14:paraId="25D33B6A" w14:textId="77777777" w:rsidR="00AB089E" w:rsidRDefault="00AB089E" w:rsidP="00F11EDA">
            <w:r>
              <w:t>1-11</w:t>
            </w:r>
          </w:p>
        </w:tc>
      </w:tr>
    </w:tbl>
    <w:p w14:paraId="5F5CCF39" w14:textId="77777777" w:rsidR="00333EA2" w:rsidRDefault="00333EA2" w:rsidP="00333EA2"/>
    <w:p w14:paraId="0686A6C3" w14:textId="77777777" w:rsidR="00AB089E" w:rsidRDefault="00AB089E" w:rsidP="002C3CE6">
      <w:pPr>
        <w:pStyle w:val="Heading3"/>
        <w:numPr>
          <w:ilvl w:val="2"/>
          <w:numId w:val="4"/>
        </w:numPr>
      </w:pPr>
      <w:bookmarkStart w:id="95" w:name="_Toc242110593"/>
      <w:r>
        <w:t>Query the WiFi Access Point Configuration</w:t>
      </w:r>
      <w:bookmarkEnd w:id="95"/>
    </w:p>
    <w:p w14:paraId="76B82D46" w14:textId="77777777" w:rsidR="00AB089E" w:rsidRDefault="00AB089E" w:rsidP="00AB089E">
      <w:pPr>
        <w:pStyle w:val="code"/>
      </w:pPr>
      <w:r>
        <w:t>AT+WIFI_AP?</w:t>
      </w:r>
    </w:p>
    <w:p w14:paraId="12ADDD9A" w14:textId="77777777" w:rsidR="00AB089E" w:rsidRDefault="00AB089E" w:rsidP="00AB089E">
      <w:pPr>
        <w:pStyle w:val="code"/>
      </w:pPr>
      <w:r w:rsidRPr="00AB089E">
        <w:t>WIFI_AP=1,ADSBee1090-0240907000001,yummyflowers,3</w:t>
      </w:r>
    </w:p>
    <w:p w14:paraId="331B2A7F" w14:textId="77777777" w:rsidR="00AB089E" w:rsidRDefault="00AB089E" w:rsidP="00AB089E"/>
    <w:p w14:paraId="343A23E7" w14:textId="77777777" w:rsidR="00AB089E" w:rsidRPr="00AB089E" w:rsidRDefault="00AB089E" w:rsidP="00AB089E">
      <w:r>
        <w:t xml:space="preserve">Reply format matches argument values and ordering from </w:t>
      </w:r>
      <w:r w:rsidR="00816AAA">
        <w:t>the configuration command.</w:t>
      </w:r>
    </w:p>
    <w:p w14:paraId="35801F9F" w14:textId="77777777" w:rsidR="00816AAA" w:rsidRDefault="00816AAA">
      <w:pPr>
        <w:rPr>
          <w:rFonts w:ascii="Poppins SemiBold" w:eastAsiaTheme="majorEastAsia" w:hAnsi="Poppins SemiBold" w:cstheme="majorBidi"/>
          <w:b/>
          <w:color w:val="FFCB00"/>
          <w:sz w:val="26"/>
          <w:szCs w:val="26"/>
        </w:rPr>
      </w:pPr>
      <w:r>
        <w:br w:type="page"/>
      </w:r>
    </w:p>
    <w:p w14:paraId="0F49F447" w14:textId="77777777" w:rsidR="00C96409" w:rsidRPr="00C96409" w:rsidRDefault="00C96409" w:rsidP="002C3CE6">
      <w:pPr>
        <w:pStyle w:val="Heading2"/>
        <w:numPr>
          <w:ilvl w:val="1"/>
          <w:numId w:val="4"/>
        </w:numPr>
      </w:pPr>
      <w:bookmarkStart w:id="96" w:name="_Toc242110594"/>
      <w:r>
        <w:lastRenderedPageBreak/>
        <w:t>AT+WIFI_STA</w:t>
      </w:r>
      <w:bookmarkEnd w:id="96"/>
    </w:p>
    <w:p w14:paraId="232CEF48" w14:textId="77777777" w:rsidR="00816AAA" w:rsidRDefault="00816AAA">
      <w:r>
        <w:t>The ADSBee can join external WiFi networks as a WiFi station in order to allow connections from other devices on the existing network, or to connect to the internet in order to feed remote endpoints with air traffic data.</w:t>
      </w:r>
    </w:p>
    <w:p w14:paraId="0DE46C6F" w14:textId="77777777" w:rsidR="00816AAA" w:rsidRDefault="00816AAA" w:rsidP="002C3CE6">
      <w:pPr>
        <w:pStyle w:val="Heading3"/>
        <w:numPr>
          <w:ilvl w:val="2"/>
          <w:numId w:val="4"/>
        </w:numPr>
      </w:pPr>
      <w:bookmarkStart w:id="97" w:name="_Toc242110595"/>
      <w:r>
        <w:t>Configure the WiFi Station</w:t>
      </w:r>
      <w:bookmarkEnd w:id="97"/>
    </w:p>
    <w:p w14:paraId="0F20988C" w14:textId="77777777" w:rsidR="00816AAA" w:rsidRDefault="00816AAA" w:rsidP="00816AAA">
      <w:pPr>
        <w:pStyle w:val="code"/>
      </w:pPr>
      <w:r w:rsidRPr="00816AAA">
        <w:t>AT+WIFI_STA=&lt;enabled&gt;,&lt;sta_ssid&gt;,&lt;sta_pwd&gt;</w:t>
      </w:r>
    </w:p>
    <w:p w14:paraId="7088EB81" w14:textId="77777777" w:rsidR="00816AAA" w:rsidRDefault="00816AAA" w:rsidP="00816AAA"/>
    <w:tbl>
      <w:tblPr>
        <w:tblStyle w:val="TableGrid"/>
        <w:tblW w:w="0" w:type="auto"/>
        <w:tblLook w:val="04A0" w:firstRow="1" w:lastRow="0" w:firstColumn="1" w:lastColumn="0" w:noHBand="0" w:noVBand="1"/>
      </w:tblPr>
      <w:tblGrid>
        <w:gridCol w:w="1548"/>
        <w:gridCol w:w="4860"/>
        <w:gridCol w:w="4608"/>
      </w:tblGrid>
      <w:tr w:rsidR="00816AAA" w:rsidRPr="00A44FAD" w14:paraId="52256B42" w14:textId="77777777" w:rsidTr="00F11EDA">
        <w:tc>
          <w:tcPr>
            <w:tcW w:w="1548" w:type="dxa"/>
          </w:tcPr>
          <w:p w14:paraId="4FBF99FD" w14:textId="77777777" w:rsidR="00816AAA" w:rsidRPr="00A44FAD" w:rsidRDefault="00816AAA" w:rsidP="00F11EDA">
            <w:pPr>
              <w:rPr>
                <w:b/>
                <w:bCs/>
              </w:rPr>
            </w:pPr>
            <w:r w:rsidRPr="00A44FAD">
              <w:rPr>
                <w:b/>
                <w:bCs/>
              </w:rPr>
              <w:t>Parameter</w:t>
            </w:r>
          </w:p>
        </w:tc>
        <w:tc>
          <w:tcPr>
            <w:tcW w:w="4860" w:type="dxa"/>
          </w:tcPr>
          <w:p w14:paraId="04836EEF" w14:textId="77777777" w:rsidR="00816AAA" w:rsidRPr="00A44FAD" w:rsidRDefault="00816AAA" w:rsidP="00F11EDA">
            <w:pPr>
              <w:rPr>
                <w:b/>
                <w:bCs/>
              </w:rPr>
            </w:pPr>
            <w:r w:rsidRPr="00A44FAD">
              <w:rPr>
                <w:b/>
                <w:bCs/>
              </w:rPr>
              <w:t>Description</w:t>
            </w:r>
          </w:p>
        </w:tc>
        <w:tc>
          <w:tcPr>
            <w:tcW w:w="4608" w:type="dxa"/>
          </w:tcPr>
          <w:p w14:paraId="41436924" w14:textId="77777777" w:rsidR="00816AAA" w:rsidRPr="00A44FAD" w:rsidRDefault="00816AAA" w:rsidP="00F11EDA">
            <w:pPr>
              <w:rPr>
                <w:b/>
                <w:bCs/>
              </w:rPr>
            </w:pPr>
            <w:r w:rsidRPr="00A44FAD">
              <w:rPr>
                <w:b/>
                <w:bCs/>
              </w:rPr>
              <w:t>Values</w:t>
            </w:r>
          </w:p>
        </w:tc>
      </w:tr>
      <w:tr w:rsidR="00816AAA" w14:paraId="2CF1729C" w14:textId="77777777" w:rsidTr="00F11EDA">
        <w:tc>
          <w:tcPr>
            <w:tcW w:w="1548" w:type="dxa"/>
          </w:tcPr>
          <w:p w14:paraId="0090B360" w14:textId="77777777" w:rsidR="00816AAA" w:rsidRDefault="00816AAA" w:rsidP="00F11EDA">
            <w:r>
              <w:t>enabled</w:t>
            </w:r>
          </w:p>
        </w:tc>
        <w:tc>
          <w:tcPr>
            <w:tcW w:w="4860" w:type="dxa"/>
          </w:tcPr>
          <w:p w14:paraId="4A3E08AC" w14:textId="77777777" w:rsidR="00816AAA" w:rsidRDefault="00816AAA" w:rsidP="00F11EDA">
            <w:r>
              <w:t>Toggle whether the AP is enabled or disabled.</w:t>
            </w:r>
          </w:p>
        </w:tc>
        <w:tc>
          <w:tcPr>
            <w:tcW w:w="4608" w:type="dxa"/>
          </w:tcPr>
          <w:p w14:paraId="48DF7B10" w14:textId="77777777" w:rsidR="00816AAA" w:rsidRDefault="00816AAA" w:rsidP="00F11EDA">
            <w:r>
              <w:t>0 – Disable WiFi station.</w:t>
            </w:r>
          </w:p>
          <w:p w14:paraId="4080EC2E" w14:textId="77777777" w:rsidR="00816AAA" w:rsidRDefault="00816AAA" w:rsidP="00F11EDA">
            <w:r>
              <w:t>1 – Enable WiFi station.</w:t>
            </w:r>
          </w:p>
        </w:tc>
      </w:tr>
      <w:tr w:rsidR="00816AAA" w14:paraId="0B4EE9B3" w14:textId="77777777" w:rsidTr="00F11EDA">
        <w:tc>
          <w:tcPr>
            <w:tcW w:w="1548" w:type="dxa"/>
          </w:tcPr>
          <w:p w14:paraId="45C6929A" w14:textId="77777777" w:rsidR="00816AAA" w:rsidRDefault="00816AAA" w:rsidP="00F11EDA">
            <w:r>
              <w:t>sta_ssid</w:t>
            </w:r>
          </w:p>
        </w:tc>
        <w:tc>
          <w:tcPr>
            <w:tcW w:w="4860" w:type="dxa"/>
          </w:tcPr>
          <w:p w14:paraId="6DF3062B" w14:textId="77777777" w:rsidR="00816AAA" w:rsidRDefault="00816AAA" w:rsidP="00F11EDA">
            <w:r>
              <w:t>SSID for the access point to connect to. Can be set to a value up to 32 characters long.</w:t>
            </w:r>
          </w:p>
        </w:tc>
        <w:tc>
          <w:tcPr>
            <w:tcW w:w="4608" w:type="dxa"/>
          </w:tcPr>
          <w:p w14:paraId="1F4092DD" w14:textId="77777777" w:rsidR="00816AAA" w:rsidRDefault="00816AAA" w:rsidP="00F11EDA">
            <w:r>
              <w:t>ASCII string up to 32 characters in length.</w:t>
            </w:r>
          </w:p>
        </w:tc>
      </w:tr>
      <w:tr w:rsidR="00816AAA" w14:paraId="08E08868" w14:textId="77777777" w:rsidTr="00F11EDA">
        <w:tc>
          <w:tcPr>
            <w:tcW w:w="1548" w:type="dxa"/>
          </w:tcPr>
          <w:p w14:paraId="6D684174" w14:textId="77777777" w:rsidR="00816AAA" w:rsidRDefault="00816AAA" w:rsidP="00F11EDA">
            <w:r>
              <w:t>sta_pwd</w:t>
            </w:r>
          </w:p>
        </w:tc>
        <w:tc>
          <w:tcPr>
            <w:tcW w:w="4860" w:type="dxa"/>
          </w:tcPr>
          <w:p w14:paraId="53A3FFA4" w14:textId="77777777" w:rsidR="00816AAA" w:rsidRDefault="00816AAA" w:rsidP="00F11EDA">
            <w:r>
              <w:t>Password for the access point to connect to. Can be set to a value up to 64 characters long.</w:t>
            </w:r>
          </w:p>
        </w:tc>
        <w:tc>
          <w:tcPr>
            <w:tcW w:w="4608" w:type="dxa"/>
          </w:tcPr>
          <w:p w14:paraId="55932432" w14:textId="77777777" w:rsidR="00816AAA" w:rsidRDefault="00816AAA" w:rsidP="00F11EDA">
            <w:r>
              <w:t>ASCII string up to 64 characters in length.</w:t>
            </w:r>
          </w:p>
        </w:tc>
      </w:tr>
    </w:tbl>
    <w:p w14:paraId="28DDA306" w14:textId="77777777" w:rsidR="00816AAA" w:rsidRPr="00816AAA" w:rsidRDefault="00816AAA" w:rsidP="00816AAA"/>
    <w:p w14:paraId="59C3DB38" w14:textId="77777777" w:rsidR="00816AAA" w:rsidRPr="00816AAA" w:rsidRDefault="00816AAA" w:rsidP="002C3CE6">
      <w:pPr>
        <w:pStyle w:val="Heading3"/>
        <w:numPr>
          <w:ilvl w:val="2"/>
          <w:numId w:val="4"/>
        </w:numPr>
        <w:rPr>
          <w:rFonts w:ascii="Poppins SemiBold" w:hAnsi="Poppins SemiBold"/>
          <w:sz w:val="32"/>
          <w:szCs w:val="32"/>
        </w:rPr>
      </w:pPr>
      <w:bookmarkStart w:id="98" w:name="_Toc242110596"/>
      <w:r>
        <w:t>Query the WiFi Station Configuration</w:t>
      </w:r>
      <w:bookmarkEnd w:id="98"/>
    </w:p>
    <w:p w14:paraId="49BDDC78" w14:textId="77777777" w:rsidR="00816AAA" w:rsidRPr="00816AAA" w:rsidRDefault="00816AAA" w:rsidP="00816AAA">
      <w:pPr>
        <w:pStyle w:val="code"/>
      </w:pPr>
      <w:r w:rsidRPr="00816AAA">
        <w:t>WIFI_STA=1,</w:t>
      </w:r>
      <w:r>
        <w:t>My Supercool WiFi Network</w:t>
      </w:r>
      <w:r w:rsidRPr="00816AAA">
        <w:t>,********</w:t>
      </w:r>
      <w:r>
        <w:t>**</w:t>
      </w:r>
    </w:p>
    <w:p w14:paraId="13BFBB5E" w14:textId="77777777" w:rsidR="00816AAA" w:rsidRDefault="00816AAA" w:rsidP="00816AAA"/>
    <w:p w14:paraId="3D83BB79" w14:textId="77777777" w:rsidR="00996307" w:rsidRDefault="00816AAA" w:rsidP="00816AAA">
      <w:pPr>
        <w:rPr>
          <w:rFonts w:ascii="Poppins SemiBold" w:hAnsi="Poppins SemiBold"/>
          <w:sz w:val="32"/>
          <w:szCs w:val="32"/>
        </w:rPr>
      </w:pPr>
      <w:r>
        <w:t>Queries the configuration used by the ADSBee to join an external WiFi network. Note that the value and ordering of the arguments is identical to the configuration command, except the password is censored.</w:t>
      </w:r>
      <w:r w:rsidR="00996307">
        <w:br w:type="page"/>
      </w:r>
    </w:p>
    <w:p w14:paraId="01BBDEE3" w14:textId="77777777" w:rsidR="00AC42C9" w:rsidRDefault="00137C63" w:rsidP="002C3CE6">
      <w:pPr>
        <w:pStyle w:val="Heading1"/>
        <w:numPr>
          <w:ilvl w:val="0"/>
          <w:numId w:val="4"/>
        </w:numPr>
      </w:pPr>
      <w:bookmarkStart w:id="99" w:name="_Toc242110597"/>
      <w:r>
        <w:lastRenderedPageBreak/>
        <w:t>Reporting Protocols</w:t>
      </w:r>
      <w:bookmarkEnd w:id="99"/>
    </w:p>
    <w:p w14:paraId="1F625A59" w14:textId="77777777" w:rsidR="00137C63" w:rsidRDefault="00137C63" w:rsidP="00137C63">
      <w:r>
        <w:t>ADSBee 1090 supports the following reporting protocols on CONSOLE and COMMS_UART.</w:t>
      </w:r>
    </w:p>
    <w:p w14:paraId="1B30BE6F" w14:textId="77777777" w:rsidR="00D84C1C" w:rsidRDefault="00D84C1C">
      <w:pPr>
        <w:pStyle w:val="ListParagraph"/>
        <w:numPr>
          <w:ilvl w:val="0"/>
          <w:numId w:val="3"/>
        </w:numPr>
      </w:pPr>
      <w:r>
        <w:t>CSBee</w:t>
      </w:r>
    </w:p>
    <w:p w14:paraId="38067859" w14:textId="77777777" w:rsidR="00D84C1C" w:rsidRDefault="00D84C1C">
      <w:pPr>
        <w:pStyle w:val="ListParagraph"/>
        <w:numPr>
          <w:ilvl w:val="0"/>
          <w:numId w:val="3"/>
        </w:numPr>
      </w:pPr>
      <w:r>
        <w:t>GDL90</w:t>
      </w:r>
    </w:p>
    <w:p w14:paraId="6B43C7DE" w14:textId="77777777" w:rsidR="00D84C1C" w:rsidRDefault="00D84C1C">
      <w:pPr>
        <w:pStyle w:val="ListParagraph"/>
        <w:numPr>
          <w:ilvl w:val="0"/>
          <w:numId w:val="3"/>
        </w:numPr>
      </w:pPr>
      <w:r>
        <w:t>MAVLINK 1</w:t>
      </w:r>
    </w:p>
    <w:p w14:paraId="2257922D" w14:textId="77777777" w:rsidR="00D84C1C" w:rsidRDefault="00D84C1C">
      <w:pPr>
        <w:pStyle w:val="ListParagraph"/>
        <w:numPr>
          <w:ilvl w:val="0"/>
          <w:numId w:val="3"/>
        </w:numPr>
      </w:pPr>
      <w:r>
        <w:t>MAVLINK 2</w:t>
      </w:r>
    </w:p>
    <w:p w14:paraId="148F8BDC" w14:textId="77777777" w:rsidR="00937483" w:rsidRDefault="00937483">
      <w:pPr>
        <w:pStyle w:val="ListParagraph"/>
        <w:numPr>
          <w:ilvl w:val="0"/>
          <w:numId w:val="3"/>
        </w:numPr>
      </w:pPr>
      <w:r>
        <w:t>Mode S Beast</w:t>
      </w:r>
    </w:p>
    <w:p w14:paraId="61F543A6" w14:textId="77777777" w:rsidR="00D84C1C" w:rsidRDefault="00D84C1C">
      <w:pPr>
        <w:pStyle w:val="ListParagraph"/>
        <w:numPr>
          <w:ilvl w:val="0"/>
          <w:numId w:val="3"/>
        </w:numPr>
      </w:pPr>
      <w:r>
        <w:t>Raw Packets</w:t>
      </w:r>
    </w:p>
    <w:p w14:paraId="19311125" w14:textId="77777777" w:rsidR="00EE3F68" w:rsidRDefault="00EE3F68" w:rsidP="00EE3F68">
      <w:r>
        <w:t>The CONSOLE interface reports debug messages and AT command responses in addition to the selected reporting protocol. If the CONSOLE interface is being used as a reporting interface, it is recommended to send AT+LOG_LEVEL=SILENT to silence any debug logs that might corrupt the reported data, and to avoid sending additional AT commands while reading reported data in order to avoid the reported data being interspersed with OK and other AT command responses from the ADSBee 1090.</w:t>
      </w:r>
    </w:p>
    <w:p w14:paraId="0A6B8A1E" w14:textId="77777777" w:rsidR="00926A91" w:rsidRDefault="00926A91">
      <w:pPr>
        <w:rPr>
          <w:rFonts w:ascii="Poppins" w:eastAsiaTheme="majorEastAsia" w:hAnsi="Poppins" w:cstheme="majorBidi"/>
          <w:color w:val="008139" w:themeColor="accent1" w:themeShade="BF"/>
          <w:sz w:val="26"/>
          <w:szCs w:val="26"/>
        </w:rPr>
      </w:pPr>
      <w:r>
        <w:br w:type="page"/>
      </w:r>
    </w:p>
    <w:p w14:paraId="5A9E53EC" w14:textId="77777777" w:rsidR="00137C63" w:rsidRDefault="00137C63" w:rsidP="002C3CE6">
      <w:pPr>
        <w:pStyle w:val="Heading2"/>
        <w:numPr>
          <w:ilvl w:val="1"/>
          <w:numId w:val="4"/>
        </w:numPr>
      </w:pPr>
      <w:bookmarkStart w:id="100" w:name="_Toc242110598"/>
      <w:r>
        <w:lastRenderedPageBreak/>
        <w:t>CSB</w:t>
      </w:r>
      <w:r w:rsidR="00937483">
        <w:t>ee</w:t>
      </w:r>
      <w:bookmarkEnd w:id="100"/>
    </w:p>
    <w:p w14:paraId="07067954" w14:textId="77777777" w:rsidR="00137C63" w:rsidRDefault="00137C63" w:rsidP="00137C63">
      <w:r>
        <w:t>Comma Separated Bee protocol containing information about tracked aircraft as plain text.</w:t>
      </w:r>
    </w:p>
    <w:p w14:paraId="1E6930E8" w14:textId="77777777" w:rsidR="00937483" w:rsidRDefault="00937483" w:rsidP="00137C63">
      <w:r>
        <w:t>The CSBee protocol is</w:t>
      </w:r>
      <w:r w:rsidR="00C95BEA">
        <w:t xml:space="preserve"> heavily</w:t>
      </w:r>
      <w:r>
        <w:t xml:space="preserve"> inspired by the Aerobits Aero CSV protocol.</w:t>
      </w:r>
    </w:p>
    <w:p w14:paraId="44860042" w14:textId="77777777" w:rsidR="00CC6B4D" w:rsidRDefault="00CC6B4D" w:rsidP="002C3CE6">
      <w:pPr>
        <w:pStyle w:val="Heading3"/>
        <w:numPr>
          <w:ilvl w:val="2"/>
          <w:numId w:val="4"/>
        </w:numPr>
      </w:pPr>
      <w:bookmarkStart w:id="101" w:name="_Toc242110599"/>
      <w:r>
        <w:t>CSBee Protocol Version History</w:t>
      </w:r>
      <w:bookmarkEnd w:id="101"/>
    </w:p>
    <w:p w14:paraId="63C4C4DB" w14:textId="77777777" w:rsidR="00CC6B4D" w:rsidRPr="00CC6B4D" w:rsidRDefault="00CC6B4D" w:rsidP="00CC6B4D">
      <w:r>
        <w:t>Consult the table below for a version history of the CSBee protocol. Each version of the ADSBee firmware writes only the most recent version of the CSBee protocol. All versions of the CSBee protocol except for the most recent version are considered deprecated. Whenever possible, efforts are made to reduce breaking changes to the CSBee protocol when incrementing the version number.</w:t>
      </w:r>
    </w:p>
    <w:p w14:paraId="0EC10072" w14:textId="77777777" w:rsidR="00CC6B4D" w:rsidRPr="00CC6B4D" w:rsidRDefault="00CC6B4D" w:rsidP="00CC6B4D">
      <w:pPr>
        <w:pStyle w:val="ListParagraph"/>
        <w:ind w:left="0"/>
      </w:pPr>
      <w:r w:rsidRPr="00CC6B4D">
        <w:t>Current protocol version: 3</w:t>
      </w:r>
    </w:p>
    <w:tbl>
      <w:tblPr>
        <w:tblW w:w="109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28"/>
        <w:gridCol w:w="2970"/>
        <w:gridCol w:w="6300"/>
      </w:tblGrid>
      <w:tr w:rsidR="00B37EFC" w14:paraId="607FBCC6" w14:textId="77777777" w:rsidTr="00CC6B4D">
        <w:tc>
          <w:tcPr>
            <w:tcW w:w="1728"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D3AC4B2" w14:textId="77777777" w:rsidR="00B37EFC" w:rsidRPr="00CC6B4D" w:rsidRDefault="00B37EFC" w:rsidP="00CC6B4D">
            <w:pPr>
              <w:spacing w:after="0"/>
              <w:jc w:val="center"/>
              <w:rPr>
                <w:b/>
                <w:bCs/>
              </w:rPr>
            </w:pPr>
            <w:r w:rsidRPr="00CC6B4D">
              <w:rPr>
                <w:b/>
                <w:bCs/>
              </w:rPr>
              <w:t xml:space="preserve">CSBee </w:t>
            </w:r>
            <w:r w:rsidR="00CC6B4D">
              <w:rPr>
                <w:b/>
                <w:bCs/>
              </w:rPr>
              <w:t>Protocol Version</w:t>
            </w:r>
          </w:p>
        </w:tc>
        <w:tc>
          <w:tcPr>
            <w:tcW w:w="297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298ABBD" w14:textId="77777777" w:rsidR="00B37EFC" w:rsidRPr="00CC6B4D" w:rsidRDefault="00CC6B4D" w:rsidP="00CC6B4D">
            <w:pPr>
              <w:spacing w:after="0"/>
              <w:jc w:val="center"/>
              <w:rPr>
                <w:b/>
                <w:bCs/>
              </w:rPr>
            </w:pPr>
            <w:r>
              <w:rPr>
                <w:b/>
                <w:bCs/>
              </w:rPr>
              <w:t>Introductory Firmware Revision</w:t>
            </w:r>
          </w:p>
        </w:tc>
        <w:tc>
          <w:tcPr>
            <w:tcW w:w="630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6017203" w14:textId="77777777" w:rsidR="00B37EFC" w:rsidRPr="00CC6B4D" w:rsidRDefault="00B37EFC" w:rsidP="00CC6B4D">
            <w:pPr>
              <w:spacing w:after="0"/>
              <w:jc w:val="center"/>
              <w:rPr>
                <w:b/>
                <w:bCs/>
              </w:rPr>
            </w:pPr>
            <w:r w:rsidRPr="00CC6B4D">
              <w:rPr>
                <w:b/>
                <w:bCs/>
              </w:rPr>
              <w:t>Description</w:t>
            </w:r>
          </w:p>
        </w:tc>
      </w:tr>
      <w:tr w:rsidR="00B37EFC" w:rsidRPr="00C95BEA" w14:paraId="74F407C8" w14:textId="77777777" w:rsidTr="00CC6B4D">
        <w:tc>
          <w:tcPr>
            <w:tcW w:w="1728" w:type="dxa"/>
            <w:tcBorders>
              <w:top w:val="single" w:sz="6" w:space="0" w:color="000000"/>
              <w:left w:val="single" w:sz="6" w:space="0" w:color="000000"/>
              <w:bottom w:val="single" w:sz="6" w:space="0" w:color="000000"/>
              <w:right w:val="single" w:sz="6" w:space="0" w:color="000000"/>
            </w:tcBorders>
            <w:hideMark/>
          </w:tcPr>
          <w:p w14:paraId="1F79D00C" w14:textId="77777777" w:rsidR="00B37EFC" w:rsidRPr="00C95BEA" w:rsidRDefault="00B37EFC" w:rsidP="00B37EFC">
            <w:pPr>
              <w:spacing w:after="0"/>
              <w:jc w:val="center"/>
            </w:pPr>
            <w:r>
              <w:t>1</w:t>
            </w:r>
          </w:p>
        </w:tc>
        <w:tc>
          <w:tcPr>
            <w:tcW w:w="2970" w:type="dxa"/>
            <w:tcBorders>
              <w:top w:val="single" w:sz="6" w:space="0" w:color="000000"/>
              <w:left w:val="single" w:sz="6" w:space="0" w:color="000000"/>
              <w:bottom w:val="single" w:sz="6" w:space="0" w:color="000000"/>
              <w:right w:val="single" w:sz="6" w:space="0" w:color="000000"/>
            </w:tcBorders>
          </w:tcPr>
          <w:p w14:paraId="1F2F2737" w14:textId="77777777" w:rsidR="00B37EFC" w:rsidRDefault="00B37EFC" w:rsidP="00363144">
            <w:pPr>
              <w:spacing w:after="0"/>
            </w:pPr>
          </w:p>
        </w:tc>
        <w:tc>
          <w:tcPr>
            <w:tcW w:w="6300" w:type="dxa"/>
            <w:tcBorders>
              <w:top w:val="single" w:sz="6" w:space="0" w:color="000000"/>
              <w:left w:val="single" w:sz="6" w:space="0" w:color="000000"/>
              <w:bottom w:val="single" w:sz="6" w:space="0" w:color="000000"/>
              <w:right w:val="single" w:sz="6" w:space="0" w:color="000000"/>
            </w:tcBorders>
            <w:hideMark/>
          </w:tcPr>
          <w:p w14:paraId="6F002E10" w14:textId="77777777" w:rsidR="00B37EFC" w:rsidRPr="00C95BEA" w:rsidRDefault="00B37EFC" w:rsidP="00363144">
            <w:pPr>
              <w:spacing w:after="0"/>
            </w:pPr>
            <w:r>
              <w:t>Initial release.</w:t>
            </w:r>
          </w:p>
        </w:tc>
      </w:tr>
      <w:tr w:rsidR="00B37EFC" w:rsidRPr="00C95BEA" w14:paraId="058E5790"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50DB7A1E" w14:textId="77777777" w:rsidR="00B37EFC" w:rsidRDefault="00B37EFC" w:rsidP="00B37EFC">
            <w:pPr>
              <w:spacing w:after="0"/>
              <w:jc w:val="center"/>
            </w:pPr>
            <w:r>
              <w:t>2</w:t>
            </w:r>
          </w:p>
        </w:tc>
        <w:tc>
          <w:tcPr>
            <w:tcW w:w="2970" w:type="dxa"/>
            <w:tcBorders>
              <w:top w:val="single" w:sz="6" w:space="0" w:color="000000"/>
              <w:left w:val="single" w:sz="6" w:space="0" w:color="000000"/>
              <w:bottom w:val="single" w:sz="6" w:space="0" w:color="000000"/>
              <w:right w:val="single" w:sz="6" w:space="0" w:color="000000"/>
            </w:tcBorders>
          </w:tcPr>
          <w:p w14:paraId="0EE8B17C" w14:textId="77777777" w:rsidR="00B37EFC" w:rsidRDefault="00CC6B4D" w:rsidP="00363144">
            <w:pPr>
              <w:spacing w:after="0"/>
            </w:pPr>
            <w:r>
              <w:t>adsbee_1090-</w:t>
            </w:r>
            <w:r w:rsidR="00B37EFC">
              <w:t>0.9.0-rc1</w:t>
            </w:r>
          </w:p>
        </w:tc>
        <w:tc>
          <w:tcPr>
            <w:tcW w:w="6300" w:type="dxa"/>
            <w:tcBorders>
              <w:top w:val="single" w:sz="6" w:space="0" w:color="000000"/>
              <w:left w:val="single" w:sz="6" w:space="0" w:color="000000"/>
              <w:bottom w:val="single" w:sz="6" w:space="0" w:color="000000"/>
              <w:right w:val="single" w:sz="6" w:space="0" w:color="000000"/>
            </w:tcBorders>
          </w:tcPr>
          <w:p w14:paraId="0FED9AB2" w14:textId="77777777" w:rsidR="00CC65D4" w:rsidRDefault="00CC6B4D" w:rsidP="00CC65D4">
            <w:pPr>
              <w:pStyle w:val="ListParagraph"/>
              <w:numPr>
                <w:ilvl w:val="0"/>
                <w:numId w:val="3"/>
              </w:numPr>
              <w:spacing w:after="0"/>
            </w:pPr>
            <w:r>
              <w:t>Add UAT contacts</w:t>
            </w:r>
            <w:r w:rsidR="00CC65D4">
              <w:t>.</w:t>
            </w:r>
          </w:p>
          <w:p w14:paraId="29545E6E" w14:textId="77777777" w:rsidR="00F06269" w:rsidRDefault="00F06269" w:rsidP="00CC65D4">
            <w:pPr>
              <w:pStyle w:val="ListParagraph"/>
              <w:numPr>
                <w:ilvl w:val="0"/>
                <w:numId w:val="3"/>
              </w:numPr>
              <w:spacing w:after="0"/>
            </w:pPr>
            <w:r>
              <w:t>Change bit flag positions.</w:t>
            </w:r>
          </w:p>
          <w:p w14:paraId="24B76B8B" w14:textId="77777777" w:rsidR="00B37EFC" w:rsidRDefault="00CC65D4" w:rsidP="00CC65D4">
            <w:pPr>
              <w:pStyle w:val="ListParagraph"/>
              <w:numPr>
                <w:ilvl w:val="0"/>
                <w:numId w:val="3"/>
              </w:numPr>
              <w:spacing w:after="0"/>
            </w:pPr>
            <w:r>
              <w:t xml:space="preserve">Add </w:t>
            </w:r>
            <w:r w:rsidR="00CC6B4D">
              <w:t>dedicated fields for GNSS / baro vertical rates</w:t>
            </w:r>
            <w:r>
              <w:t>.</w:t>
            </w:r>
          </w:p>
          <w:p w14:paraId="2BA57536" w14:textId="77777777" w:rsidR="00CC65D4" w:rsidRDefault="00CC65D4" w:rsidP="00CC65D4">
            <w:pPr>
              <w:pStyle w:val="ListParagraph"/>
              <w:numPr>
                <w:ilvl w:val="0"/>
                <w:numId w:val="3"/>
              </w:numPr>
              <w:spacing w:after="0"/>
            </w:pPr>
            <w:r>
              <w:t>Add additional aircraft info (e.g. dimensions).</w:t>
            </w:r>
          </w:p>
        </w:tc>
      </w:tr>
      <w:tr w:rsidR="00B37EFC" w:rsidRPr="00C95BEA" w14:paraId="0C6ACE3A"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40C1D29B" w14:textId="77777777" w:rsidR="00B37EFC" w:rsidRDefault="00CC6B4D" w:rsidP="00B37EFC">
            <w:pPr>
              <w:spacing w:after="0"/>
              <w:jc w:val="center"/>
            </w:pPr>
            <w:r>
              <w:t>3</w:t>
            </w:r>
          </w:p>
        </w:tc>
        <w:tc>
          <w:tcPr>
            <w:tcW w:w="2970" w:type="dxa"/>
            <w:tcBorders>
              <w:top w:val="single" w:sz="6" w:space="0" w:color="000000"/>
              <w:left w:val="single" w:sz="6" w:space="0" w:color="000000"/>
              <w:bottom w:val="single" w:sz="6" w:space="0" w:color="000000"/>
              <w:right w:val="single" w:sz="6" w:space="0" w:color="000000"/>
            </w:tcBorders>
          </w:tcPr>
          <w:p w14:paraId="66B94CFD" w14:textId="77777777" w:rsidR="00B37EFC" w:rsidRDefault="00CC6B4D" w:rsidP="00363144">
            <w:pPr>
              <w:spacing w:after="0"/>
            </w:pPr>
            <w:r>
              <w:t>adsbee_1090-0.9.0-rc15</w:t>
            </w:r>
          </w:p>
        </w:tc>
        <w:tc>
          <w:tcPr>
            <w:tcW w:w="6300" w:type="dxa"/>
            <w:tcBorders>
              <w:top w:val="single" w:sz="6" w:space="0" w:color="000000"/>
              <w:left w:val="single" w:sz="6" w:space="0" w:color="000000"/>
              <w:bottom w:val="single" w:sz="6" w:space="0" w:color="000000"/>
              <w:right w:val="single" w:sz="6" w:space="0" w:color="000000"/>
            </w:tcBorders>
          </w:tcPr>
          <w:p w14:paraId="6DCB6717" w14:textId="77777777" w:rsidR="00267AE2" w:rsidRDefault="00CC6B4D" w:rsidP="00267AE2">
            <w:pPr>
              <w:pStyle w:val="ListParagraph"/>
              <w:numPr>
                <w:ilvl w:val="0"/>
                <w:numId w:val="3"/>
              </w:numPr>
              <w:spacing w:after="0"/>
            </w:pPr>
            <w:r>
              <w:t>Add is_</w:t>
            </w:r>
            <w:r w:rsidR="00F06269">
              <w:t>non_transponder</w:t>
            </w:r>
            <w:r>
              <w:t xml:space="preserve"> flag to Mode S aircraft</w:t>
            </w:r>
            <w:r w:rsidR="00267AE2">
              <w:t>.</w:t>
            </w:r>
          </w:p>
          <w:p w14:paraId="2F3ECDC0" w14:textId="77777777" w:rsidR="00B37EFC" w:rsidRDefault="00CC65D4" w:rsidP="00267AE2">
            <w:pPr>
              <w:pStyle w:val="ListParagraph"/>
              <w:numPr>
                <w:ilvl w:val="0"/>
                <w:numId w:val="3"/>
              </w:numPr>
              <w:spacing w:after="0"/>
            </w:pPr>
            <w:r>
              <w:t>Prepend address qualifier to UAT ICAO addresses.</w:t>
            </w:r>
          </w:p>
          <w:p w14:paraId="176803E9" w14:textId="77777777" w:rsidR="00267AE2" w:rsidRDefault="00267AE2" w:rsidP="00267AE2">
            <w:pPr>
              <w:pStyle w:val="ListParagraph"/>
              <w:numPr>
                <w:ilvl w:val="0"/>
                <w:numId w:val="3"/>
              </w:numPr>
              <w:spacing w:after="0"/>
            </w:pPr>
            <w:r>
              <w:t>Add is_utc_coupled flag to UAT aircraft.</w:t>
            </w:r>
          </w:p>
        </w:tc>
      </w:tr>
    </w:tbl>
    <w:p w14:paraId="78762C9B" w14:textId="77777777" w:rsidR="00B37EFC" w:rsidRDefault="00B37EFC" w:rsidP="00137C63"/>
    <w:p w14:paraId="689A3695" w14:textId="77777777" w:rsidR="00CC6B4D" w:rsidRDefault="00CC6B4D" w:rsidP="002C3CE6">
      <w:pPr>
        <w:pStyle w:val="Heading3"/>
        <w:numPr>
          <w:ilvl w:val="2"/>
          <w:numId w:val="4"/>
        </w:numPr>
        <w:sectPr w:rsidR="00CC6B4D" w:rsidSect="003547B7">
          <w:pgSz w:w="12240" w:h="15840"/>
          <w:pgMar w:top="720" w:right="720" w:bottom="720" w:left="720" w:header="288" w:footer="288" w:gutter="0"/>
          <w:cols w:space="720"/>
          <w:titlePg/>
          <w:docGrid w:linePitch="360"/>
        </w:sectPr>
      </w:pPr>
    </w:p>
    <w:p w14:paraId="7F2CF121" w14:textId="77777777" w:rsidR="00C95BEA" w:rsidRPr="0099588D" w:rsidRDefault="00C43F4C" w:rsidP="002C3CE6">
      <w:pPr>
        <w:pStyle w:val="Heading3"/>
        <w:numPr>
          <w:ilvl w:val="2"/>
          <w:numId w:val="4"/>
        </w:numPr>
      </w:pPr>
      <w:bookmarkStart w:id="102" w:name="_Toc242110600"/>
      <w:r>
        <w:lastRenderedPageBreak/>
        <w:t xml:space="preserve">Mode S </w:t>
      </w:r>
      <w:r w:rsidR="00C95BEA" w:rsidRPr="0099588D">
        <w:t>Aircraft Message</w:t>
      </w:r>
      <w:bookmarkEnd w:id="102"/>
    </w:p>
    <w:p w14:paraId="7A2B7A9E" w14:textId="77777777" w:rsidR="00C95BEA" w:rsidRDefault="00C95BEA" w:rsidP="00C95BEA">
      <w:r>
        <w:t>This message contains information about an aircraft being tracked via ADS-B (1090MHz). Aircraft reports are provided once per second, per aircraft, until contact with the aircraft has been lost for 60 seconds.</w:t>
      </w:r>
    </w:p>
    <w:p w14:paraId="710BF45C" w14:textId="77777777" w:rsidR="00C95BEA" w:rsidRPr="00C96409" w:rsidRDefault="00C95BEA" w:rsidP="00C96409">
      <w:pPr>
        <w:pStyle w:val="code"/>
      </w:pPr>
      <w:r w:rsidRPr="00C96409">
        <w:t>#A:ICAO,FLAGS,CALL,SQ</w:t>
      </w:r>
      <w:r w:rsidR="00F74C29" w:rsidRPr="00C96409">
        <w:t>UAWK,ECAT</w:t>
      </w:r>
      <w:r w:rsidRPr="00C96409">
        <w:t>,LAT,LON,BARO</w:t>
      </w:r>
      <w:r w:rsidR="00987FDA">
        <w:t>_ALT</w:t>
      </w:r>
      <w:r w:rsidRPr="00C96409">
        <w:t>,</w:t>
      </w:r>
      <w:r w:rsidR="00987FDA">
        <w:t>GNSS_ALT</w:t>
      </w:r>
      <w:r w:rsidR="0089643D" w:rsidRPr="00C96409">
        <w:t>,</w:t>
      </w:r>
      <w:r w:rsidR="00987FDA">
        <w:t>DIR</w:t>
      </w:r>
      <w:r w:rsidRPr="00C96409">
        <w:t>,</w:t>
      </w:r>
      <w:r w:rsidR="00987FDA">
        <w:t>SPEED</w:t>
      </w:r>
      <w:r w:rsidRPr="00C96409">
        <w:t>,</w:t>
      </w:r>
      <w:r w:rsidR="00987FDA">
        <w:t>BARO_VRATE,GNSS_VRATE</w:t>
      </w:r>
      <w:r w:rsidRPr="00C96409">
        <w:t>,</w:t>
      </w:r>
      <w:r w:rsidR="00987FDA">
        <w:t>NICNAC,ACDIMS,VERSION,</w:t>
      </w:r>
      <w:r w:rsidRPr="00C96409">
        <w:t>SIGS,SIGQ,</w:t>
      </w:r>
      <w:r w:rsidR="00987FDA">
        <w:t>S</w:t>
      </w:r>
      <w:r w:rsidRPr="00C96409">
        <w:t>FPS,</w:t>
      </w:r>
      <w:r w:rsidR="00987FDA">
        <w:t>E</w:t>
      </w:r>
      <w:r w:rsidR="00F74C29" w:rsidRPr="00C96409">
        <w:t>SFPS</w:t>
      </w:r>
      <w:r w:rsidRPr="00C96409">
        <w:t>,CRC\r\n</w:t>
      </w:r>
    </w:p>
    <w:p w14:paraId="72AA5C17" w14:textId="77777777" w:rsidR="00C96409" w:rsidRPr="00C95BEA" w:rsidRDefault="00C96409" w:rsidP="00893FC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914208" w:rsidRPr="00C95BEA" w14:paraId="2CD8F1AC"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C9BC323" w14:textId="77777777" w:rsidR="00914208" w:rsidRPr="00C95BEA" w:rsidRDefault="000D0F95"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E99D507" w14:textId="77777777" w:rsidR="00914208" w:rsidRPr="000D0F95" w:rsidRDefault="000D0F95" w:rsidP="00C95BEA">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7E8E5A09" w14:textId="77777777" w:rsidR="00914208" w:rsidRPr="00C95BEA" w:rsidRDefault="00914208" w:rsidP="00C95BEA">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6210C12" w14:textId="77777777" w:rsidR="00914208" w:rsidRPr="00C95BEA" w:rsidRDefault="00914208" w:rsidP="00C95BEA">
            <w:pPr>
              <w:spacing w:after="0"/>
            </w:pPr>
            <w:r w:rsidRPr="00C95BEA">
              <w:rPr>
                <w:b/>
                <w:bCs/>
              </w:rPr>
              <w:t>Example value</w:t>
            </w:r>
          </w:p>
        </w:tc>
      </w:tr>
      <w:tr w:rsidR="000D0F95" w:rsidRPr="00C95BEA" w14:paraId="5148BB3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9BC12E0" w14:textId="77777777" w:rsidR="000D0F95" w:rsidRPr="00C95BEA" w:rsidRDefault="000D0F95" w:rsidP="00C95BEA">
            <w:pPr>
              <w:spacing w:after="0"/>
            </w:pPr>
            <w:r>
              <w:t>#A</w:t>
            </w:r>
          </w:p>
        </w:tc>
        <w:tc>
          <w:tcPr>
            <w:tcW w:w="6030" w:type="dxa"/>
            <w:tcBorders>
              <w:top w:val="single" w:sz="6" w:space="0" w:color="000000"/>
              <w:left w:val="single" w:sz="6" w:space="0" w:color="000000"/>
              <w:bottom w:val="single" w:sz="6" w:space="0" w:color="000000"/>
              <w:right w:val="single" w:sz="6" w:space="0" w:color="000000"/>
            </w:tcBorders>
            <w:vAlign w:val="center"/>
          </w:tcPr>
          <w:p w14:paraId="5F2CE87A" w14:textId="77777777" w:rsidR="000D0F95" w:rsidRPr="00C95BEA" w:rsidRDefault="00D94C92" w:rsidP="00C95BEA">
            <w:pPr>
              <w:spacing w:after="0"/>
            </w:pPr>
            <w:r>
              <w:t>Mode S a</w:t>
            </w:r>
            <w:r w:rsidR="000D0F95">
              <w:t>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58DF66A3" w14:textId="77777777" w:rsidR="000D0F95" w:rsidRDefault="000D0F95" w:rsidP="00C95BEA">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0D715EA6" w14:textId="77777777" w:rsidR="000D0F95" w:rsidRPr="00C95BEA" w:rsidRDefault="000D0F95" w:rsidP="00C95BEA">
            <w:pPr>
              <w:spacing w:after="0"/>
            </w:pPr>
          </w:p>
        </w:tc>
      </w:tr>
      <w:tr w:rsidR="00914208" w:rsidRPr="00C95BEA" w14:paraId="73A5CA6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6E429CDE" w14:textId="77777777" w:rsidR="00914208" w:rsidRPr="00C95BEA" w:rsidRDefault="00914208" w:rsidP="00C95BEA">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C88EED5" w14:textId="77777777" w:rsidR="00914208" w:rsidRPr="00C95BEA" w:rsidRDefault="00914208" w:rsidP="00C95BEA">
            <w:pPr>
              <w:spacing w:after="0"/>
            </w:pPr>
            <w:r w:rsidRPr="00C95BEA">
              <w:t>ICAO number of aircraft (3 bytes)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7C3F105B"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A636EFE" w14:textId="77777777" w:rsidR="00914208" w:rsidRPr="00C95BEA" w:rsidRDefault="00914208" w:rsidP="00C95BEA">
            <w:pPr>
              <w:spacing w:after="0"/>
            </w:pPr>
            <w:r w:rsidRPr="00C95BEA">
              <w:t>3C65AC</w:t>
            </w:r>
          </w:p>
        </w:tc>
      </w:tr>
      <w:tr w:rsidR="00914208" w:rsidRPr="00C95BEA" w14:paraId="6B5FF0F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A51EFB6" w14:textId="77777777" w:rsidR="00914208" w:rsidRPr="00C95BEA" w:rsidRDefault="00914208" w:rsidP="00C95BEA">
            <w:pPr>
              <w:spacing w:after="0"/>
            </w:pP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465F859" w14:textId="02765DEA" w:rsidR="00914208" w:rsidRPr="00C95BEA" w:rsidRDefault="00914208" w:rsidP="00C95BEA">
            <w:pPr>
              <w:spacing w:after="0"/>
            </w:pPr>
            <w:r w:rsidRPr="00C95BEA">
              <w:t xml:space="preserve">Flags bitfield, see table </w:t>
            </w:r>
            <w:r w:rsidR="004673CC">
              <w:fldChar w:fldCharType="begin"/>
            </w:r>
            <w:r w:rsidR="004673CC">
              <w:instrText xml:space="preserve"> REF _Ref176012741 \r \h </w:instrText>
            </w:r>
            <w:r w:rsidR="004673CC">
              <w:fldChar w:fldCharType="separate"/>
            </w:r>
            <w:r w:rsidR="006E1DA9">
              <w:t>5.1.2.1</w:t>
            </w:r>
            <w:r w:rsidR="004673CC">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6F5695E"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FD7F85E" w14:textId="77777777" w:rsidR="00914208" w:rsidRPr="00C95BEA" w:rsidRDefault="00D20238" w:rsidP="00C95BEA">
            <w:pPr>
              <w:spacing w:after="0"/>
            </w:pPr>
            <w:r>
              <w:t>12F356A8</w:t>
            </w:r>
          </w:p>
        </w:tc>
      </w:tr>
      <w:tr w:rsidR="00914208" w:rsidRPr="00C95BEA" w14:paraId="26C13A3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AACCE49" w14:textId="77777777" w:rsidR="00914208" w:rsidRPr="00C95BEA" w:rsidRDefault="00914208" w:rsidP="00C95BEA">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2729F29" w14:textId="77777777" w:rsidR="00914208" w:rsidRPr="00C95BEA" w:rsidRDefault="00914208" w:rsidP="00C95BEA">
            <w:pPr>
              <w:spacing w:after="0"/>
            </w:pPr>
            <w:r w:rsidRPr="00C95BEA">
              <w:t>Callsign of aircraft</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7250BD29" w14:textId="77777777" w:rsidR="00914208" w:rsidRPr="00C95BEA" w:rsidRDefault="00914208" w:rsidP="00C95BEA">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E75C2DC" w14:textId="77777777" w:rsidR="00914208" w:rsidRPr="00C95BEA" w:rsidRDefault="00914208" w:rsidP="00C95BEA">
            <w:pPr>
              <w:spacing w:after="0"/>
            </w:pPr>
            <w:r w:rsidRPr="00C95BEA">
              <w:t>N61ZP</w:t>
            </w:r>
          </w:p>
        </w:tc>
      </w:tr>
      <w:tr w:rsidR="00914208" w:rsidRPr="00C95BEA" w14:paraId="06032FE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DE3A7C6" w14:textId="77777777" w:rsidR="00914208" w:rsidRPr="00C95BEA" w:rsidRDefault="00914208" w:rsidP="00C95BEA">
            <w:pPr>
              <w:spacing w:after="0"/>
            </w:pPr>
            <w:r w:rsidRPr="00C95BEA">
              <w:t>SQ</w:t>
            </w:r>
            <w:r w:rsidR="00E12670">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1A83591" w14:textId="77777777" w:rsidR="00914208" w:rsidRPr="00C95BEA" w:rsidRDefault="00914208" w:rsidP="00C95BEA">
            <w:pPr>
              <w:spacing w:after="0"/>
            </w:pPr>
            <w:r w:rsidRPr="00C95BEA">
              <w:t>SQUAWK of aircraft</w:t>
            </w:r>
            <w:r w:rsidR="008770CB">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2D1BBEF6" w14:textId="77777777" w:rsidR="00914208" w:rsidRPr="00C95BEA" w:rsidRDefault="00914208" w:rsidP="00C95BEA">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C79C18E" w14:textId="77777777" w:rsidR="00914208" w:rsidRPr="00C95BEA" w:rsidRDefault="00914208" w:rsidP="00C95BEA">
            <w:pPr>
              <w:spacing w:after="0"/>
            </w:pPr>
            <w:r w:rsidRPr="00C95BEA">
              <w:t>7232</w:t>
            </w:r>
          </w:p>
        </w:tc>
      </w:tr>
      <w:tr w:rsidR="00E12670" w:rsidRPr="00C95BEA" w14:paraId="69226E76"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352764B" w14:textId="77777777" w:rsidR="00E12670" w:rsidRPr="00C95BEA" w:rsidRDefault="00E12670" w:rsidP="00E12670">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4D90FF9D" w14:textId="44D6B17D" w:rsidR="00E12670" w:rsidRPr="00C95BEA" w:rsidRDefault="00E12670" w:rsidP="00E12670">
            <w:pPr>
              <w:spacing w:after="0"/>
            </w:pPr>
            <w:r w:rsidRPr="00C95BEA">
              <w:t xml:space="preserve">Emitter category, see table </w:t>
            </w:r>
            <w:r w:rsidR="008770CB">
              <w:fldChar w:fldCharType="begin"/>
            </w:r>
            <w:r w:rsidR="008770CB">
              <w:instrText xml:space="preserve"> REF _Ref176013441 \r \h </w:instrText>
            </w:r>
            <w:r w:rsidR="008770CB">
              <w:fldChar w:fldCharType="separate"/>
            </w:r>
            <w:r w:rsidR="006E1DA9">
              <w:t>5.1.2.2</w:t>
            </w:r>
            <w:r w:rsidR="008770CB">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4EAAFC88"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0A6C6B9" w14:textId="77777777" w:rsidR="00E12670" w:rsidRPr="00C95BEA" w:rsidRDefault="00E12670" w:rsidP="00E12670">
            <w:pPr>
              <w:spacing w:after="0"/>
            </w:pPr>
            <w:r w:rsidRPr="00C95BEA">
              <w:t>14</w:t>
            </w:r>
          </w:p>
        </w:tc>
      </w:tr>
      <w:tr w:rsidR="00E12670" w:rsidRPr="00C95BEA" w14:paraId="28296C52"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68F49B1A" w14:textId="77777777" w:rsidR="00E12670" w:rsidRPr="00C95BEA" w:rsidRDefault="00E12670" w:rsidP="00E12670">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AEF266A" w14:textId="77777777" w:rsidR="00E12670" w:rsidRPr="00C95BEA" w:rsidRDefault="00E12670" w:rsidP="00E12670">
            <w:pPr>
              <w:spacing w:after="0"/>
            </w:pPr>
            <w:r w:rsidRPr="00C95BEA">
              <w:t>Latitude,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13A16E8D"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31AD9FC" w14:textId="77777777" w:rsidR="00E12670" w:rsidRPr="00C95BEA" w:rsidRDefault="00E12670" w:rsidP="00E12670">
            <w:pPr>
              <w:spacing w:after="0"/>
            </w:pPr>
            <w:r w:rsidRPr="00C95BEA">
              <w:t>57.57634</w:t>
            </w:r>
          </w:p>
        </w:tc>
      </w:tr>
      <w:tr w:rsidR="00E12670" w:rsidRPr="00C95BEA" w14:paraId="75AA633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82D3C1C" w14:textId="77777777" w:rsidR="00E12670" w:rsidRPr="00C95BEA" w:rsidRDefault="00E12670" w:rsidP="00E12670">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A67F276" w14:textId="77777777" w:rsidR="00E12670" w:rsidRPr="00C95BEA" w:rsidRDefault="00E12670" w:rsidP="00E12670">
            <w:pPr>
              <w:spacing w:after="0"/>
            </w:pPr>
            <w:r w:rsidRPr="00C95BEA">
              <w:t>Longitude,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60CD6F1C"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42C61A2" w14:textId="77777777" w:rsidR="00E12670" w:rsidRPr="00C95BEA" w:rsidRDefault="00E12670" w:rsidP="00E12670">
            <w:pPr>
              <w:spacing w:after="0"/>
            </w:pPr>
            <w:r w:rsidRPr="00C95BEA">
              <w:t>17.59554</w:t>
            </w:r>
          </w:p>
        </w:tc>
      </w:tr>
      <w:tr w:rsidR="00E12670" w:rsidRPr="00C95BEA" w14:paraId="75C004F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24ADD768" w14:textId="77777777" w:rsidR="00E12670" w:rsidRPr="00C95BEA" w:rsidRDefault="00D94C92" w:rsidP="00E12670">
            <w:pPr>
              <w:spacing w:after="0"/>
            </w:pPr>
            <w:r>
              <w:t>BARO_ALT</w:t>
            </w:r>
            <w:r w:rsidR="00E12670"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C2D65C2" w14:textId="77777777" w:rsidR="00E12670" w:rsidRPr="00C95BEA" w:rsidRDefault="00E12670" w:rsidP="00E12670">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34A58710"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D3B4482" w14:textId="77777777" w:rsidR="00E12670" w:rsidRPr="00C95BEA" w:rsidRDefault="00E12670" w:rsidP="00E12670">
            <w:pPr>
              <w:spacing w:after="0"/>
            </w:pPr>
            <w:r w:rsidRPr="00C95BEA">
              <w:t>5000</w:t>
            </w:r>
          </w:p>
        </w:tc>
      </w:tr>
      <w:tr w:rsidR="00E12670" w:rsidRPr="00C95BEA" w14:paraId="56AEC617"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28A89F5" w14:textId="77777777" w:rsidR="00E12670" w:rsidRDefault="00D94C92" w:rsidP="00E12670">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77DB784F" w14:textId="77777777" w:rsidR="00E12670" w:rsidRDefault="00E12670" w:rsidP="00E12670">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39A355A7"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A19B12C" w14:textId="77777777" w:rsidR="00E12670" w:rsidRPr="00C95BEA" w:rsidRDefault="00E12670" w:rsidP="00E12670">
            <w:pPr>
              <w:spacing w:after="0"/>
            </w:pPr>
            <w:r w:rsidRPr="00C95BEA">
              <w:t>5000</w:t>
            </w:r>
          </w:p>
        </w:tc>
      </w:tr>
      <w:tr w:rsidR="00E12670" w:rsidRPr="00C95BEA" w14:paraId="266EEC45"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9F249C8" w14:textId="77777777" w:rsidR="00E12670" w:rsidRPr="00C95BEA" w:rsidRDefault="0011244A" w:rsidP="00E12670">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F0546F0" w14:textId="77777777" w:rsidR="00E12670" w:rsidRPr="00C95BEA" w:rsidRDefault="0011244A" w:rsidP="00E12670">
            <w:pPr>
              <w:spacing w:after="0"/>
            </w:pPr>
            <w:r>
              <w:t>Direction of</w:t>
            </w:r>
            <w:r w:rsidR="00E12670" w:rsidRPr="00C95BEA">
              <w:t xml:space="preserve"> aircraft, in degrees [0,360)</w:t>
            </w:r>
            <w:r w:rsidR="008770CB">
              <w:t>.</w:t>
            </w:r>
            <w:r>
              <w:t xml:space="preserve">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787F3163"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29698C1" w14:textId="77777777" w:rsidR="00E12670" w:rsidRPr="00C95BEA" w:rsidRDefault="00E12670" w:rsidP="00E12670">
            <w:pPr>
              <w:spacing w:after="0"/>
            </w:pPr>
            <w:r w:rsidRPr="00C95BEA">
              <w:t>35</w:t>
            </w:r>
          </w:p>
        </w:tc>
      </w:tr>
      <w:tr w:rsidR="00E12670" w:rsidRPr="00C95BEA" w14:paraId="462E91F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86AE9D6" w14:textId="77777777" w:rsidR="00E12670" w:rsidRPr="00C95BEA" w:rsidRDefault="00D94C92" w:rsidP="00E12670">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8997742" w14:textId="77777777" w:rsidR="00E12670" w:rsidRPr="00C95BEA" w:rsidRDefault="00E12670" w:rsidP="00E12670">
            <w:pPr>
              <w:spacing w:after="0"/>
            </w:pPr>
            <w:r w:rsidRPr="00C95BEA">
              <w:t>Horizontal velocity of aircraft, in knots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280E184"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55843D2" w14:textId="77777777" w:rsidR="00E12670" w:rsidRPr="00C95BEA" w:rsidRDefault="00E12670" w:rsidP="00E12670">
            <w:pPr>
              <w:spacing w:after="0"/>
            </w:pPr>
            <w:r w:rsidRPr="00C95BEA">
              <w:t>464</w:t>
            </w:r>
          </w:p>
        </w:tc>
      </w:tr>
      <w:tr w:rsidR="00E12670" w:rsidRPr="00C95BEA" w14:paraId="7FA448B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3A307A1" w14:textId="77777777" w:rsidR="00E12670" w:rsidRPr="00C95BEA" w:rsidRDefault="00D94C92" w:rsidP="00E12670">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0685CDE" w14:textId="77777777" w:rsidR="00E12670" w:rsidRPr="00C95BEA" w:rsidRDefault="001B622D" w:rsidP="00E12670">
            <w:pPr>
              <w:spacing w:after="0"/>
            </w:pPr>
            <w:r>
              <w:t>Barometric v</w:t>
            </w:r>
            <w:r w:rsidR="00E12670" w:rsidRPr="00C95BEA">
              <w:t>ertical velocity of aircraft, in ft/min</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5EBF7F0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378E2DE" w14:textId="77777777" w:rsidR="00E12670" w:rsidRPr="00C95BEA" w:rsidRDefault="00E12670" w:rsidP="00E12670">
            <w:pPr>
              <w:spacing w:after="0"/>
            </w:pPr>
            <w:r w:rsidRPr="00C95BEA">
              <w:t>-1344</w:t>
            </w:r>
          </w:p>
        </w:tc>
      </w:tr>
      <w:tr w:rsidR="001B622D" w:rsidRPr="00C95BEA" w14:paraId="25D113A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C87A904" w14:textId="77777777" w:rsidR="001B622D" w:rsidRDefault="00D94C92" w:rsidP="00E12670">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5B6BF25E" w14:textId="77777777" w:rsidR="001B622D" w:rsidRPr="00C95BEA" w:rsidRDefault="001B622D" w:rsidP="00E12670">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573DD9E9" w14:textId="77777777" w:rsidR="001B622D" w:rsidRDefault="001B622D"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ADDB0B5" w14:textId="77777777" w:rsidR="001B622D" w:rsidRPr="00C95BEA" w:rsidRDefault="001B622D" w:rsidP="00E12670">
            <w:pPr>
              <w:spacing w:after="0"/>
            </w:pPr>
            <w:r>
              <w:t>-1344</w:t>
            </w:r>
          </w:p>
        </w:tc>
      </w:tr>
      <w:tr w:rsidR="004A67CC" w:rsidRPr="00C95BEA" w14:paraId="50B8753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0EAD556" w14:textId="77777777" w:rsidR="004A67CC" w:rsidRDefault="004A67CC" w:rsidP="004A67CC">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2C0739E2" w14:textId="40B5C8D7" w:rsidR="004A67CC" w:rsidRDefault="004A67CC" w:rsidP="004A67CC">
            <w:pPr>
              <w:spacing w:after="0"/>
            </w:pPr>
            <w:r>
              <w:t xml:space="preserve">Aircraft data integrity. See table </w:t>
            </w:r>
            <w:r>
              <w:fldChar w:fldCharType="begin"/>
            </w:r>
            <w:r>
              <w:instrText xml:space="preserve"> REF _Ref206888411 \r \h </w:instrText>
            </w:r>
            <w:r>
              <w:fldChar w:fldCharType="separate"/>
            </w:r>
            <w:r w:rsidR="006E1DA9">
              <w:t>5.1.2.3</w:t>
            </w:r>
            <w:r>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2C444D53"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35721CC" w14:textId="77777777" w:rsidR="004A67CC" w:rsidRDefault="004A67CC" w:rsidP="004A67CC">
            <w:pPr>
              <w:spacing w:after="0"/>
            </w:pPr>
          </w:p>
        </w:tc>
      </w:tr>
      <w:tr w:rsidR="004A67CC" w:rsidRPr="00C95BEA" w14:paraId="6ED46EB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F766EBD" w14:textId="77777777" w:rsidR="004A67CC" w:rsidRDefault="004A67CC" w:rsidP="004A67CC">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0D8330BD" w14:textId="63B52A66" w:rsidR="004A67CC" w:rsidRDefault="004A67CC" w:rsidP="004A67CC">
            <w:pPr>
              <w:spacing w:after="0"/>
            </w:pPr>
            <w:r>
              <w:t xml:space="preserve">Aircraft physical dimensions and system design assurance. See table </w:t>
            </w:r>
            <w:r>
              <w:fldChar w:fldCharType="begin"/>
            </w:r>
            <w:r>
              <w:instrText xml:space="preserve"> REF _Ref206888432 \r \h </w:instrText>
            </w:r>
            <w:r>
              <w:fldChar w:fldCharType="separate"/>
            </w:r>
            <w:r w:rsidR="006E1DA9">
              <w:t>5.1.2.4</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7CF18199"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805BA99" w14:textId="77777777" w:rsidR="004A67CC" w:rsidRDefault="004A67CC" w:rsidP="004A67CC">
            <w:pPr>
              <w:spacing w:after="0"/>
            </w:pPr>
            <w:r w:rsidRPr="00C95BEA">
              <w:t>31B</w:t>
            </w:r>
            <w:r>
              <w:t>E89F2</w:t>
            </w:r>
          </w:p>
        </w:tc>
      </w:tr>
      <w:tr w:rsidR="00D94C92" w:rsidRPr="00C95BEA" w14:paraId="6E78476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6A7B12D" w14:textId="77777777" w:rsidR="00D94C92" w:rsidRDefault="00D94C92" w:rsidP="00D94C92">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4A44F79E" w14:textId="77777777" w:rsidR="00D94C92" w:rsidRDefault="00D94C92" w:rsidP="00D94C92">
            <w:pPr>
              <w:spacing w:after="0"/>
            </w:pPr>
            <w:r>
              <w:t>ADS-B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52DC544B"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99AB0AA" w14:textId="77777777" w:rsidR="00D94C92" w:rsidRDefault="00D94C92" w:rsidP="00D94C92">
            <w:pPr>
              <w:spacing w:after="0"/>
            </w:pPr>
            <w:r>
              <w:t>2</w:t>
            </w:r>
          </w:p>
        </w:tc>
      </w:tr>
      <w:tr w:rsidR="00D94C92" w:rsidRPr="00C95BEA" w14:paraId="2F008A28"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758AFA9" w14:textId="77777777" w:rsidR="00D94C92" w:rsidRPr="00C95BEA" w:rsidRDefault="00D94C92" w:rsidP="00D94C92">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4057AD80" w14:textId="77777777" w:rsidR="00D94C92" w:rsidRPr="00C95BEA" w:rsidRDefault="00D94C92" w:rsidP="00D94C92">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7EA7EFCC"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BA75F52" w14:textId="77777777" w:rsidR="00D94C92" w:rsidRPr="00C95BEA" w:rsidRDefault="00D94C92" w:rsidP="00D94C92">
            <w:pPr>
              <w:spacing w:after="0"/>
            </w:pPr>
            <w:r w:rsidRPr="00C95BEA">
              <w:t>-92</w:t>
            </w:r>
          </w:p>
        </w:tc>
      </w:tr>
      <w:tr w:rsidR="00D94C92" w:rsidRPr="00C95BEA" w14:paraId="05F7239D"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2C0F14E" w14:textId="77777777" w:rsidR="00D94C92" w:rsidRDefault="00D94C92" w:rsidP="00D94C92">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7EF60FD4" w14:textId="77777777" w:rsidR="00D94C92" w:rsidRPr="00C95BEA" w:rsidRDefault="00D94C92" w:rsidP="00D94C92">
            <w:pPr>
              <w:spacing w:after="0"/>
            </w:pPr>
            <w:r w:rsidRPr="00C95BEA">
              <w:t>Signal quality, in dB</w:t>
            </w:r>
            <w:r>
              <w:t>.</w:t>
            </w:r>
          </w:p>
        </w:tc>
        <w:tc>
          <w:tcPr>
            <w:tcW w:w="1530" w:type="dxa"/>
            <w:tcBorders>
              <w:top w:val="single" w:sz="6" w:space="0" w:color="000000"/>
              <w:left w:val="single" w:sz="6" w:space="0" w:color="000000"/>
              <w:bottom w:val="single" w:sz="6" w:space="0" w:color="000000"/>
              <w:right w:val="single" w:sz="6" w:space="0" w:color="000000"/>
            </w:tcBorders>
          </w:tcPr>
          <w:p w14:paraId="40CA37B2"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28C76EEC" w14:textId="77777777" w:rsidR="00D94C92" w:rsidRPr="00C95BEA" w:rsidRDefault="00D94C92" w:rsidP="00D94C92">
            <w:pPr>
              <w:spacing w:after="0"/>
            </w:pPr>
            <w:r w:rsidRPr="00C95BEA">
              <w:t>2</w:t>
            </w:r>
          </w:p>
        </w:tc>
      </w:tr>
      <w:tr w:rsidR="00D94C92" w:rsidRPr="00C95BEA" w14:paraId="1872578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51DE346" w14:textId="77777777" w:rsidR="00D94C92" w:rsidRPr="00C95BEA" w:rsidRDefault="00D94C92" w:rsidP="00D94C92">
            <w:pPr>
              <w:spacing w:after="0"/>
            </w:pPr>
            <w:r>
              <w:t>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6A4D8D6" w14:textId="77777777" w:rsidR="00D94C92" w:rsidRPr="00C95BEA" w:rsidRDefault="00D94C92" w:rsidP="00D94C92">
            <w:pPr>
              <w:spacing w:after="0"/>
            </w:pPr>
            <w:r>
              <w:t>Number of valid 56-bit Squitter Mode S frames received from the aircraft during the last second.</w:t>
            </w:r>
          </w:p>
        </w:tc>
        <w:tc>
          <w:tcPr>
            <w:tcW w:w="1530" w:type="dxa"/>
            <w:tcBorders>
              <w:top w:val="single" w:sz="6" w:space="0" w:color="000000"/>
              <w:left w:val="single" w:sz="6" w:space="0" w:color="000000"/>
              <w:bottom w:val="single" w:sz="6" w:space="0" w:color="000000"/>
              <w:right w:val="single" w:sz="6" w:space="0" w:color="000000"/>
            </w:tcBorders>
          </w:tcPr>
          <w:p w14:paraId="4D1F4C81"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4C6C4A2" w14:textId="77777777" w:rsidR="00D94C92" w:rsidRPr="00C95BEA" w:rsidRDefault="00D94C92" w:rsidP="00D94C92">
            <w:pPr>
              <w:spacing w:after="0"/>
            </w:pPr>
            <w:r>
              <w:t>2</w:t>
            </w:r>
          </w:p>
        </w:tc>
      </w:tr>
      <w:tr w:rsidR="00D94C92" w:rsidRPr="00C95BEA" w14:paraId="242B911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595170E" w14:textId="77777777" w:rsidR="00D94C92" w:rsidRDefault="00D94C92" w:rsidP="00D94C92">
            <w:pPr>
              <w:spacing w:after="0"/>
            </w:pPr>
            <w:r>
              <w:t>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73A270B0" w14:textId="77777777" w:rsidR="00D94C92" w:rsidRDefault="00D94C92" w:rsidP="00D94C92">
            <w:pPr>
              <w:spacing w:after="0"/>
            </w:pPr>
            <w:r w:rsidRPr="00C95BEA">
              <w:t>Number of</w:t>
            </w:r>
            <w:r>
              <w:t xml:space="preserve"> valid 112-bit Extended Squitter Mode S frames received from the aircraft during the last second.</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39CA12D7"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841822C" w14:textId="77777777" w:rsidR="00D94C92" w:rsidRPr="00C95BEA" w:rsidRDefault="00D94C92" w:rsidP="00D94C92">
            <w:pPr>
              <w:spacing w:after="0"/>
            </w:pPr>
            <w:r w:rsidRPr="00C95BEA">
              <w:t>5</w:t>
            </w:r>
          </w:p>
        </w:tc>
      </w:tr>
      <w:tr w:rsidR="00D94C92" w:rsidRPr="00C95BEA" w14:paraId="51C7C4BF"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6695D7F" w14:textId="77777777" w:rsidR="00D94C92" w:rsidRPr="00C95BEA" w:rsidRDefault="00D94C92" w:rsidP="00D94C92">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3349194" w14:textId="0314DB73" w:rsidR="00D94C92" w:rsidRPr="00C95BEA" w:rsidRDefault="00D94C92" w:rsidP="00D94C92">
            <w:pPr>
              <w:spacing w:after="0"/>
            </w:pPr>
            <w:r w:rsidRPr="00C95BEA">
              <w:t xml:space="preserve">CRC16 (described in </w:t>
            </w:r>
            <w:r>
              <w:fldChar w:fldCharType="begin"/>
            </w:r>
            <w:r>
              <w:instrText xml:space="preserve"> REF _Ref176041315 \r \h </w:instrText>
            </w:r>
            <w:r>
              <w:fldChar w:fldCharType="separate"/>
            </w:r>
            <w:r w:rsidR="006E1DA9">
              <w:t>5.1.2.5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12C19656" w14:textId="77777777" w:rsidR="00D94C92" w:rsidRPr="00C95BEA" w:rsidRDefault="00D94C92" w:rsidP="00D94C92">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7B1243B" w14:textId="77777777" w:rsidR="00D94C92" w:rsidRPr="00C95BEA" w:rsidRDefault="00D94C92" w:rsidP="00D94C92">
            <w:pPr>
              <w:spacing w:after="0"/>
            </w:pPr>
            <w:r w:rsidRPr="00C95BEA">
              <w:t>2D3E</w:t>
            </w:r>
          </w:p>
        </w:tc>
      </w:tr>
    </w:tbl>
    <w:p w14:paraId="77D3C101" w14:textId="77777777" w:rsidR="005A4872" w:rsidRDefault="005A4872" w:rsidP="005A4872">
      <w:pPr>
        <w:pStyle w:val="Heading4"/>
      </w:pPr>
    </w:p>
    <w:p w14:paraId="11A0399A" w14:textId="77777777" w:rsidR="0018449B" w:rsidRPr="004673CC" w:rsidRDefault="0018449B" w:rsidP="004673CC">
      <w:pPr>
        <w:pStyle w:val="ListParagraph"/>
        <w:ind w:left="0"/>
        <w:rPr>
          <w:rFonts w:ascii="Calibri" w:eastAsiaTheme="majorEastAsia" w:hAnsi="Calibri" w:cstheme="majorHAnsi"/>
          <w:b/>
          <w:iCs/>
          <w:highlight w:val="lightGray"/>
        </w:rPr>
      </w:pPr>
      <w:r w:rsidRPr="004673CC">
        <w:rPr>
          <w:rFonts w:cstheme="majorHAnsi"/>
          <w:highlight w:val="lightGray"/>
        </w:rPr>
        <w:br w:type="page"/>
      </w:r>
    </w:p>
    <w:p w14:paraId="4ACE948C" w14:textId="77777777" w:rsidR="0018449B" w:rsidRDefault="0018449B" w:rsidP="002C3CE6">
      <w:pPr>
        <w:pStyle w:val="Heading4"/>
        <w:numPr>
          <w:ilvl w:val="3"/>
          <w:numId w:val="4"/>
        </w:numPr>
      </w:pPr>
      <w:bookmarkStart w:id="103" w:name="_Ref176012741"/>
      <w:r>
        <w:lastRenderedPageBreak/>
        <w:t>FLAGS Bitfield</w:t>
      </w:r>
      <w:bookmarkEnd w:id="103"/>
    </w:p>
    <w:p w14:paraId="7225A343" w14:textId="77777777" w:rsidR="0018449B" w:rsidRPr="0018449B" w:rsidRDefault="001C4BEA" w:rsidP="0018449B">
      <w:r>
        <w:t xml:space="preserve">Note: All bits </w:t>
      </w:r>
      <w:r w:rsidR="003E40BA">
        <w:t>25</w:t>
      </w:r>
      <w:r>
        <w:t>-3</w:t>
      </w:r>
      <w:r w:rsidR="003E40BA">
        <w:t>1</w:t>
      </w:r>
      <w:r>
        <w:t xml:space="preserve"> are momentary (cleared and updated every reporting interval).</w:t>
      </w:r>
    </w:p>
    <w:tbl>
      <w:tblPr>
        <w:tblStyle w:val="TableGrid"/>
        <w:tblW w:w="0" w:type="auto"/>
        <w:tblLook w:val="04A0" w:firstRow="1" w:lastRow="0" w:firstColumn="1" w:lastColumn="0" w:noHBand="0" w:noVBand="1"/>
      </w:tblPr>
      <w:tblGrid>
        <w:gridCol w:w="470"/>
        <w:gridCol w:w="3502"/>
        <w:gridCol w:w="7044"/>
      </w:tblGrid>
      <w:tr w:rsidR="003F2A63" w14:paraId="3E3306C1" w14:textId="77777777" w:rsidTr="007D062D">
        <w:tc>
          <w:tcPr>
            <w:tcW w:w="470" w:type="dxa"/>
            <w:shd w:val="clear" w:color="auto" w:fill="DBDBDB" w:themeFill="accent6" w:themeFillTint="66"/>
          </w:tcPr>
          <w:p w14:paraId="28F52A77" w14:textId="77777777" w:rsidR="0018449B" w:rsidRPr="003F2A63" w:rsidRDefault="0018449B" w:rsidP="0018449B">
            <w:pPr>
              <w:rPr>
                <w:b/>
                <w:bCs/>
              </w:rPr>
            </w:pPr>
            <w:r w:rsidRPr="003F2A63">
              <w:rPr>
                <w:b/>
                <w:bCs/>
              </w:rPr>
              <w:t>Bit</w:t>
            </w:r>
          </w:p>
        </w:tc>
        <w:tc>
          <w:tcPr>
            <w:tcW w:w="3502" w:type="dxa"/>
            <w:shd w:val="clear" w:color="auto" w:fill="DBDBDB" w:themeFill="accent6" w:themeFillTint="66"/>
          </w:tcPr>
          <w:p w14:paraId="606AEB13" w14:textId="77777777" w:rsidR="0018449B" w:rsidRPr="003F2A63" w:rsidRDefault="0018449B" w:rsidP="0018449B">
            <w:pPr>
              <w:rPr>
                <w:b/>
                <w:bCs/>
              </w:rPr>
            </w:pPr>
            <w:r w:rsidRPr="003F2A63">
              <w:rPr>
                <w:b/>
                <w:bCs/>
              </w:rPr>
              <w:t>Bit Name</w:t>
            </w:r>
          </w:p>
        </w:tc>
        <w:tc>
          <w:tcPr>
            <w:tcW w:w="7044" w:type="dxa"/>
            <w:shd w:val="clear" w:color="auto" w:fill="DBDBDB" w:themeFill="accent6" w:themeFillTint="66"/>
          </w:tcPr>
          <w:p w14:paraId="00C91B90" w14:textId="77777777" w:rsidR="0018449B" w:rsidRPr="003F2A63" w:rsidRDefault="0018449B" w:rsidP="0018449B">
            <w:pPr>
              <w:rPr>
                <w:b/>
                <w:bCs/>
              </w:rPr>
            </w:pPr>
            <w:r w:rsidRPr="003F2A63">
              <w:rPr>
                <w:b/>
                <w:bCs/>
              </w:rPr>
              <w:t>Meaning if the bit is set (1)</w:t>
            </w:r>
          </w:p>
        </w:tc>
      </w:tr>
      <w:tr w:rsidR="0018449B" w14:paraId="02166FEC" w14:textId="77777777" w:rsidTr="007D062D">
        <w:tc>
          <w:tcPr>
            <w:tcW w:w="470" w:type="dxa"/>
          </w:tcPr>
          <w:p w14:paraId="4696F0BB" w14:textId="77777777" w:rsidR="0018449B" w:rsidRDefault="0018449B" w:rsidP="0018449B">
            <w:r>
              <w:t>0</w:t>
            </w:r>
          </w:p>
        </w:tc>
        <w:tc>
          <w:tcPr>
            <w:tcW w:w="3502" w:type="dxa"/>
          </w:tcPr>
          <w:p w14:paraId="279E1A57" w14:textId="77777777" w:rsidR="0018449B" w:rsidRDefault="0018449B" w:rsidP="0018449B">
            <w:r>
              <w:t>IS_AIRBORNE</w:t>
            </w:r>
          </w:p>
        </w:tc>
        <w:tc>
          <w:tcPr>
            <w:tcW w:w="7044" w:type="dxa"/>
          </w:tcPr>
          <w:p w14:paraId="77653E5D" w14:textId="77777777" w:rsidR="0018449B" w:rsidRDefault="0018449B" w:rsidP="0018449B">
            <w:r>
              <w:t>Emitter is airborne.</w:t>
            </w:r>
          </w:p>
        </w:tc>
      </w:tr>
      <w:tr w:rsidR="0018449B" w14:paraId="3ED1C0A8" w14:textId="77777777" w:rsidTr="007D062D">
        <w:tc>
          <w:tcPr>
            <w:tcW w:w="470" w:type="dxa"/>
          </w:tcPr>
          <w:p w14:paraId="31D0670F" w14:textId="77777777" w:rsidR="0018449B" w:rsidRDefault="0018449B" w:rsidP="0018449B">
            <w:r>
              <w:t>1</w:t>
            </w:r>
          </w:p>
        </w:tc>
        <w:tc>
          <w:tcPr>
            <w:tcW w:w="3502" w:type="dxa"/>
          </w:tcPr>
          <w:p w14:paraId="230E7861" w14:textId="77777777" w:rsidR="0018449B" w:rsidRDefault="00EE551E" w:rsidP="0018449B">
            <w:r>
              <w:t>BARO_</w:t>
            </w:r>
            <w:r w:rsidR="007D062D">
              <w:t>ALTITUDE_VALID</w:t>
            </w:r>
          </w:p>
        </w:tc>
        <w:tc>
          <w:tcPr>
            <w:tcW w:w="7044" w:type="dxa"/>
          </w:tcPr>
          <w:p w14:paraId="7D2CE81E" w14:textId="77777777" w:rsidR="0018449B" w:rsidRDefault="00815FF8" w:rsidP="0018449B">
            <w:r>
              <w:t xml:space="preserve">Emitter has provided </w:t>
            </w:r>
            <w:r w:rsidR="00EE551E">
              <w:t>a barometer altitude.</w:t>
            </w:r>
          </w:p>
        </w:tc>
      </w:tr>
      <w:tr w:rsidR="007D062D" w14:paraId="7A374764" w14:textId="77777777" w:rsidTr="007D062D">
        <w:tc>
          <w:tcPr>
            <w:tcW w:w="470" w:type="dxa"/>
          </w:tcPr>
          <w:p w14:paraId="0FD8CD51" w14:textId="77777777" w:rsidR="007D062D" w:rsidRDefault="007D062D" w:rsidP="007D062D">
            <w:r>
              <w:t>2</w:t>
            </w:r>
          </w:p>
        </w:tc>
        <w:tc>
          <w:tcPr>
            <w:tcW w:w="3502" w:type="dxa"/>
          </w:tcPr>
          <w:p w14:paraId="0B495F91" w14:textId="77777777" w:rsidR="007D062D" w:rsidRDefault="00EE551E" w:rsidP="007D062D">
            <w:r>
              <w:t>GNSS_ALTITUDE_VALID</w:t>
            </w:r>
          </w:p>
        </w:tc>
        <w:tc>
          <w:tcPr>
            <w:tcW w:w="7044" w:type="dxa"/>
          </w:tcPr>
          <w:p w14:paraId="18E3E790" w14:textId="77777777" w:rsidR="007D062D" w:rsidRDefault="00EE551E" w:rsidP="007D062D">
            <w:r>
              <w:t>Emitter has provided a GNSS altitude.</w:t>
            </w:r>
          </w:p>
        </w:tc>
      </w:tr>
      <w:tr w:rsidR="00EE551E" w14:paraId="5821CFFA" w14:textId="77777777" w:rsidTr="007D062D">
        <w:tc>
          <w:tcPr>
            <w:tcW w:w="470" w:type="dxa"/>
          </w:tcPr>
          <w:p w14:paraId="35BABD7E" w14:textId="77777777" w:rsidR="00EE551E" w:rsidRDefault="00EE551E" w:rsidP="00EE551E">
            <w:r>
              <w:t>3</w:t>
            </w:r>
          </w:p>
        </w:tc>
        <w:tc>
          <w:tcPr>
            <w:tcW w:w="3502" w:type="dxa"/>
          </w:tcPr>
          <w:p w14:paraId="58044F7B" w14:textId="77777777" w:rsidR="00EE551E" w:rsidRDefault="00EE551E" w:rsidP="00EE551E">
            <w:r>
              <w:t>POSITION_VALID</w:t>
            </w:r>
          </w:p>
        </w:tc>
        <w:tc>
          <w:tcPr>
            <w:tcW w:w="7044" w:type="dxa"/>
          </w:tcPr>
          <w:p w14:paraId="386A112D" w14:textId="77777777" w:rsidR="00EE551E" w:rsidRDefault="00EE551E" w:rsidP="00EE551E">
            <w:r>
              <w:t>Emitter has provided a pair of even and odd Compact Position Reporting packets that were decoded to a location.</w:t>
            </w:r>
          </w:p>
        </w:tc>
      </w:tr>
      <w:tr w:rsidR="00EE551E" w14:paraId="22B5C006" w14:textId="77777777" w:rsidTr="007D062D">
        <w:tc>
          <w:tcPr>
            <w:tcW w:w="470" w:type="dxa"/>
          </w:tcPr>
          <w:p w14:paraId="2434817D" w14:textId="77777777" w:rsidR="00EE551E" w:rsidRDefault="00EE551E" w:rsidP="00EE551E">
            <w:r>
              <w:t>4</w:t>
            </w:r>
          </w:p>
        </w:tc>
        <w:tc>
          <w:tcPr>
            <w:tcW w:w="3502" w:type="dxa"/>
          </w:tcPr>
          <w:p w14:paraId="0D585FD2" w14:textId="77777777" w:rsidR="00EE551E" w:rsidRDefault="00EE551E" w:rsidP="00EE551E">
            <w:r>
              <w:t>DIRECTION_VALID</w:t>
            </w:r>
          </w:p>
        </w:tc>
        <w:tc>
          <w:tcPr>
            <w:tcW w:w="7044" w:type="dxa"/>
          </w:tcPr>
          <w:p w14:paraId="1260B2BD" w14:textId="77777777" w:rsidR="00EE551E" w:rsidRDefault="00EE551E" w:rsidP="00EE551E">
            <w:r>
              <w:t xml:space="preserve">Emitter has provided a direction (may be ground track, magnetic compass heading, or true compass heading). </w:t>
            </w:r>
          </w:p>
        </w:tc>
      </w:tr>
      <w:tr w:rsidR="00EE551E" w14:paraId="6B998A7F" w14:textId="77777777" w:rsidTr="007D062D">
        <w:tc>
          <w:tcPr>
            <w:tcW w:w="470" w:type="dxa"/>
          </w:tcPr>
          <w:p w14:paraId="319464F9" w14:textId="77777777" w:rsidR="00EE551E" w:rsidRDefault="00EE551E" w:rsidP="00EE551E">
            <w:r>
              <w:t>5</w:t>
            </w:r>
          </w:p>
        </w:tc>
        <w:tc>
          <w:tcPr>
            <w:tcW w:w="3502" w:type="dxa"/>
          </w:tcPr>
          <w:p w14:paraId="24F2602D" w14:textId="77777777" w:rsidR="00EE551E" w:rsidRDefault="00EE551E" w:rsidP="00EE551E">
            <w:r>
              <w:t>HORIZONTAL_</w:t>
            </w:r>
            <w:r w:rsidR="00573456">
              <w:t>SPEED</w:t>
            </w:r>
            <w:r>
              <w:t>_VALID</w:t>
            </w:r>
          </w:p>
        </w:tc>
        <w:tc>
          <w:tcPr>
            <w:tcW w:w="7044" w:type="dxa"/>
          </w:tcPr>
          <w:p w14:paraId="01606F46" w14:textId="77777777" w:rsidR="00EE551E" w:rsidRDefault="00EE551E" w:rsidP="00EE551E">
            <w:r>
              <w:t>Emitter has provided a horizontal velocity.</w:t>
            </w:r>
          </w:p>
        </w:tc>
      </w:tr>
      <w:tr w:rsidR="00EE551E" w14:paraId="0B63F29D" w14:textId="77777777" w:rsidTr="007D062D">
        <w:tc>
          <w:tcPr>
            <w:tcW w:w="470" w:type="dxa"/>
          </w:tcPr>
          <w:p w14:paraId="7C632192" w14:textId="77777777" w:rsidR="00EE551E" w:rsidRDefault="00EE551E" w:rsidP="00EE551E">
            <w:r>
              <w:t>6</w:t>
            </w:r>
          </w:p>
        </w:tc>
        <w:tc>
          <w:tcPr>
            <w:tcW w:w="3502" w:type="dxa"/>
          </w:tcPr>
          <w:p w14:paraId="020BD7F4" w14:textId="77777777" w:rsidR="00EE551E" w:rsidRDefault="00E14BBC" w:rsidP="00EE551E">
            <w:r>
              <w:t>BARO_</w:t>
            </w:r>
            <w:r w:rsidR="00EE551E">
              <w:t>VERTICAL_</w:t>
            </w:r>
            <w:r w:rsidR="00573456">
              <w:t>RATE</w:t>
            </w:r>
            <w:r w:rsidR="00EE551E">
              <w:t>_VALID</w:t>
            </w:r>
          </w:p>
        </w:tc>
        <w:tc>
          <w:tcPr>
            <w:tcW w:w="7044" w:type="dxa"/>
          </w:tcPr>
          <w:p w14:paraId="1B684D23" w14:textId="77777777" w:rsidR="00EE551E" w:rsidRDefault="00EE551E" w:rsidP="00EE551E">
            <w:r>
              <w:t xml:space="preserve">Emitter has provided a </w:t>
            </w:r>
            <w:r w:rsidR="00E14BBC">
              <w:t xml:space="preserve">barometric </w:t>
            </w:r>
            <w:r>
              <w:t>vertical velocity.</w:t>
            </w:r>
          </w:p>
        </w:tc>
      </w:tr>
      <w:tr w:rsidR="00EE551E" w14:paraId="3BDF807B" w14:textId="77777777" w:rsidTr="007D062D">
        <w:tc>
          <w:tcPr>
            <w:tcW w:w="470" w:type="dxa"/>
          </w:tcPr>
          <w:p w14:paraId="145F32AD" w14:textId="77777777" w:rsidR="00EE551E" w:rsidRDefault="00EE551E" w:rsidP="00EE551E">
            <w:r>
              <w:t>7</w:t>
            </w:r>
          </w:p>
        </w:tc>
        <w:tc>
          <w:tcPr>
            <w:tcW w:w="3502" w:type="dxa"/>
          </w:tcPr>
          <w:p w14:paraId="2327CED2" w14:textId="77777777" w:rsidR="00EE551E" w:rsidRDefault="00E14BBC" w:rsidP="00EE551E">
            <w:r>
              <w:t>GNSS_VERTICAL_</w:t>
            </w:r>
            <w:r w:rsidR="00573456">
              <w:t>RATE</w:t>
            </w:r>
            <w:r>
              <w:t xml:space="preserve">_VALID </w:t>
            </w:r>
          </w:p>
        </w:tc>
        <w:tc>
          <w:tcPr>
            <w:tcW w:w="7044" w:type="dxa"/>
          </w:tcPr>
          <w:p w14:paraId="49361C10" w14:textId="77777777" w:rsidR="00EE551E" w:rsidRDefault="00C74F0F" w:rsidP="00C74F0F">
            <w:r>
              <w:t>Emitter has provided a GNSS vertical velocity.</w:t>
            </w:r>
          </w:p>
        </w:tc>
      </w:tr>
      <w:tr w:rsidR="00E14BBC" w14:paraId="0915439F" w14:textId="77777777" w:rsidTr="007D062D">
        <w:tc>
          <w:tcPr>
            <w:tcW w:w="470" w:type="dxa"/>
          </w:tcPr>
          <w:p w14:paraId="0850D364" w14:textId="77777777" w:rsidR="00E14BBC" w:rsidRDefault="00E14BBC" w:rsidP="00E14BBC">
            <w:r>
              <w:t>8</w:t>
            </w:r>
          </w:p>
        </w:tc>
        <w:tc>
          <w:tcPr>
            <w:tcW w:w="3502" w:type="dxa"/>
          </w:tcPr>
          <w:p w14:paraId="1FCA5B9A" w14:textId="77777777" w:rsidR="00E14BBC" w:rsidRDefault="00E14BBC" w:rsidP="00E14BBC">
            <w:r>
              <w:t>IS_MILITARY</w:t>
            </w:r>
          </w:p>
        </w:tc>
        <w:tc>
          <w:tcPr>
            <w:tcW w:w="7044" w:type="dxa"/>
          </w:tcPr>
          <w:p w14:paraId="3128E63B" w14:textId="77777777" w:rsidR="00E14BBC" w:rsidRDefault="00E14BBC" w:rsidP="00E14BBC">
            <w:r>
              <w:t>Emitter has transmitted at least one packet using a military format, such as Military Extended Squitter (DF=19).</w:t>
            </w:r>
          </w:p>
        </w:tc>
      </w:tr>
      <w:tr w:rsidR="00E14BBC" w14:paraId="3352EC40" w14:textId="77777777" w:rsidTr="007D062D">
        <w:tc>
          <w:tcPr>
            <w:tcW w:w="470" w:type="dxa"/>
          </w:tcPr>
          <w:p w14:paraId="0FCFEA9B" w14:textId="77777777" w:rsidR="00E14BBC" w:rsidRDefault="00E14BBC" w:rsidP="00E14BBC">
            <w:r>
              <w:t>9</w:t>
            </w:r>
          </w:p>
        </w:tc>
        <w:tc>
          <w:tcPr>
            <w:tcW w:w="3502" w:type="dxa"/>
          </w:tcPr>
          <w:p w14:paraId="3667E67E" w14:textId="77777777" w:rsidR="00E14BBC" w:rsidRDefault="00E14BBC" w:rsidP="00E14BBC">
            <w:r>
              <w:t>IS_CLASS_B2_GROUND_VEHICLE</w:t>
            </w:r>
          </w:p>
        </w:tc>
        <w:tc>
          <w:tcPr>
            <w:tcW w:w="7044" w:type="dxa"/>
          </w:tcPr>
          <w:p w14:paraId="4B0253BA" w14:textId="77777777" w:rsidR="00E14BBC" w:rsidRDefault="00E14BBC" w:rsidP="00E14BBC">
            <w:r>
              <w:t>Emitter is actually a ground vehicle using a Class B2 transponder with a transmission power &lt; 70W.</w:t>
            </w:r>
          </w:p>
        </w:tc>
      </w:tr>
      <w:tr w:rsidR="00E14BBC" w14:paraId="102CAFBA" w14:textId="77777777" w:rsidTr="007D062D">
        <w:tc>
          <w:tcPr>
            <w:tcW w:w="470" w:type="dxa"/>
          </w:tcPr>
          <w:p w14:paraId="0F3E1963" w14:textId="77777777" w:rsidR="00E14BBC" w:rsidRDefault="00E14BBC" w:rsidP="00E14BBC">
            <w:r>
              <w:t>10</w:t>
            </w:r>
          </w:p>
        </w:tc>
        <w:tc>
          <w:tcPr>
            <w:tcW w:w="3502" w:type="dxa"/>
          </w:tcPr>
          <w:p w14:paraId="5C609F0A" w14:textId="77777777" w:rsidR="00E14BBC" w:rsidRDefault="00E14BBC" w:rsidP="00E14BBC">
            <w:r>
              <w:t>HAS_1090_ES_IN</w:t>
            </w:r>
          </w:p>
        </w:tc>
        <w:tc>
          <w:tcPr>
            <w:tcW w:w="7044" w:type="dxa"/>
          </w:tcPr>
          <w:p w14:paraId="01C225B1" w14:textId="77777777" w:rsidR="00E14BBC" w:rsidRDefault="00E14BBC" w:rsidP="00E14BBC">
            <w:r>
              <w:t>Emitter has receive capability for 1090MHz Extended Squitter transmissions.</w:t>
            </w:r>
          </w:p>
        </w:tc>
      </w:tr>
      <w:tr w:rsidR="00E14BBC" w14:paraId="25CA4EF4" w14:textId="77777777" w:rsidTr="007D062D">
        <w:tc>
          <w:tcPr>
            <w:tcW w:w="470" w:type="dxa"/>
          </w:tcPr>
          <w:p w14:paraId="1D5E1D6F" w14:textId="77777777" w:rsidR="00E14BBC" w:rsidRDefault="00E14BBC" w:rsidP="00E14BBC">
            <w:r>
              <w:t>11</w:t>
            </w:r>
          </w:p>
        </w:tc>
        <w:tc>
          <w:tcPr>
            <w:tcW w:w="3502" w:type="dxa"/>
          </w:tcPr>
          <w:p w14:paraId="3E9BF1E8" w14:textId="77777777" w:rsidR="00E14BBC" w:rsidRDefault="00E14BBC" w:rsidP="00E14BBC">
            <w:r>
              <w:t>HAS_UAT_IN</w:t>
            </w:r>
          </w:p>
        </w:tc>
        <w:tc>
          <w:tcPr>
            <w:tcW w:w="7044" w:type="dxa"/>
          </w:tcPr>
          <w:p w14:paraId="7F9C2F2A" w14:textId="77777777" w:rsidR="00E14BBC" w:rsidRDefault="00E14BBC" w:rsidP="00E14BBC">
            <w:r>
              <w:t>Emitter has receive capability for UAT (978MHz Universal Access Transceiver) transmissions.</w:t>
            </w:r>
          </w:p>
        </w:tc>
      </w:tr>
      <w:tr w:rsidR="00E14BBC" w14:paraId="243EC1A7" w14:textId="77777777" w:rsidTr="007D062D">
        <w:tc>
          <w:tcPr>
            <w:tcW w:w="470" w:type="dxa"/>
          </w:tcPr>
          <w:p w14:paraId="5D43A14F" w14:textId="77777777" w:rsidR="00E14BBC" w:rsidRDefault="00E14BBC" w:rsidP="00E14BBC">
            <w:r>
              <w:t>12</w:t>
            </w:r>
          </w:p>
        </w:tc>
        <w:tc>
          <w:tcPr>
            <w:tcW w:w="3502" w:type="dxa"/>
          </w:tcPr>
          <w:p w14:paraId="06903629" w14:textId="77777777" w:rsidR="00E14BBC" w:rsidRDefault="00E14BBC" w:rsidP="00E14BBC">
            <w:r>
              <w:t>TCAS_OPERATIONAL</w:t>
            </w:r>
          </w:p>
        </w:tc>
        <w:tc>
          <w:tcPr>
            <w:tcW w:w="7044" w:type="dxa"/>
          </w:tcPr>
          <w:p w14:paraId="657A69EE" w14:textId="77777777" w:rsidR="00E14BBC" w:rsidRDefault="00E14BBC" w:rsidP="00E14BBC">
            <w:r>
              <w:t>Emitter has a functional TCAS (Traffic Collision Avoidance System) onboard.</w:t>
            </w:r>
          </w:p>
        </w:tc>
      </w:tr>
      <w:tr w:rsidR="00E14BBC" w14:paraId="5FEBEC7C" w14:textId="77777777" w:rsidTr="007D062D">
        <w:tc>
          <w:tcPr>
            <w:tcW w:w="470" w:type="dxa"/>
          </w:tcPr>
          <w:p w14:paraId="1697F69E" w14:textId="77777777" w:rsidR="00E14BBC" w:rsidRDefault="004A67CC" w:rsidP="00E14BBC">
            <w:r>
              <w:t>13</w:t>
            </w:r>
          </w:p>
        </w:tc>
        <w:tc>
          <w:tcPr>
            <w:tcW w:w="3502" w:type="dxa"/>
          </w:tcPr>
          <w:p w14:paraId="5EDCC1CB" w14:textId="77777777" w:rsidR="00E14BBC" w:rsidRDefault="00E14BBC" w:rsidP="00E14BBC">
            <w:r>
              <w:t>SINGLE_ANTENNA</w:t>
            </w:r>
          </w:p>
        </w:tc>
        <w:tc>
          <w:tcPr>
            <w:tcW w:w="7044" w:type="dxa"/>
          </w:tcPr>
          <w:p w14:paraId="56038401" w14:textId="77777777" w:rsidR="00E14BBC" w:rsidRDefault="00E14BBC" w:rsidP="00E14BBC">
            <w:r>
              <w:t>Emitter is using a single antenna, instead antennas above and below the fuselage. Transmissions may be weak or irregular during maneuvering.</w:t>
            </w:r>
          </w:p>
        </w:tc>
      </w:tr>
      <w:tr w:rsidR="00E14BBC" w14:paraId="3500F225" w14:textId="77777777" w:rsidTr="007D062D">
        <w:tc>
          <w:tcPr>
            <w:tcW w:w="470" w:type="dxa"/>
          </w:tcPr>
          <w:p w14:paraId="78DC2DE1" w14:textId="77777777" w:rsidR="00E14BBC" w:rsidRDefault="00E14BBC" w:rsidP="00E14BBC">
            <w:r>
              <w:t>1</w:t>
            </w:r>
            <w:r w:rsidR="004A67CC">
              <w:t>4</w:t>
            </w:r>
          </w:p>
        </w:tc>
        <w:tc>
          <w:tcPr>
            <w:tcW w:w="3502" w:type="dxa"/>
          </w:tcPr>
          <w:p w14:paraId="31D912F7" w14:textId="77777777" w:rsidR="00E14BBC" w:rsidRDefault="00E14BBC" w:rsidP="00E14BBC">
            <w:r>
              <w:t>DIRECTION_IS_HEADING</w:t>
            </w:r>
          </w:p>
        </w:tc>
        <w:tc>
          <w:tcPr>
            <w:tcW w:w="7044" w:type="dxa"/>
          </w:tcPr>
          <w:p w14:paraId="6FB95BBA" w14:textId="77777777" w:rsidR="00E14BBC" w:rsidRDefault="00E14BBC" w:rsidP="00E14BBC">
            <w:r>
              <w:t>Surface position messages provided by the aircraft indicate a heading and not a track angle.</w:t>
            </w:r>
          </w:p>
        </w:tc>
      </w:tr>
      <w:tr w:rsidR="00E14BBC" w14:paraId="3C2ED254" w14:textId="77777777" w:rsidTr="007D062D">
        <w:tc>
          <w:tcPr>
            <w:tcW w:w="470" w:type="dxa"/>
          </w:tcPr>
          <w:p w14:paraId="00564DC9" w14:textId="77777777" w:rsidR="00E14BBC" w:rsidRDefault="00E14BBC" w:rsidP="00E14BBC">
            <w:r>
              <w:t>1</w:t>
            </w:r>
            <w:r w:rsidR="004A67CC">
              <w:t>5</w:t>
            </w:r>
          </w:p>
        </w:tc>
        <w:tc>
          <w:tcPr>
            <w:tcW w:w="3502" w:type="dxa"/>
          </w:tcPr>
          <w:p w14:paraId="09F2D16B" w14:textId="77777777" w:rsidR="00E14BBC" w:rsidRDefault="00E14BBC" w:rsidP="00E14BBC">
            <w:r>
              <w:t>HEADING_USES_MAGNETIC_NORTH</w:t>
            </w:r>
          </w:p>
        </w:tc>
        <w:tc>
          <w:tcPr>
            <w:tcW w:w="7044" w:type="dxa"/>
          </w:tcPr>
          <w:p w14:paraId="4358AE98" w14:textId="77777777" w:rsidR="00E14BBC" w:rsidRDefault="00E14BBC" w:rsidP="00E14BBC">
            <w:r>
              <w:t>Heading reported by the aircraft while on the surface uses magnetic north instead of true north.</w:t>
            </w:r>
          </w:p>
        </w:tc>
      </w:tr>
      <w:tr w:rsidR="00E14BBC" w14:paraId="78D331B2" w14:textId="77777777" w:rsidTr="007D062D">
        <w:tc>
          <w:tcPr>
            <w:tcW w:w="470" w:type="dxa"/>
          </w:tcPr>
          <w:p w14:paraId="6B47B841" w14:textId="77777777" w:rsidR="00E14BBC" w:rsidRDefault="004A67CC" w:rsidP="00E14BBC">
            <w:r>
              <w:t>16</w:t>
            </w:r>
          </w:p>
        </w:tc>
        <w:tc>
          <w:tcPr>
            <w:tcW w:w="3502" w:type="dxa"/>
          </w:tcPr>
          <w:p w14:paraId="39748A5A" w14:textId="77777777" w:rsidR="00E14BBC" w:rsidRDefault="00E14BBC" w:rsidP="00E14BBC">
            <w:r>
              <w:t>IDENT</w:t>
            </w:r>
          </w:p>
        </w:tc>
        <w:tc>
          <w:tcPr>
            <w:tcW w:w="7044" w:type="dxa"/>
          </w:tcPr>
          <w:p w14:paraId="46EC7862" w14:textId="77777777" w:rsidR="00E14BBC" w:rsidRDefault="00E14BBC" w:rsidP="00E14BBC">
            <w:r>
              <w:t>The aircraft has its SPI (Special Position Identification) bits set in Mode A/C or Mode S messages. This indicates that the pilot has depressed the momentary IDENT switch on their transponder, most likely at the request of air traffic control.</w:t>
            </w:r>
          </w:p>
        </w:tc>
      </w:tr>
      <w:tr w:rsidR="00E14BBC" w14:paraId="42640BEA" w14:textId="77777777" w:rsidTr="007D062D">
        <w:tc>
          <w:tcPr>
            <w:tcW w:w="470" w:type="dxa"/>
          </w:tcPr>
          <w:p w14:paraId="592681A8" w14:textId="77777777" w:rsidR="00E14BBC" w:rsidRDefault="004A67CC" w:rsidP="00E14BBC">
            <w:r>
              <w:t>17</w:t>
            </w:r>
          </w:p>
        </w:tc>
        <w:tc>
          <w:tcPr>
            <w:tcW w:w="3502" w:type="dxa"/>
          </w:tcPr>
          <w:p w14:paraId="3548FDF2" w14:textId="77777777" w:rsidR="00E14BBC" w:rsidRDefault="00E14BBC" w:rsidP="00E14BBC">
            <w:r>
              <w:t>ALERT</w:t>
            </w:r>
          </w:p>
        </w:tc>
        <w:tc>
          <w:tcPr>
            <w:tcW w:w="7044" w:type="dxa"/>
          </w:tcPr>
          <w:p w14:paraId="4C4306AD" w14:textId="77777777" w:rsidR="00E14BBC" w:rsidRDefault="00E14BBC" w:rsidP="00E14BBC">
            <w:r>
              <w:t>The aircraft is issuing either a permanent or momentary alert. This could correspond to an operational mode change or something else.</w:t>
            </w:r>
          </w:p>
        </w:tc>
      </w:tr>
      <w:tr w:rsidR="00E14BBC" w14:paraId="0026AEC7" w14:textId="77777777" w:rsidTr="007D062D">
        <w:tc>
          <w:tcPr>
            <w:tcW w:w="470" w:type="dxa"/>
          </w:tcPr>
          <w:p w14:paraId="1329ED85" w14:textId="77777777" w:rsidR="00E14BBC" w:rsidRDefault="004A67CC" w:rsidP="00E14BBC">
            <w:r>
              <w:t>18</w:t>
            </w:r>
          </w:p>
        </w:tc>
        <w:tc>
          <w:tcPr>
            <w:tcW w:w="3502" w:type="dxa"/>
          </w:tcPr>
          <w:p w14:paraId="4A89D52B" w14:textId="77777777" w:rsidR="00E14BBC" w:rsidRDefault="00E14BBC" w:rsidP="00E14BBC">
            <w:r>
              <w:t>TCAS_RA</w:t>
            </w:r>
          </w:p>
        </w:tc>
        <w:tc>
          <w:tcPr>
            <w:tcW w:w="7044" w:type="dxa"/>
          </w:tcPr>
          <w:p w14:paraId="24C3A1E6" w14:textId="77777777" w:rsidR="00E14BBC" w:rsidRDefault="00E14BBC" w:rsidP="00E14BBC">
            <w:r>
              <w:t>The aircraft has an active TCAS resolution advisory (i.e. the aircraft is warning the pilot to take action in order to avoid colliding with another aircraft).</w:t>
            </w:r>
          </w:p>
        </w:tc>
      </w:tr>
      <w:tr w:rsidR="00B37EFC" w14:paraId="6932539B" w14:textId="77777777" w:rsidTr="007D062D">
        <w:tc>
          <w:tcPr>
            <w:tcW w:w="470" w:type="dxa"/>
          </w:tcPr>
          <w:p w14:paraId="670BC0F0" w14:textId="77777777" w:rsidR="00B37EFC" w:rsidRDefault="00B37EFC" w:rsidP="00E14BBC">
            <w:r>
              <w:t>19</w:t>
            </w:r>
          </w:p>
        </w:tc>
        <w:tc>
          <w:tcPr>
            <w:tcW w:w="3502" w:type="dxa"/>
          </w:tcPr>
          <w:p w14:paraId="48F59D51" w14:textId="77777777" w:rsidR="00B37EFC" w:rsidRDefault="00B37EFC" w:rsidP="00E14BBC">
            <w:r>
              <w:t>IS_</w:t>
            </w:r>
            <w:r w:rsidR="003F4A92">
              <w:t>NON_TRANSPONDER</w:t>
            </w:r>
          </w:p>
        </w:tc>
        <w:tc>
          <w:tcPr>
            <w:tcW w:w="7044" w:type="dxa"/>
          </w:tcPr>
          <w:p w14:paraId="11A10465" w14:textId="77777777" w:rsidR="00B37EFC" w:rsidRDefault="00B37EFC" w:rsidP="00E14BBC">
            <w:pPr>
              <w:rPr>
                <w:lang w:eastAsia="zh-CN"/>
              </w:rPr>
            </w:pPr>
            <w:r>
              <w:t>Th</w:t>
            </w:r>
            <w:r w:rsidR="003F4A92">
              <w:t xml:space="preserve">is </w:t>
            </w:r>
            <w:r w:rsidR="007F361D">
              <w:t>aircraft is being</w:t>
            </w:r>
            <w:r w:rsidR="003F4A92">
              <w:t xml:space="preserve"> rebroadcast (not</w:t>
            </w:r>
            <w:r w:rsidR="007F361D">
              <w:t xml:space="preserve"> received</w:t>
            </w:r>
            <w:r w:rsidR="003F4A92">
              <w:t xml:space="preserve"> from a transponder)</w:t>
            </w:r>
            <w:r w:rsidR="00732A55">
              <w:t>.</w:t>
            </w:r>
          </w:p>
        </w:tc>
      </w:tr>
      <w:tr w:rsidR="004A67CC" w14:paraId="02CFA5DD" w14:textId="77777777" w:rsidTr="00AD56D7">
        <w:tc>
          <w:tcPr>
            <w:tcW w:w="11016" w:type="dxa"/>
            <w:gridSpan w:val="3"/>
          </w:tcPr>
          <w:p w14:paraId="4ABE54FF" w14:textId="77777777" w:rsidR="004A67CC" w:rsidRDefault="00B37EFC" w:rsidP="00E14BBC">
            <w:r>
              <w:t>20</w:t>
            </w:r>
            <w:r w:rsidR="004A67CC">
              <w:t>-22 Reserved</w:t>
            </w:r>
          </w:p>
        </w:tc>
      </w:tr>
      <w:tr w:rsidR="00136677" w14:paraId="31FF4234" w14:textId="77777777" w:rsidTr="007D062D">
        <w:tc>
          <w:tcPr>
            <w:tcW w:w="470" w:type="dxa"/>
          </w:tcPr>
          <w:p w14:paraId="731ABFFC" w14:textId="77777777" w:rsidR="00136677" w:rsidRDefault="00136677" w:rsidP="00136677">
            <w:r>
              <w:t>2</w:t>
            </w:r>
            <w:r w:rsidR="004A67CC">
              <w:t>3</w:t>
            </w:r>
          </w:p>
        </w:tc>
        <w:tc>
          <w:tcPr>
            <w:tcW w:w="3502" w:type="dxa"/>
          </w:tcPr>
          <w:p w14:paraId="6444294C" w14:textId="77777777" w:rsidR="00136677" w:rsidRDefault="00136677" w:rsidP="00136677">
            <w:r>
              <w:t>UPDATED_BARO_ALTITUDE</w:t>
            </w:r>
          </w:p>
        </w:tc>
        <w:tc>
          <w:tcPr>
            <w:tcW w:w="7044" w:type="dxa"/>
          </w:tcPr>
          <w:p w14:paraId="25F13808" w14:textId="77777777" w:rsidR="00136677" w:rsidRDefault="00136677" w:rsidP="00136677">
            <w:r>
              <w:t>Barometric altitude has been updated within the last reporting interval.</w:t>
            </w:r>
          </w:p>
        </w:tc>
      </w:tr>
      <w:tr w:rsidR="00136677" w14:paraId="231A929A" w14:textId="77777777" w:rsidTr="007D062D">
        <w:tc>
          <w:tcPr>
            <w:tcW w:w="470" w:type="dxa"/>
          </w:tcPr>
          <w:p w14:paraId="289BA0AE" w14:textId="77777777" w:rsidR="00136677" w:rsidRDefault="00136677" w:rsidP="00136677">
            <w:r>
              <w:t>2</w:t>
            </w:r>
            <w:r w:rsidR="004A67CC">
              <w:t>4</w:t>
            </w:r>
          </w:p>
        </w:tc>
        <w:tc>
          <w:tcPr>
            <w:tcW w:w="3502" w:type="dxa"/>
          </w:tcPr>
          <w:p w14:paraId="756FFA3D" w14:textId="77777777" w:rsidR="00136677" w:rsidRDefault="00136677" w:rsidP="00136677">
            <w:r>
              <w:t>UPDATED_GNSS_ALTITUDE</w:t>
            </w:r>
          </w:p>
        </w:tc>
        <w:tc>
          <w:tcPr>
            <w:tcW w:w="7044" w:type="dxa"/>
          </w:tcPr>
          <w:p w14:paraId="63DFFDDA" w14:textId="77777777" w:rsidR="00136677" w:rsidRDefault="00136677" w:rsidP="00136677">
            <w:r>
              <w:t>GNSS altitude has been updated within the last reporting interval.</w:t>
            </w:r>
          </w:p>
        </w:tc>
      </w:tr>
      <w:tr w:rsidR="00136677" w14:paraId="2B684F1E" w14:textId="77777777" w:rsidTr="007D062D">
        <w:tc>
          <w:tcPr>
            <w:tcW w:w="470" w:type="dxa"/>
          </w:tcPr>
          <w:p w14:paraId="4D76E1D4" w14:textId="77777777" w:rsidR="00136677" w:rsidRDefault="00136677" w:rsidP="00136677">
            <w:r>
              <w:t>2</w:t>
            </w:r>
            <w:r w:rsidR="004A67CC">
              <w:t>5</w:t>
            </w:r>
          </w:p>
        </w:tc>
        <w:tc>
          <w:tcPr>
            <w:tcW w:w="3502" w:type="dxa"/>
          </w:tcPr>
          <w:p w14:paraId="64C27195" w14:textId="77777777" w:rsidR="00136677" w:rsidRDefault="00136677" w:rsidP="00136677">
            <w:r>
              <w:t>UPDATED_POSITION</w:t>
            </w:r>
          </w:p>
        </w:tc>
        <w:tc>
          <w:tcPr>
            <w:tcW w:w="7044" w:type="dxa"/>
          </w:tcPr>
          <w:p w14:paraId="128C4CBB" w14:textId="77777777" w:rsidR="00136677" w:rsidRDefault="00136677" w:rsidP="00136677">
            <w:r>
              <w:t>Position (latitude / longitude) has been updated within the last reporting interval.</w:t>
            </w:r>
          </w:p>
        </w:tc>
      </w:tr>
      <w:tr w:rsidR="00136677" w14:paraId="17B89D6D" w14:textId="77777777" w:rsidTr="007D062D">
        <w:tc>
          <w:tcPr>
            <w:tcW w:w="470" w:type="dxa"/>
          </w:tcPr>
          <w:p w14:paraId="5BAFF9AE" w14:textId="77777777" w:rsidR="00136677" w:rsidRDefault="00136677" w:rsidP="00136677">
            <w:r>
              <w:t>2</w:t>
            </w:r>
            <w:r w:rsidR="004A67CC">
              <w:t>6</w:t>
            </w:r>
          </w:p>
        </w:tc>
        <w:tc>
          <w:tcPr>
            <w:tcW w:w="3502" w:type="dxa"/>
          </w:tcPr>
          <w:p w14:paraId="090A6281" w14:textId="77777777" w:rsidR="00136677" w:rsidRDefault="00136677" w:rsidP="00136677">
            <w:r>
              <w:t>UPDATED_DIRECTION</w:t>
            </w:r>
          </w:p>
        </w:tc>
        <w:tc>
          <w:tcPr>
            <w:tcW w:w="7044" w:type="dxa"/>
          </w:tcPr>
          <w:p w14:paraId="6E719D9E" w14:textId="77777777" w:rsidR="00136677" w:rsidRDefault="00136677" w:rsidP="00136677">
            <w:r>
              <w:t>Direction has been updated within the last reporting interval.</w:t>
            </w:r>
          </w:p>
        </w:tc>
      </w:tr>
      <w:tr w:rsidR="00136677" w14:paraId="300AFCA5" w14:textId="77777777" w:rsidTr="007D062D">
        <w:tc>
          <w:tcPr>
            <w:tcW w:w="470" w:type="dxa"/>
          </w:tcPr>
          <w:p w14:paraId="207C2F26" w14:textId="77777777" w:rsidR="00136677" w:rsidRDefault="00136677" w:rsidP="00136677">
            <w:r>
              <w:t>2</w:t>
            </w:r>
            <w:r w:rsidR="004A67CC">
              <w:t>7</w:t>
            </w:r>
          </w:p>
        </w:tc>
        <w:tc>
          <w:tcPr>
            <w:tcW w:w="3502" w:type="dxa"/>
          </w:tcPr>
          <w:p w14:paraId="57298265" w14:textId="77777777" w:rsidR="00136677" w:rsidRDefault="00136677" w:rsidP="00136677">
            <w:r>
              <w:t>UPDATED_HORIZONTAL_</w:t>
            </w:r>
            <w:r w:rsidR="00573456">
              <w:t>SPEED</w:t>
            </w:r>
          </w:p>
        </w:tc>
        <w:tc>
          <w:tcPr>
            <w:tcW w:w="7044" w:type="dxa"/>
          </w:tcPr>
          <w:p w14:paraId="6E7C425E" w14:textId="77777777" w:rsidR="00136677" w:rsidRDefault="00136677" w:rsidP="00136677">
            <w:r>
              <w:t>Horizontal velocity has been updated within the last reporting interval.</w:t>
            </w:r>
          </w:p>
        </w:tc>
      </w:tr>
      <w:tr w:rsidR="00136677" w14:paraId="25F39C21" w14:textId="77777777" w:rsidTr="007D062D">
        <w:tc>
          <w:tcPr>
            <w:tcW w:w="470" w:type="dxa"/>
          </w:tcPr>
          <w:p w14:paraId="308B2062" w14:textId="77777777" w:rsidR="00136677" w:rsidRDefault="004A67CC" w:rsidP="00136677">
            <w:r>
              <w:t>28</w:t>
            </w:r>
          </w:p>
        </w:tc>
        <w:tc>
          <w:tcPr>
            <w:tcW w:w="3502" w:type="dxa"/>
          </w:tcPr>
          <w:p w14:paraId="64660C4B" w14:textId="77777777" w:rsidR="00136677" w:rsidRDefault="00136677" w:rsidP="00136677">
            <w:r>
              <w:t>UPDATED_BARO_VERTICAL_</w:t>
            </w:r>
            <w:r w:rsidR="00573456">
              <w:t>RATE</w:t>
            </w:r>
          </w:p>
        </w:tc>
        <w:tc>
          <w:tcPr>
            <w:tcW w:w="7044" w:type="dxa"/>
          </w:tcPr>
          <w:p w14:paraId="39F27808" w14:textId="77777777" w:rsidR="00136677" w:rsidRDefault="00136677" w:rsidP="00136677">
            <w:r>
              <w:t>Barometric vertical velocity has been updated within the last reporting interval.</w:t>
            </w:r>
          </w:p>
        </w:tc>
      </w:tr>
      <w:tr w:rsidR="00136677" w14:paraId="08A5E833" w14:textId="77777777" w:rsidTr="007D062D">
        <w:tc>
          <w:tcPr>
            <w:tcW w:w="470" w:type="dxa"/>
          </w:tcPr>
          <w:p w14:paraId="0DB973EF" w14:textId="77777777" w:rsidR="00136677" w:rsidRDefault="004A67CC" w:rsidP="00136677">
            <w:r>
              <w:t>29</w:t>
            </w:r>
          </w:p>
        </w:tc>
        <w:tc>
          <w:tcPr>
            <w:tcW w:w="3502" w:type="dxa"/>
          </w:tcPr>
          <w:p w14:paraId="1EA1586A" w14:textId="77777777" w:rsidR="00136677" w:rsidRDefault="00136677" w:rsidP="00136677">
            <w:r>
              <w:t>UPDATED_GNSS_VERTICAL_</w:t>
            </w:r>
            <w:r w:rsidR="00573456">
              <w:t>RATE</w:t>
            </w:r>
          </w:p>
        </w:tc>
        <w:tc>
          <w:tcPr>
            <w:tcW w:w="7044" w:type="dxa"/>
          </w:tcPr>
          <w:p w14:paraId="2EC9A404" w14:textId="77777777" w:rsidR="00136677" w:rsidRDefault="00136677" w:rsidP="00136677">
            <w:r>
              <w:t>GNSS vertical velocity has been updated within the last reporting interval.</w:t>
            </w:r>
          </w:p>
        </w:tc>
      </w:tr>
      <w:tr w:rsidR="004A67CC" w14:paraId="5761FD22" w14:textId="77777777" w:rsidTr="00EA1319">
        <w:tc>
          <w:tcPr>
            <w:tcW w:w="11016" w:type="dxa"/>
            <w:gridSpan w:val="3"/>
          </w:tcPr>
          <w:p w14:paraId="5FC9AF96" w14:textId="77777777" w:rsidR="004A67CC" w:rsidRDefault="004A67CC" w:rsidP="00136677">
            <w:r>
              <w:t>30-31 Reserved</w:t>
            </w:r>
          </w:p>
        </w:tc>
      </w:tr>
    </w:tbl>
    <w:p w14:paraId="6538F3EA" w14:textId="77777777" w:rsidR="0018449B" w:rsidRPr="0018449B" w:rsidRDefault="0018449B" w:rsidP="0018449B"/>
    <w:p w14:paraId="54F24DCB" w14:textId="77777777" w:rsidR="004673CC" w:rsidRDefault="00E15E15" w:rsidP="002C3CE6">
      <w:pPr>
        <w:pStyle w:val="Heading4"/>
        <w:numPr>
          <w:ilvl w:val="3"/>
          <w:numId w:val="4"/>
        </w:numPr>
      </w:pPr>
      <w:bookmarkStart w:id="104" w:name="_Ref176013441"/>
      <w:r>
        <w:lastRenderedPageBreak/>
        <w:t>ECAT Field</w:t>
      </w:r>
      <w:bookmarkEnd w:id="104"/>
    </w:p>
    <w:p w14:paraId="6E9F5343" w14:textId="77777777" w:rsidR="00E15E15" w:rsidRDefault="00E15E15" w:rsidP="00E15E15">
      <w:r>
        <w:t>The ECAT field indicates the Emitter Category (i.e. airframe type) for each ADSB emitter that is being tracked. This field contains information about what kind of aircraft, ground vehicle, obstacle, or other airspace user is emitting ADS-B packets, and can be used to understand the emitter’s maneuvering capability and potential for wake vortex impact.</w:t>
      </w:r>
    </w:p>
    <w:tbl>
      <w:tblPr>
        <w:tblStyle w:val="TableGrid"/>
        <w:tblW w:w="0" w:type="auto"/>
        <w:tblLook w:val="04A0" w:firstRow="1" w:lastRow="0" w:firstColumn="1" w:lastColumn="0" w:noHBand="0" w:noVBand="1"/>
      </w:tblPr>
      <w:tblGrid>
        <w:gridCol w:w="1278"/>
        <w:gridCol w:w="9738"/>
      </w:tblGrid>
      <w:tr w:rsidR="00E15E15" w14:paraId="14171C92" w14:textId="77777777" w:rsidTr="00E15E15">
        <w:tc>
          <w:tcPr>
            <w:tcW w:w="1278" w:type="dxa"/>
            <w:shd w:val="clear" w:color="auto" w:fill="DBDBDB" w:themeFill="accent6" w:themeFillTint="66"/>
          </w:tcPr>
          <w:p w14:paraId="714A2E78" w14:textId="77777777" w:rsidR="00E15E15" w:rsidRPr="00E15E15" w:rsidRDefault="00E15E15" w:rsidP="00E15E15">
            <w:pPr>
              <w:jc w:val="center"/>
              <w:rPr>
                <w:b/>
                <w:bCs/>
              </w:rPr>
            </w:pPr>
            <w:r w:rsidRPr="00E15E15">
              <w:rPr>
                <w:b/>
                <w:bCs/>
              </w:rPr>
              <w:t>ECAT Value</w:t>
            </w:r>
          </w:p>
        </w:tc>
        <w:tc>
          <w:tcPr>
            <w:tcW w:w="9738" w:type="dxa"/>
            <w:shd w:val="clear" w:color="auto" w:fill="DBDBDB" w:themeFill="accent6" w:themeFillTint="66"/>
          </w:tcPr>
          <w:p w14:paraId="45E59878" w14:textId="77777777" w:rsidR="00E15E15" w:rsidRPr="00E15E15" w:rsidRDefault="00E15E15" w:rsidP="00E15E15">
            <w:pPr>
              <w:jc w:val="center"/>
              <w:rPr>
                <w:b/>
                <w:bCs/>
              </w:rPr>
            </w:pPr>
            <w:r w:rsidRPr="00E15E15">
              <w:rPr>
                <w:b/>
                <w:bCs/>
              </w:rPr>
              <w:t>Emitter Category</w:t>
            </w:r>
          </w:p>
        </w:tc>
      </w:tr>
      <w:tr w:rsidR="00E15E15" w14:paraId="1DD37FBB" w14:textId="77777777" w:rsidTr="00E15E15">
        <w:tc>
          <w:tcPr>
            <w:tcW w:w="1278" w:type="dxa"/>
          </w:tcPr>
          <w:p w14:paraId="55AFD2DF" w14:textId="77777777" w:rsidR="00E15E15" w:rsidRDefault="00165C4B" w:rsidP="00E15E15">
            <w:pPr>
              <w:jc w:val="center"/>
            </w:pPr>
            <w:r>
              <w:t>-1</w:t>
            </w:r>
          </w:p>
        </w:tc>
        <w:tc>
          <w:tcPr>
            <w:tcW w:w="9738" w:type="dxa"/>
          </w:tcPr>
          <w:p w14:paraId="553999F0" w14:textId="77777777" w:rsidR="00E15E15" w:rsidRDefault="00E15E15" w:rsidP="00E15E15">
            <w:pPr>
              <w:jc w:val="center"/>
            </w:pPr>
            <w:r>
              <w:t>Invalid</w:t>
            </w:r>
          </w:p>
        </w:tc>
      </w:tr>
      <w:tr w:rsidR="00E15E15" w14:paraId="6A082749" w14:textId="77777777" w:rsidTr="00E15E15">
        <w:tc>
          <w:tcPr>
            <w:tcW w:w="1278" w:type="dxa"/>
          </w:tcPr>
          <w:p w14:paraId="55D7DFDB" w14:textId="77777777" w:rsidR="00E15E15" w:rsidRDefault="00165C4B" w:rsidP="00E15E15">
            <w:pPr>
              <w:jc w:val="center"/>
            </w:pPr>
            <w:r>
              <w:t>0</w:t>
            </w:r>
          </w:p>
        </w:tc>
        <w:tc>
          <w:tcPr>
            <w:tcW w:w="9738" w:type="dxa"/>
          </w:tcPr>
          <w:p w14:paraId="55B3B3DE" w14:textId="77777777" w:rsidR="00E15E15" w:rsidRDefault="00E15E15" w:rsidP="00E15E15">
            <w:pPr>
              <w:jc w:val="center"/>
            </w:pPr>
            <w:r>
              <w:t>No Category Information</w:t>
            </w:r>
          </w:p>
        </w:tc>
      </w:tr>
      <w:tr w:rsidR="00165C4B" w14:paraId="56CE23E8" w14:textId="77777777" w:rsidTr="00E15E15">
        <w:tc>
          <w:tcPr>
            <w:tcW w:w="1278" w:type="dxa"/>
          </w:tcPr>
          <w:p w14:paraId="55D7FAFA" w14:textId="77777777" w:rsidR="00165C4B" w:rsidRDefault="00165C4B" w:rsidP="00165C4B">
            <w:pPr>
              <w:jc w:val="center"/>
            </w:pPr>
            <w:r>
              <w:t>1</w:t>
            </w:r>
          </w:p>
        </w:tc>
        <w:tc>
          <w:tcPr>
            <w:tcW w:w="9738" w:type="dxa"/>
          </w:tcPr>
          <w:p w14:paraId="59C43265" w14:textId="77777777" w:rsidR="00165C4B" w:rsidRDefault="00165C4B" w:rsidP="00165C4B">
            <w:pPr>
              <w:jc w:val="center"/>
            </w:pPr>
            <w:r>
              <w:t>Light Aircraft (&lt; 7,000kg)</w:t>
            </w:r>
          </w:p>
        </w:tc>
      </w:tr>
      <w:tr w:rsidR="00165C4B" w14:paraId="44F74529" w14:textId="77777777" w:rsidTr="00E15E15">
        <w:tc>
          <w:tcPr>
            <w:tcW w:w="1278" w:type="dxa"/>
          </w:tcPr>
          <w:p w14:paraId="3D44659B" w14:textId="77777777" w:rsidR="00165C4B" w:rsidRDefault="00165C4B" w:rsidP="00165C4B">
            <w:pPr>
              <w:jc w:val="center"/>
            </w:pPr>
            <w:r>
              <w:t>2</w:t>
            </w:r>
          </w:p>
        </w:tc>
        <w:tc>
          <w:tcPr>
            <w:tcW w:w="9738" w:type="dxa"/>
          </w:tcPr>
          <w:p w14:paraId="03FABB7C" w14:textId="77777777" w:rsidR="00165C4B" w:rsidRDefault="00165C4B" w:rsidP="00165C4B">
            <w:pPr>
              <w:jc w:val="center"/>
            </w:pPr>
            <w:r>
              <w:t>Medium 1 (7,000kg – 34,000kg)</w:t>
            </w:r>
          </w:p>
        </w:tc>
      </w:tr>
      <w:tr w:rsidR="00165C4B" w14:paraId="3615061F" w14:textId="77777777" w:rsidTr="00E15E15">
        <w:tc>
          <w:tcPr>
            <w:tcW w:w="1278" w:type="dxa"/>
          </w:tcPr>
          <w:p w14:paraId="5D2509D0" w14:textId="77777777" w:rsidR="00165C4B" w:rsidRDefault="00165C4B" w:rsidP="00165C4B">
            <w:pPr>
              <w:jc w:val="center"/>
            </w:pPr>
            <w:r>
              <w:t>3</w:t>
            </w:r>
          </w:p>
        </w:tc>
        <w:tc>
          <w:tcPr>
            <w:tcW w:w="9738" w:type="dxa"/>
          </w:tcPr>
          <w:p w14:paraId="70F65B2F" w14:textId="77777777" w:rsidR="00165C4B" w:rsidRDefault="00165C4B" w:rsidP="00165C4B">
            <w:pPr>
              <w:jc w:val="center"/>
            </w:pPr>
            <w:r>
              <w:t>Medium 2 (34,000kg – 136,000kg)</w:t>
            </w:r>
          </w:p>
        </w:tc>
      </w:tr>
      <w:tr w:rsidR="00165C4B" w14:paraId="6672F071" w14:textId="77777777" w:rsidTr="00E15E15">
        <w:tc>
          <w:tcPr>
            <w:tcW w:w="1278" w:type="dxa"/>
          </w:tcPr>
          <w:p w14:paraId="5F98AA40" w14:textId="77777777" w:rsidR="00165C4B" w:rsidRDefault="00165C4B" w:rsidP="00165C4B">
            <w:pPr>
              <w:jc w:val="center"/>
            </w:pPr>
            <w:r>
              <w:t>4</w:t>
            </w:r>
          </w:p>
        </w:tc>
        <w:tc>
          <w:tcPr>
            <w:tcW w:w="9738" w:type="dxa"/>
          </w:tcPr>
          <w:p w14:paraId="7EC85507" w14:textId="77777777" w:rsidR="00165C4B" w:rsidRDefault="00165C4B" w:rsidP="00165C4B">
            <w:pPr>
              <w:jc w:val="center"/>
            </w:pPr>
            <w:r>
              <w:t>High Vortex Aircraft</w:t>
            </w:r>
          </w:p>
        </w:tc>
      </w:tr>
      <w:tr w:rsidR="00165C4B" w14:paraId="6D97C985" w14:textId="77777777" w:rsidTr="00E15E15">
        <w:tc>
          <w:tcPr>
            <w:tcW w:w="1278" w:type="dxa"/>
          </w:tcPr>
          <w:p w14:paraId="627F057A" w14:textId="77777777" w:rsidR="00165C4B" w:rsidRDefault="00165C4B" w:rsidP="00165C4B">
            <w:pPr>
              <w:jc w:val="center"/>
            </w:pPr>
            <w:r>
              <w:t>5</w:t>
            </w:r>
          </w:p>
        </w:tc>
        <w:tc>
          <w:tcPr>
            <w:tcW w:w="9738" w:type="dxa"/>
          </w:tcPr>
          <w:p w14:paraId="3E01FEC6" w14:textId="77777777" w:rsidR="00165C4B" w:rsidRDefault="00165C4B" w:rsidP="00165C4B">
            <w:pPr>
              <w:jc w:val="center"/>
            </w:pPr>
            <w:r>
              <w:t>Heavy (&gt; 136,000kg)</w:t>
            </w:r>
          </w:p>
        </w:tc>
      </w:tr>
      <w:tr w:rsidR="00165C4B" w14:paraId="5DC3B870" w14:textId="77777777" w:rsidTr="00E15E15">
        <w:tc>
          <w:tcPr>
            <w:tcW w:w="1278" w:type="dxa"/>
          </w:tcPr>
          <w:p w14:paraId="731ADA1D" w14:textId="77777777" w:rsidR="00165C4B" w:rsidRDefault="00165C4B" w:rsidP="00165C4B">
            <w:pPr>
              <w:jc w:val="center"/>
            </w:pPr>
            <w:r>
              <w:t>6</w:t>
            </w:r>
          </w:p>
        </w:tc>
        <w:tc>
          <w:tcPr>
            <w:tcW w:w="9738" w:type="dxa"/>
          </w:tcPr>
          <w:p w14:paraId="682E92D4" w14:textId="77777777" w:rsidR="00165C4B" w:rsidRDefault="00165C4B" w:rsidP="00165C4B">
            <w:pPr>
              <w:jc w:val="center"/>
            </w:pPr>
            <w:r>
              <w:t>High Performance (&gt; 5 G acceleration and &gt; 400 kts speed)</w:t>
            </w:r>
          </w:p>
        </w:tc>
      </w:tr>
      <w:tr w:rsidR="00165C4B" w14:paraId="256CCA0E" w14:textId="77777777" w:rsidTr="00E15E15">
        <w:tc>
          <w:tcPr>
            <w:tcW w:w="1278" w:type="dxa"/>
          </w:tcPr>
          <w:p w14:paraId="38879055" w14:textId="77777777" w:rsidR="00165C4B" w:rsidRDefault="00165C4B" w:rsidP="00165C4B">
            <w:pPr>
              <w:jc w:val="center"/>
            </w:pPr>
            <w:r>
              <w:t>7</w:t>
            </w:r>
          </w:p>
        </w:tc>
        <w:tc>
          <w:tcPr>
            <w:tcW w:w="9738" w:type="dxa"/>
          </w:tcPr>
          <w:p w14:paraId="43B8D915" w14:textId="77777777" w:rsidR="00165C4B" w:rsidRDefault="00165C4B" w:rsidP="00165C4B">
            <w:pPr>
              <w:jc w:val="center"/>
            </w:pPr>
            <w:r>
              <w:t>Rotorcraft</w:t>
            </w:r>
          </w:p>
        </w:tc>
      </w:tr>
      <w:tr w:rsidR="00165C4B" w14:paraId="0BC395C3" w14:textId="77777777" w:rsidTr="00E15E15">
        <w:tc>
          <w:tcPr>
            <w:tcW w:w="1278" w:type="dxa"/>
          </w:tcPr>
          <w:p w14:paraId="5990433E" w14:textId="77777777" w:rsidR="00165C4B" w:rsidRDefault="00165C4B" w:rsidP="00165C4B">
            <w:pPr>
              <w:jc w:val="center"/>
            </w:pPr>
            <w:r>
              <w:t>8</w:t>
            </w:r>
          </w:p>
        </w:tc>
        <w:tc>
          <w:tcPr>
            <w:tcW w:w="9738" w:type="dxa"/>
          </w:tcPr>
          <w:p w14:paraId="0E70784B" w14:textId="77777777" w:rsidR="00165C4B" w:rsidRDefault="00165C4B" w:rsidP="00165C4B">
            <w:pPr>
              <w:jc w:val="center"/>
            </w:pPr>
            <w:r>
              <w:t>Reserved</w:t>
            </w:r>
          </w:p>
        </w:tc>
      </w:tr>
      <w:tr w:rsidR="00165C4B" w14:paraId="6E28F27E" w14:textId="77777777" w:rsidTr="00E15E15">
        <w:tc>
          <w:tcPr>
            <w:tcW w:w="1278" w:type="dxa"/>
          </w:tcPr>
          <w:p w14:paraId="69551C60" w14:textId="77777777" w:rsidR="00165C4B" w:rsidRDefault="00165C4B" w:rsidP="00165C4B">
            <w:pPr>
              <w:jc w:val="center"/>
            </w:pPr>
            <w:r>
              <w:t>9</w:t>
            </w:r>
          </w:p>
        </w:tc>
        <w:tc>
          <w:tcPr>
            <w:tcW w:w="9738" w:type="dxa"/>
          </w:tcPr>
          <w:p w14:paraId="012E741B" w14:textId="77777777" w:rsidR="00165C4B" w:rsidRDefault="00165C4B" w:rsidP="00165C4B">
            <w:pPr>
              <w:jc w:val="center"/>
            </w:pPr>
            <w:r>
              <w:t>Glider / Sailplane</w:t>
            </w:r>
          </w:p>
        </w:tc>
      </w:tr>
      <w:tr w:rsidR="00165C4B" w14:paraId="4EF11966" w14:textId="77777777" w:rsidTr="00E15E15">
        <w:tc>
          <w:tcPr>
            <w:tcW w:w="1278" w:type="dxa"/>
          </w:tcPr>
          <w:p w14:paraId="33EBBEF1" w14:textId="77777777" w:rsidR="00165C4B" w:rsidRDefault="00165C4B" w:rsidP="00165C4B">
            <w:pPr>
              <w:jc w:val="center"/>
            </w:pPr>
            <w:r>
              <w:t>10</w:t>
            </w:r>
          </w:p>
        </w:tc>
        <w:tc>
          <w:tcPr>
            <w:tcW w:w="9738" w:type="dxa"/>
          </w:tcPr>
          <w:p w14:paraId="7608E975" w14:textId="77777777" w:rsidR="00165C4B" w:rsidRDefault="00165C4B" w:rsidP="00165C4B">
            <w:pPr>
              <w:jc w:val="center"/>
            </w:pPr>
            <w:r>
              <w:t>Lighter Than Air</w:t>
            </w:r>
          </w:p>
        </w:tc>
      </w:tr>
      <w:tr w:rsidR="00165C4B" w14:paraId="76FEA12F" w14:textId="77777777" w:rsidTr="00E15E15">
        <w:tc>
          <w:tcPr>
            <w:tcW w:w="1278" w:type="dxa"/>
          </w:tcPr>
          <w:p w14:paraId="12684D7A" w14:textId="77777777" w:rsidR="00165C4B" w:rsidRDefault="00165C4B" w:rsidP="00165C4B">
            <w:pPr>
              <w:jc w:val="center"/>
            </w:pPr>
            <w:r>
              <w:t>11</w:t>
            </w:r>
          </w:p>
        </w:tc>
        <w:tc>
          <w:tcPr>
            <w:tcW w:w="9738" w:type="dxa"/>
          </w:tcPr>
          <w:p w14:paraId="4670F89E" w14:textId="77777777" w:rsidR="00165C4B" w:rsidRDefault="00165C4B" w:rsidP="00165C4B">
            <w:pPr>
              <w:jc w:val="center"/>
            </w:pPr>
            <w:r>
              <w:t>Parachutist / Skydiver</w:t>
            </w:r>
          </w:p>
        </w:tc>
      </w:tr>
      <w:tr w:rsidR="00165C4B" w14:paraId="06952511" w14:textId="77777777" w:rsidTr="00E15E15">
        <w:tc>
          <w:tcPr>
            <w:tcW w:w="1278" w:type="dxa"/>
          </w:tcPr>
          <w:p w14:paraId="217A7579" w14:textId="77777777" w:rsidR="00165C4B" w:rsidRDefault="00165C4B" w:rsidP="00165C4B">
            <w:pPr>
              <w:jc w:val="center"/>
            </w:pPr>
            <w:r>
              <w:t>12</w:t>
            </w:r>
          </w:p>
        </w:tc>
        <w:tc>
          <w:tcPr>
            <w:tcW w:w="9738" w:type="dxa"/>
          </w:tcPr>
          <w:p w14:paraId="71F95DEC" w14:textId="77777777" w:rsidR="00165C4B" w:rsidRDefault="00165C4B" w:rsidP="00165C4B">
            <w:pPr>
              <w:jc w:val="center"/>
            </w:pPr>
            <w:r>
              <w:t>Ultralight / Hang Glider / Paraglider</w:t>
            </w:r>
          </w:p>
        </w:tc>
      </w:tr>
      <w:tr w:rsidR="00165C4B" w14:paraId="02DEA939" w14:textId="77777777" w:rsidTr="00E15E15">
        <w:tc>
          <w:tcPr>
            <w:tcW w:w="1278" w:type="dxa"/>
          </w:tcPr>
          <w:p w14:paraId="22BBBA18" w14:textId="77777777" w:rsidR="00165C4B" w:rsidRDefault="00165C4B" w:rsidP="00165C4B">
            <w:pPr>
              <w:jc w:val="center"/>
            </w:pPr>
            <w:r>
              <w:t>13</w:t>
            </w:r>
          </w:p>
        </w:tc>
        <w:tc>
          <w:tcPr>
            <w:tcW w:w="9738" w:type="dxa"/>
          </w:tcPr>
          <w:p w14:paraId="16DEF80C" w14:textId="77777777" w:rsidR="00165C4B" w:rsidRDefault="00165C4B" w:rsidP="00165C4B">
            <w:pPr>
              <w:jc w:val="center"/>
            </w:pPr>
            <w:r>
              <w:t>Reserved 1</w:t>
            </w:r>
          </w:p>
        </w:tc>
      </w:tr>
      <w:tr w:rsidR="00165C4B" w14:paraId="75B028D2" w14:textId="77777777" w:rsidTr="00E15E15">
        <w:tc>
          <w:tcPr>
            <w:tcW w:w="1278" w:type="dxa"/>
          </w:tcPr>
          <w:p w14:paraId="330EA069" w14:textId="77777777" w:rsidR="00165C4B" w:rsidRDefault="00165C4B" w:rsidP="00165C4B">
            <w:pPr>
              <w:jc w:val="center"/>
            </w:pPr>
            <w:r>
              <w:t>14</w:t>
            </w:r>
          </w:p>
        </w:tc>
        <w:tc>
          <w:tcPr>
            <w:tcW w:w="9738" w:type="dxa"/>
          </w:tcPr>
          <w:p w14:paraId="532CB888" w14:textId="77777777" w:rsidR="00165C4B" w:rsidRDefault="00165C4B" w:rsidP="00165C4B">
            <w:pPr>
              <w:jc w:val="center"/>
            </w:pPr>
            <w:r>
              <w:t>Unmanned Aerial Vehicle</w:t>
            </w:r>
          </w:p>
        </w:tc>
      </w:tr>
      <w:tr w:rsidR="00165C4B" w14:paraId="386E0E3B" w14:textId="77777777" w:rsidTr="00E15E15">
        <w:tc>
          <w:tcPr>
            <w:tcW w:w="1278" w:type="dxa"/>
          </w:tcPr>
          <w:p w14:paraId="021B0451" w14:textId="77777777" w:rsidR="00165C4B" w:rsidRDefault="00165C4B" w:rsidP="00165C4B">
            <w:pPr>
              <w:jc w:val="center"/>
            </w:pPr>
            <w:r>
              <w:t>15</w:t>
            </w:r>
          </w:p>
        </w:tc>
        <w:tc>
          <w:tcPr>
            <w:tcW w:w="9738" w:type="dxa"/>
          </w:tcPr>
          <w:p w14:paraId="61814CD9" w14:textId="77777777" w:rsidR="00165C4B" w:rsidRDefault="00165C4B" w:rsidP="00165C4B">
            <w:pPr>
              <w:jc w:val="center"/>
            </w:pPr>
            <w:r>
              <w:t>Space / Transatmospheric Vehicle</w:t>
            </w:r>
          </w:p>
        </w:tc>
      </w:tr>
      <w:tr w:rsidR="00165C4B" w14:paraId="232C4264" w14:textId="77777777" w:rsidTr="00E15E15">
        <w:tc>
          <w:tcPr>
            <w:tcW w:w="1278" w:type="dxa"/>
          </w:tcPr>
          <w:p w14:paraId="7124BF67" w14:textId="77777777" w:rsidR="00165C4B" w:rsidRDefault="00165C4B" w:rsidP="00165C4B">
            <w:pPr>
              <w:jc w:val="center"/>
            </w:pPr>
            <w:r>
              <w:t>16</w:t>
            </w:r>
          </w:p>
        </w:tc>
        <w:tc>
          <w:tcPr>
            <w:tcW w:w="9738" w:type="dxa"/>
          </w:tcPr>
          <w:p w14:paraId="29CFC7AF" w14:textId="77777777" w:rsidR="00165C4B" w:rsidRDefault="00165C4B" w:rsidP="00165C4B">
            <w:pPr>
              <w:jc w:val="center"/>
            </w:pPr>
            <w:r>
              <w:t>Reserved 2</w:t>
            </w:r>
          </w:p>
        </w:tc>
      </w:tr>
      <w:tr w:rsidR="00165C4B" w14:paraId="27AEB7EA" w14:textId="77777777" w:rsidTr="00E15E15">
        <w:tc>
          <w:tcPr>
            <w:tcW w:w="1278" w:type="dxa"/>
          </w:tcPr>
          <w:p w14:paraId="73FBCA8B" w14:textId="77777777" w:rsidR="00165C4B" w:rsidRDefault="00165C4B" w:rsidP="00165C4B">
            <w:pPr>
              <w:jc w:val="center"/>
            </w:pPr>
            <w:r>
              <w:t>17</w:t>
            </w:r>
          </w:p>
        </w:tc>
        <w:tc>
          <w:tcPr>
            <w:tcW w:w="9738" w:type="dxa"/>
          </w:tcPr>
          <w:p w14:paraId="1D963CFF" w14:textId="77777777" w:rsidR="00165C4B" w:rsidRDefault="00165C4B" w:rsidP="00165C4B">
            <w:pPr>
              <w:jc w:val="center"/>
            </w:pPr>
            <w:r>
              <w:t>Surface Emergency Vehicle</w:t>
            </w:r>
          </w:p>
        </w:tc>
      </w:tr>
      <w:tr w:rsidR="00165C4B" w14:paraId="5FEBF71B" w14:textId="77777777" w:rsidTr="00E15E15">
        <w:tc>
          <w:tcPr>
            <w:tcW w:w="1278" w:type="dxa"/>
          </w:tcPr>
          <w:p w14:paraId="74D2451A" w14:textId="77777777" w:rsidR="00165C4B" w:rsidRDefault="00165C4B" w:rsidP="00165C4B">
            <w:pPr>
              <w:jc w:val="center"/>
            </w:pPr>
            <w:r>
              <w:t>18</w:t>
            </w:r>
          </w:p>
        </w:tc>
        <w:tc>
          <w:tcPr>
            <w:tcW w:w="9738" w:type="dxa"/>
          </w:tcPr>
          <w:p w14:paraId="41B1E005" w14:textId="77777777" w:rsidR="00165C4B" w:rsidRDefault="00165C4B" w:rsidP="00165C4B">
            <w:pPr>
              <w:jc w:val="center"/>
            </w:pPr>
            <w:r>
              <w:t>Surface Service Vehicle</w:t>
            </w:r>
          </w:p>
        </w:tc>
      </w:tr>
      <w:tr w:rsidR="00165C4B" w14:paraId="4629B510" w14:textId="77777777" w:rsidTr="00E15E15">
        <w:tc>
          <w:tcPr>
            <w:tcW w:w="1278" w:type="dxa"/>
          </w:tcPr>
          <w:p w14:paraId="7A73B819" w14:textId="77777777" w:rsidR="00165C4B" w:rsidRDefault="00165C4B" w:rsidP="00165C4B">
            <w:pPr>
              <w:jc w:val="center"/>
            </w:pPr>
            <w:r>
              <w:t>19</w:t>
            </w:r>
          </w:p>
        </w:tc>
        <w:tc>
          <w:tcPr>
            <w:tcW w:w="9738" w:type="dxa"/>
          </w:tcPr>
          <w:p w14:paraId="446A897F" w14:textId="77777777" w:rsidR="00165C4B" w:rsidRDefault="00165C4B" w:rsidP="00165C4B">
            <w:pPr>
              <w:jc w:val="center"/>
            </w:pPr>
            <w:r>
              <w:t>Point Obstacle</w:t>
            </w:r>
          </w:p>
        </w:tc>
      </w:tr>
      <w:tr w:rsidR="00165C4B" w14:paraId="0389B49B" w14:textId="77777777" w:rsidTr="00E15E15">
        <w:tc>
          <w:tcPr>
            <w:tcW w:w="1278" w:type="dxa"/>
          </w:tcPr>
          <w:p w14:paraId="4913FE2E" w14:textId="77777777" w:rsidR="00165C4B" w:rsidRDefault="00165C4B" w:rsidP="00165C4B">
            <w:pPr>
              <w:jc w:val="center"/>
            </w:pPr>
            <w:r>
              <w:t>20</w:t>
            </w:r>
          </w:p>
        </w:tc>
        <w:tc>
          <w:tcPr>
            <w:tcW w:w="9738" w:type="dxa"/>
          </w:tcPr>
          <w:p w14:paraId="1F0AFC9C" w14:textId="77777777" w:rsidR="00165C4B" w:rsidRDefault="00165C4B" w:rsidP="00165C4B">
            <w:pPr>
              <w:jc w:val="center"/>
            </w:pPr>
            <w:r>
              <w:t>Cluster Obstacle</w:t>
            </w:r>
          </w:p>
        </w:tc>
      </w:tr>
      <w:tr w:rsidR="00165C4B" w14:paraId="38AE93B3" w14:textId="77777777" w:rsidTr="00E15E15">
        <w:tc>
          <w:tcPr>
            <w:tcW w:w="1278" w:type="dxa"/>
          </w:tcPr>
          <w:p w14:paraId="54E2602B" w14:textId="77777777" w:rsidR="00165C4B" w:rsidRDefault="00165C4B" w:rsidP="00165C4B">
            <w:pPr>
              <w:jc w:val="center"/>
            </w:pPr>
            <w:r>
              <w:t>21</w:t>
            </w:r>
          </w:p>
        </w:tc>
        <w:tc>
          <w:tcPr>
            <w:tcW w:w="9738" w:type="dxa"/>
          </w:tcPr>
          <w:p w14:paraId="0B9044DD" w14:textId="77777777" w:rsidR="00165C4B" w:rsidRDefault="00165C4B" w:rsidP="00165C4B">
            <w:pPr>
              <w:jc w:val="center"/>
            </w:pPr>
            <w:r>
              <w:t>Line Obstacle</w:t>
            </w:r>
          </w:p>
        </w:tc>
      </w:tr>
    </w:tbl>
    <w:p w14:paraId="1C650376" w14:textId="77777777" w:rsidR="004673CC" w:rsidRPr="00E15E15" w:rsidRDefault="004673CC"/>
    <w:p w14:paraId="6A4279A4" w14:textId="77777777" w:rsidR="002019BF" w:rsidRDefault="002019BF" w:rsidP="002C3CE6">
      <w:pPr>
        <w:pStyle w:val="Heading4"/>
        <w:numPr>
          <w:ilvl w:val="3"/>
          <w:numId w:val="4"/>
        </w:numPr>
        <w:sectPr w:rsidR="002019BF" w:rsidSect="003547B7">
          <w:pgSz w:w="12240" w:h="15840"/>
          <w:pgMar w:top="720" w:right="720" w:bottom="720" w:left="720" w:header="288" w:footer="288" w:gutter="0"/>
          <w:cols w:space="720"/>
          <w:titlePg/>
          <w:docGrid w:linePitch="360"/>
        </w:sectPr>
      </w:pPr>
      <w:bookmarkStart w:id="105" w:name="_Ref176013490"/>
    </w:p>
    <w:p w14:paraId="13417620" w14:textId="77777777" w:rsidR="00435CD8" w:rsidRPr="00435CD8" w:rsidRDefault="00435CD8" w:rsidP="002C3CE6">
      <w:pPr>
        <w:pStyle w:val="Heading4"/>
        <w:numPr>
          <w:ilvl w:val="3"/>
          <w:numId w:val="4"/>
        </w:numPr>
      </w:pPr>
      <w:bookmarkStart w:id="106" w:name="_Ref206888411"/>
      <w:r>
        <w:lastRenderedPageBreak/>
        <w:t>NICNAC Bitfield</w:t>
      </w:r>
      <w:bookmarkEnd w:id="106"/>
    </w:p>
    <w:tbl>
      <w:tblPr>
        <w:tblStyle w:val="TableGrid"/>
        <w:tblW w:w="10944" w:type="dxa"/>
        <w:tblLayout w:type="fixed"/>
        <w:tblLook w:val="04A0" w:firstRow="1" w:lastRow="0" w:firstColumn="1" w:lastColumn="0" w:noHBand="0" w:noVBand="1"/>
      </w:tblPr>
      <w:tblGrid>
        <w:gridCol w:w="918"/>
        <w:gridCol w:w="900"/>
        <w:gridCol w:w="720"/>
        <w:gridCol w:w="630"/>
        <w:gridCol w:w="450"/>
        <w:gridCol w:w="630"/>
        <w:gridCol w:w="540"/>
        <w:gridCol w:w="630"/>
        <w:gridCol w:w="630"/>
        <w:gridCol w:w="627"/>
        <w:gridCol w:w="599"/>
        <w:gridCol w:w="1274"/>
        <w:gridCol w:w="599"/>
        <w:gridCol w:w="599"/>
        <w:gridCol w:w="599"/>
        <w:gridCol w:w="599"/>
      </w:tblGrid>
      <w:tr w:rsidR="00435CD8" w14:paraId="08FF9B22" w14:textId="77777777" w:rsidTr="00435CD8">
        <w:tc>
          <w:tcPr>
            <w:tcW w:w="10944" w:type="dxa"/>
            <w:gridSpan w:val="16"/>
            <w:shd w:val="clear" w:color="auto" w:fill="A5A5A5"/>
          </w:tcPr>
          <w:p w14:paraId="515D7288" w14:textId="77777777" w:rsidR="00435CD8" w:rsidRDefault="00435CD8" w:rsidP="00435CD8">
            <w:r>
              <w:rPr>
                <w:b/>
                <w:bCs/>
              </w:rPr>
              <w:t xml:space="preserve">NICNAC </w:t>
            </w:r>
            <w:r w:rsidRPr="00435CD8">
              <w:rPr>
                <w:b/>
                <w:bCs/>
              </w:rPr>
              <w:t>Bitfield</w:t>
            </w:r>
          </w:p>
        </w:tc>
      </w:tr>
      <w:tr w:rsidR="00435CD8" w14:paraId="753877F6" w14:textId="77777777" w:rsidTr="00164548">
        <w:tc>
          <w:tcPr>
            <w:tcW w:w="918" w:type="dxa"/>
          </w:tcPr>
          <w:p w14:paraId="50EF2504" w14:textId="77777777" w:rsidR="00435CD8" w:rsidRDefault="00435CD8" w:rsidP="00164548">
            <w:pPr>
              <w:jc w:val="center"/>
            </w:pPr>
            <w:r>
              <w:t>15</w:t>
            </w:r>
          </w:p>
        </w:tc>
        <w:tc>
          <w:tcPr>
            <w:tcW w:w="900" w:type="dxa"/>
          </w:tcPr>
          <w:p w14:paraId="016BF71A" w14:textId="77777777" w:rsidR="00435CD8" w:rsidRDefault="00435CD8" w:rsidP="00164548">
            <w:pPr>
              <w:jc w:val="center"/>
            </w:pPr>
            <w:r>
              <w:t>14</w:t>
            </w:r>
          </w:p>
        </w:tc>
        <w:tc>
          <w:tcPr>
            <w:tcW w:w="720" w:type="dxa"/>
          </w:tcPr>
          <w:p w14:paraId="25F36276" w14:textId="77777777" w:rsidR="00435CD8" w:rsidRDefault="00435CD8" w:rsidP="00164548">
            <w:pPr>
              <w:jc w:val="center"/>
            </w:pPr>
            <w:r>
              <w:t>13</w:t>
            </w:r>
          </w:p>
        </w:tc>
        <w:tc>
          <w:tcPr>
            <w:tcW w:w="630" w:type="dxa"/>
          </w:tcPr>
          <w:p w14:paraId="0514FD52" w14:textId="77777777" w:rsidR="00435CD8" w:rsidRDefault="00435CD8" w:rsidP="00164548">
            <w:pPr>
              <w:jc w:val="center"/>
            </w:pPr>
            <w:r>
              <w:t>12</w:t>
            </w:r>
          </w:p>
        </w:tc>
        <w:tc>
          <w:tcPr>
            <w:tcW w:w="450" w:type="dxa"/>
          </w:tcPr>
          <w:p w14:paraId="1146F777" w14:textId="77777777" w:rsidR="00435CD8" w:rsidRDefault="00435CD8" w:rsidP="00164548">
            <w:pPr>
              <w:jc w:val="center"/>
            </w:pPr>
            <w:r>
              <w:t>11</w:t>
            </w:r>
          </w:p>
        </w:tc>
        <w:tc>
          <w:tcPr>
            <w:tcW w:w="630" w:type="dxa"/>
          </w:tcPr>
          <w:p w14:paraId="6A9042B1" w14:textId="77777777" w:rsidR="00435CD8" w:rsidRDefault="00435CD8" w:rsidP="00164548">
            <w:pPr>
              <w:jc w:val="center"/>
            </w:pPr>
            <w:r>
              <w:t>10</w:t>
            </w:r>
          </w:p>
        </w:tc>
        <w:tc>
          <w:tcPr>
            <w:tcW w:w="540" w:type="dxa"/>
          </w:tcPr>
          <w:p w14:paraId="3B5B7A2C" w14:textId="77777777" w:rsidR="00435CD8" w:rsidRDefault="00435CD8" w:rsidP="00164548">
            <w:pPr>
              <w:jc w:val="center"/>
            </w:pPr>
            <w:r>
              <w:t>9</w:t>
            </w:r>
          </w:p>
        </w:tc>
        <w:tc>
          <w:tcPr>
            <w:tcW w:w="630" w:type="dxa"/>
          </w:tcPr>
          <w:p w14:paraId="3F6AC180" w14:textId="77777777" w:rsidR="00435CD8" w:rsidRDefault="00435CD8" w:rsidP="00164548">
            <w:pPr>
              <w:jc w:val="center"/>
            </w:pPr>
            <w:r>
              <w:t>8</w:t>
            </w:r>
          </w:p>
        </w:tc>
        <w:tc>
          <w:tcPr>
            <w:tcW w:w="630" w:type="dxa"/>
          </w:tcPr>
          <w:p w14:paraId="7D8E2B54" w14:textId="77777777" w:rsidR="00435CD8" w:rsidRDefault="00435CD8" w:rsidP="00164548">
            <w:pPr>
              <w:jc w:val="center"/>
            </w:pPr>
            <w:r>
              <w:t>7</w:t>
            </w:r>
          </w:p>
        </w:tc>
        <w:tc>
          <w:tcPr>
            <w:tcW w:w="627" w:type="dxa"/>
          </w:tcPr>
          <w:p w14:paraId="522141EE" w14:textId="77777777" w:rsidR="00435CD8" w:rsidRDefault="00435CD8" w:rsidP="00164548">
            <w:pPr>
              <w:jc w:val="center"/>
            </w:pPr>
            <w:r>
              <w:t>6</w:t>
            </w:r>
          </w:p>
        </w:tc>
        <w:tc>
          <w:tcPr>
            <w:tcW w:w="599" w:type="dxa"/>
          </w:tcPr>
          <w:p w14:paraId="60EB306F" w14:textId="77777777" w:rsidR="00435CD8" w:rsidRDefault="00435CD8" w:rsidP="00164548">
            <w:pPr>
              <w:jc w:val="center"/>
            </w:pPr>
            <w:r>
              <w:t>5</w:t>
            </w:r>
          </w:p>
        </w:tc>
        <w:tc>
          <w:tcPr>
            <w:tcW w:w="1274" w:type="dxa"/>
          </w:tcPr>
          <w:p w14:paraId="39ADFE85" w14:textId="77777777" w:rsidR="00435CD8" w:rsidRDefault="00435CD8" w:rsidP="00164548">
            <w:pPr>
              <w:jc w:val="center"/>
            </w:pPr>
            <w:r>
              <w:t>4</w:t>
            </w:r>
          </w:p>
        </w:tc>
        <w:tc>
          <w:tcPr>
            <w:tcW w:w="599" w:type="dxa"/>
          </w:tcPr>
          <w:p w14:paraId="630A193E" w14:textId="77777777" w:rsidR="00435CD8" w:rsidRDefault="00435CD8" w:rsidP="00164548">
            <w:pPr>
              <w:jc w:val="center"/>
            </w:pPr>
            <w:r>
              <w:t>3</w:t>
            </w:r>
          </w:p>
        </w:tc>
        <w:tc>
          <w:tcPr>
            <w:tcW w:w="599" w:type="dxa"/>
          </w:tcPr>
          <w:p w14:paraId="15775311" w14:textId="77777777" w:rsidR="00435CD8" w:rsidRDefault="00435CD8" w:rsidP="00164548">
            <w:pPr>
              <w:jc w:val="center"/>
            </w:pPr>
            <w:r>
              <w:t>2</w:t>
            </w:r>
          </w:p>
        </w:tc>
        <w:tc>
          <w:tcPr>
            <w:tcW w:w="599" w:type="dxa"/>
          </w:tcPr>
          <w:p w14:paraId="1DBA6A1A" w14:textId="77777777" w:rsidR="00435CD8" w:rsidRDefault="00435CD8" w:rsidP="00164548">
            <w:pPr>
              <w:jc w:val="center"/>
            </w:pPr>
            <w:r>
              <w:t>1</w:t>
            </w:r>
          </w:p>
        </w:tc>
        <w:tc>
          <w:tcPr>
            <w:tcW w:w="599" w:type="dxa"/>
          </w:tcPr>
          <w:p w14:paraId="13852065" w14:textId="77777777" w:rsidR="00435CD8" w:rsidRDefault="00435CD8" w:rsidP="00164548">
            <w:pPr>
              <w:jc w:val="center"/>
            </w:pPr>
            <w:r>
              <w:t>0</w:t>
            </w:r>
          </w:p>
        </w:tc>
      </w:tr>
      <w:tr w:rsidR="00435CD8" w14:paraId="5447C3FA" w14:textId="77777777" w:rsidTr="00164548">
        <w:tc>
          <w:tcPr>
            <w:tcW w:w="1818" w:type="dxa"/>
            <w:gridSpan w:val="2"/>
          </w:tcPr>
          <w:p w14:paraId="125F1E31" w14:textId="77777777" w:rsidR="00435CD8" w:rsidRDefault="00435CD8" w:rsidP="00164548">
            <w:pPr>
              <w:jc w:val="center"/>
            </w:pPr>
            <w:r>
              <w:t>Source Integrity Level (SIL)</w:t>
            </w:r>
          </w:p>
        </w:tc>
        <w:tc>
          <w:tcPr>
            <w:tcW w:w="1350" w:type="dxa"/>
            <w:gridSpan w:val="2"/>
          </w:tcPr>
          <w:p w14:paraId="66160102" w14:textId="77777777" w:rsidR="00435CD8" w:rsidRDefault="00435CD8" w:rsidP="00164548">
            <w:pPr>
              <w:jc w:val="center"/>
            </w:pPr>
            <w:r>
              <w:t>Geometric Vertical Accuracy (GVA)</w:t>
            </w:r>
          </w:p>
        </w:tc>
        <w:tc>
          <w:tcPr>
            <w:tcW w:w="2250" w:type="dxa"/>
            <w:gridSpan w:val="4"/>
          </w:tcPr>
          <w:p w14:paraId="7531A74E" w14:textId="77777777" w:rsidR="00435CD8" w:rsidRPr="001C5595" w:rsidRDefault="00435CD8" w:rsidP="00164548">
            <w:pPr>
              <w:jc w:val="center"/>
            </w:pPr>
            <w:r>
              <w:t>Navigation Accuracy Category: Position (NAC</w:t>
            </w:r>
            <w:r>
              <w:rPr>
                <w:vertAlign w:val="subscript"/>
              </w:rPr>
              <w:t>p</w:t>
            </w:r>
            <w:r>
              <w:t>)</w:t>
            </w:r>
          </w:p>
        </w:tc>
        <w:tc>
          <w:tcPr>
            <w:tcW w:w="1856" w:type="dxa"/>
            <w:gridSpan w:val="3"/>
          </w:tcPr>
          <w:p w14:paraId="0CEC45AA" w14:textId="77777777" w:rsidR="00435CD8" w:rsidRDefault="00435CD8" w:rsidP="00164548">
            <w:pPr>
              <w:jc w:val="center"/>
            </w:pPr>
            <w:r>
              <w:t>Navigation Accuracy Category: Velocity (NAC</w:t>
            </w:r>
            <w:r>
              <w:rPr>
                <w:vertAlign w:val="subscript"/>
              </w:rPr>
              <w:t>v</w:t>
            </w:r>
            <w:r>
              <w:t>)</w:t>
            </w:r>
          </w:p>
        </w:tc>
        <w:tc>
          <w:tcPr>
            <w:tcW w:w="1274" w:type="dxa"/>
          </w:tcPr>
          <w:p w14:paraId="5F3934A4" w14:textId="77777777" w:rsidR="00435CD8" w:rsidRPr="001C5595" w:rsidRDefault="00435CD8" w:rsidP="00164548">
            <w:pPr>
              <w:jc w:val="center"/>
            </w:pPr>
            <w:r>
              <w:t>Navigation Integrity Category: Barometer (NIC</w:t>
            </w:r>
            <w:r>
              <w:rPr>
                <w:vertAlign w:val="subscript"/>
              </w:rPr>
              <w:t>baro</w:t>
            </w:r>
            <w:r>
              <w:t>)</w:t>
            </w:r>
          </w:p>
        </w:tc>
        <w:tc>
          <w:tcPr>
            <w:tcW w:w="2396" w:type="dxa"/>
            <w:gridSpan w:val="4"/>
          </w:tcPr>
          <w:p w14:paraId="30A56606" w14:textId="77777777" w:rsidR="00435CD8" w:rsidRDefault="00435CD8" w:rsidP="00164548">
            <w:pPr>
              <w:jc w:val="center"/>
            </w:pPr>
            <w:r>
              <w:t>Navigation Integrity Category (NIC)</w:t>
            </w:r>
          </w:p>
        </w:tc>
      </w:tr>
    </w:tbl>
    <w:p w14:paraId="603638D1" w14:textId="77777777" w:rsidR="00435CD8" w:rsidRPr="00435CD8" w:rsidRDefault="00435CD8" w:rsidP="00435CD8"/>
    <w:p w14:paraId="1B2E9274" w14:textId="77777777" w:rsidR="002019BF" w:rsidRPr="00EE3F68" w:rsidRDefault="002019BF" w:rsidP="002019BF">
      <w:pPr>
        <w:rPr>
          <w:rFonts w:asciiTheme="majorHAnsi" w:eastAsiaTheme="majorEastAsia" w:hAnsiTheme="majorHAnsi" w:cstheme="majorBidi"/>
          <w:b/>
          <w:bCs/>
          <w:i/>
          <w:iCs/>
          <w:color w:val="008139" w:themeColor="accent1" w:themeShade="BF"/>
        </w:rPr>
      </w:pPr>
      <w:r>
        <w:rPr>
          <w:b/>
          <w:bCs/>
        </w:rPr>
        <w:t>NICNAC</w:t>
      </w:r>
      <w:r w:rsidRPr="00EE3F68">
        <w:rPr>
          <w:b/>
          <w:bCs/>
        </w:rPr>
        <w:t>[0-3]: Navigation Integrity Category (NIC)</w:t>
      </w:r>
    </w:p>
    <w:p w14:paraId="64B52E86" w14:textId="77777777" w:rsidR="002019BF" w:rsidRDefault="002019BF" w:rsidP="002019BF">
      <w:r>
        <w:t>The radius of containment (NIC) indicates how much trust should be placed in an aircraft’s reported location in the horizonal plane. The NIC reports a radius of containment specified by the avionics system of the emitter. The probability that the aircraft is outside of this radius of containment due to its avionics system receiving a faulty signal from one of its inputs (without displaying an error) is provided by another bitfield called the Source Integrity Level (SIL). Combined, the NIC and SIL indicate how likely it is that an aircraft is not actually contained by a bubble of a specified size, centered at the aircraft’s reported location, assuming that the avionics onboard the aircraft are functioning correctly but may be given faulty inputs.</w:t>
      </w:r>
    </w:p>
    <w:p w14:paraId="15C6C856" w14:textId="77777777" w:rsidR="002019BF" w:rsidRPr="0099588D" w:rsidRDefault="002019BF" w:rsidP="002019BF">
      <w:r>
        <w:t>A higher NIC value indicates more trust in an aircraft’s reported latitude / longitude position.</w:t>
      </w:r>
    </w:p>
    <w:tbl>
      <w:tblPr>
        <w:tblStyle w:val="TableGrid"/>
        <w:tblW w:w="0" w:type="auto"/>
        <w:tblLook w:val="04A0" w:firstRow="1" w:lastRow="0" w:firstColumn="1" w:lastColumn="0" w:noHBand="0" w:noVBand="1"/>
      </w:tblPr>
      <w:tblGrid>
        <w:gridCol w:w="1404"/>
        <w:gridCol w:w="1077"/>
        <w:gridCol w:w="785"/>
        <w:gridCol w:w="787"/>
        <w:gridCol w:w="788"/>
        <w:gridCol w:w="788"/>
        <w:gridCol w:w="789"/>
        <w:gridCol w:w="789"/>
        <w:gridCol w:w="789"/>
        <w:gridCol w:w="789"/>
        <w:gridCol w:w="740"/>
        <w:gridCol w:w="740"/>
        <w:gridCol w:w="751"/>
      </w:tblGrid>
      <w:tr w:rsidR="002019BF" w14:paraId="5F0CE500" w14:textId="77777777" w:rsidTr="00164548">
        <w:tc>
          <w:tcPr>
            <w:tcW w:w="913" w:type="dxa"/>
            <w:shd w:val="clear" w:color="auto" w:fill="DBDBDB" w:themeFill="accent6" w:themeFillTint="66"/>
          </w:tcPr>
          <w:p w14:paraId="0600562D" w14:textId="77777777" w:rsidR="002019BF" w:rsidRPr="00C85A8C" w:rsidRDefault="002019BF" w:rsidP="00164548">
            <w:pPr>
              <w:rPr>
                <w:b/>
                <w:bCs/>
                <w:vertAlign w:val="subscript"/>
              </w:rPr>
            </w:pPr>
            <w:r w:rsidRPr="00C85A8C">
              <w:rPr>
                <w:b/>
                <w:bCs/>
              </w:rPr>
              <w:t>NIC</w:t>
            </w:r>
            <w:r w:rsidRPr="00C85A8C">
              <w:rPr>
                <w:b/>
                <w:bCs/>
              </w:rPr>
              <w:softHyphen/>
              <w:t xml:space="preserve"> Value</w:t>
            </w:r>
          </w:p>
        </w:tc>
        <w:tc>
          <w:tcPr>
            <w:tcW w:w="848" w:type="dxa"/>
          </w:tcPr>
          <w:p w14:paraId="55F6A209" w14:textId="77777777" w:rsidR="002019BF" w:rsidRDefault="002019BF" w:rsidP="00164548">
            <w:r>
              <w:t>0</w:t>
            </w:r>
          </w:p>
        </w:tc>
        <w:tc>
          <w:tcPr>
            <w:tcW w:w="848" w:type="dxa"/>
          </w:tcPr>
          <w:p w14:paraId="71B31B1E" w14:textId="77777777" w:rsidR="002019BF" w:rsidRDefault="002019BF" w:rsidP="00164548">
            <w:r>
              <w:t>1</w:t>
            </w:r>
          </w:p>
        </w:tc>
        <w:tc>
          <w:tcPr>
            <w:tcW w:w="850" w:type="dxa"/>
          </w:tcPr>
          <w:p w14:paraId="7F2444A8" w14:textId="77777777" w:rsidR="002019BF" w:rsidRDefault="002019BF" w:rsidP="00164548">
            <w:r>
              <w:t>2</w:t>
            </w:r>
          </w:p>
        </w:tc>
        <w:tc>
          <w:tcPr>
            <w:tcW w:w="851" w:type="dxa"/>
          </w:tcPr>
          <w:p w14:paraId="2D6ADD7D" w14:textId="77777777" w:rsidR="002019BF" w:rsidRDefault="002019BF" w:rsidP="00164548">
            <w:r>
              <w:t>3</w:t>
            </w:r>
          </w:p>
        </w:tc>
        <w:tc>
          <w:tcPr>
            <w:tcW w:w="851" w:type="dxa"/>
          </w:tcPr>
          <w:p w14:paraId="77BFD302" w14:textId="77777777" w:rsidR="002019BF" w:rsidRDefault="002019BF" w:rsidP="00164548">
            <w:r>
              <w:t>4</w:t>
            </w:r>
          </w:p>
        </w:tc>
        <w:tc>
          <w:tcPr>
            <w:tcW w:w="851" w:type="dxa"/>
          </w:tcPr>
          <w:p w14:paraId="150EE253" w14:textId="77777777" w:rsidR="002019BF" w:rsidRDefault="002019BF" w:rsidP="00164548">
            <w:r>
              <w:t>5</w:t>
            </w:r>
          </w:p>
        </w:tc>
        <w:tc>
          <w:tcPr>
            <w:tcW w:w="851" w:type="dxa"/>
          </w:tcPr>
          <w:p w14:paraId="770D4185" w14:textId="77777777" w:rsidR="002019BF" w:rsidRDefault="002019BF" w:rsidP="00164548">
            <w:r>
              <w:t>6</w:t>
            </w:r>
          </w:p>
        </w:tc>
        <w:tc>
          <w:tcPr>
            <w:tcW w:w="851" w:type="dxa"/>
          </w:tcPr>
          <w:p w14:paraId="5297946F" w14:textId="77777777" w:rsidR="002019BF" w:rsidRDefault="002019BF" w:rsidP="00164548">
            <w:r>
              <w:t>7</w:t>
            </w:r>
          </w:p>
        </w:tc>
        <w:tc>
          <w:tcPr>
            <w:tcW w:w="851" w:type="dxa"/>
          </w:tcPr>
          <w:p w14:paraId="1C264F9A" w14:textId="77777777" w:rsidR="002019BF" w:rsidRDefault="002019BF" w:rsidP="00164548">
            <w:r>
              <w:t>8</w:t>
            </w:r>
          </w:p>
        </w:tc>
        <w:tc>
          <w:tcPr>
            <w:tcW w:w="817" w:type="dxa"/>
          </w:tcPr>
          <w:p w14:paraId="04C8824B" w14:textId="77777777" w:rsidR="002019BF" w:rsidRDefault="002019BF" w:rsidP="00164548">
            <w:r>
              <w:t>9</w:t>
            </w:r>
          </w:p>
        </w:tc>
        <w:tc>
          <w:tcPr>
            <w:tcW w:w="817" w:type="dxa"/>
          </w:tcPr>
          <w:p w14:paraId="1B3B2554" w14:textId="77777777" w:rsidR="002019BF" w:rsidRDefault="002019BF" w:rsidP="00164548">
            <w:r>
              <w:t>10</w:t>
            </w:r>
          </w:p>
        </w:tc>
        <w:tc>
          <w:tcPr>
            <w:tcW w:w="817" w:type="dxa"/>
          </w:tcPr>
          <w:p w14:paraId="4713D631" w14:textId="77777777" w:rsidR="002019BF" w:rsidRDefault="002019BF" w:rsidP="00164548">
            <w:r>
              <w:t>11</w:t>
            </w:r>
          </w:p>
        </w:tc>
      </w:tr>
      <w:tr w:rsidR="002019BF" w14:paraId="506D589D" w14:textId="77777777" w:rsidTr="00164548">
        <w:tc>
          <w:tcPr>
            <w:tcW w:w="913" w:type="dxa"/>
            <w:shd w:val="clear" w:color="auto" w:fill="DBDBDB" w:themeFill="accent6" w:themeFillTint="66"/>
          </w:tcPr>
          <w:p w14:paraId="0CBA0A9E" w14:textId="77777777" w:rsidR="002019BF" w:rsidRPr="00C85A8C" w:rsidRDefault="002019BF" w:rsidP="00164548">
            <w:pPr>
              <w:rPr>
                <w:b/>
                <w:bCs/>
              </w:rPr>
            </w:pPr>
            <w:r w:rsidRPr="00C85A8C">
              <w:rPr>
                <w:b/>
                <w:bCs/>
              </w:rPr>
              <w:t>Radius of Containment</w:t>
            </w:r>
          </w:p>
        </w:tc>
        <w:tc>
          <w:tcPr>
            <w:tcW w:w="848" w:type="dxa"/>
          </w:tcPr>
          <w:p w14:paraId="58360C2A" w14:textId="77777777" w:rsidR="002019BF" w:rsidRDefault="002019BF" w:rsidP="00164548">
            <w:r>
              <w:t>Unknown</w:t>
            </w:r>
          </w:p>
        </w:tc>
        <w:tc>
          <w:tcPr>
            <w:tcW w:w="848" w:type="dxa"/>
          </w:tcPr>
          <w:p w14:paraId="2C7D8D03" w14:textId="77777777" w:rsidR="002019BF" w:rsidRDefault="002019BF" w:rsidP="00164548">
            <w:r>
              <w:t>&lt; 20 NM</w:t>
            </w:r>
          </w:p>
        </w:tc>
        <w:tc>
          <w:tcPr>
            <w:tcW w:w="850" w:type="dxa"/>
          </w:tcPr>
          <w:p w14:paraId="67977930" w14:textId="77777777" w:rsidR="002019BF" w:rsidRDefault="002019BF" w:rsidP="00164548">
            <w:r>
              <w:t>&lt; 8 NM</w:t>
            </w:r>
          </w:p>
        </w:tc>
        <w:tc>
          <w:tcPr>
            <w:tcW w:w="851" w:type="dxa"/>
          </w:tcPr>
          <w:p w14:paraId="3911231E" w14:textId="77777777" w:rsidR="002019BF" w:rsidRDefault="002019BF" w:rsidP="00164548">
            <w:r>
              <w:t>&lt; 4 NM</w:t>
            </w:r>
          </w:p>
        </w:tc>
        <w:tc>
          <w:tcPr>
            <w:tcW w:w="851" w:type="dxa"/>
          </w:tcPr>
          <w:p w14:paraId="617D1954" w14:textId="77777777" w:rsidR="002019BF" w:rsidRDefault="002019BF" w:rsidP="00164548">
            <w:r>
              <w:t>&lt; 2 NM</w:t>
            </w:r>
          </w:p>
        </w:tc>
        <w:tc>
          <w:tcPr>
            <w:tcW w:w="851" w:type="dxa"/>
          </w:tcPr>
          <w:p w14:paraId="174186C8" w14:textId="77777777" w:rsidR="002019BF" w:rsidRDefault="002019BF" w:rsidP="00164548">
            <w:r>
              <w:t>&lt; 1 NM</w:t>
            </w:r>
          </w:p>
        </w:tc>
        <w:tc>
          <w:tcPr>
            <w:tcW w:w="851" w:type="dxa"/>
          </w:tcPr>
          <w:p w14:paraId="47DC6346" w14:textId="77777777" w:rsidR="002019BF" w:rsidRDefault="002019BF" w:rsidP="00164548">
            <w:r>
              <w:t>&lt; 0.6 NM</w:t>
            </w:r>
          </w:p>
        </w:tc>
        <w:tc>
          <w:tcPr>
            <w:tcW w:w="851" w:type="dxa"/>
          </w:tcPr>
          <w:p w14:paraId="6CD94C3E" w14:textId="77777777" w:rsidR="002019BF" w:rsidRDefault="002019BF" w:rsidP="00164548">
            <w:r>
              <w:t>&lt; 0.2 NM</w:t>
            </w:r>
          </w:p>
        </w:tc>
        <w:tc>
          <w:tcPr>
            <w:tcW w:w="851" w:type="dxa"/>
          </w:tcPr>
          <w:p w14:paraId="674EE23A" w14:textId="77777777" w:rsidR="002019BF" w:rsidRDefault="002019BF" w:rsidP="00164548">
            <w:r>
              <w:t>&lt; 0.1 NM</w:t>
            </w:r>
          </w:p>
        </w:tc>
        <w:tc>
          <w:tcPr>
            <w:tcW w:w="817" w:type="dxa"/>
          </w:tcPr>
          <w:p w14:paraId="5849C713" w14:textId="77777777" w:rsidR="002019BF" w:rsidRDefault="002019BF" w:rsidP="00164548">
            <w:r>
              <w:t>&lt; 75 m</w:t>
            </w:r>
          </w:p>
        </w:tc>
        <w:tc>
          <w:tcPr>
            <w:tcW w:w="817" w:type="dxa"/>
          </w:tcPr>
          <w:p w14:paraId="21671559" w14:textId="77777777" w:rsidR="002019BF" w:rsidRDefault="002019BF" w:rsidP="00164548">
            <w:r>
              <w:t>&lt; 25 m</w:t>
            </w:r>
          </w:p>
        </w:tc>
        <w:tc>
          <w:tcPr>
            <w:tcW w:w="817" w:type="dxa"/>
          </w:tcPr>
          <w:p w14:paraId="0AAAAAF6" w14:textId="77777777" w:rsidR="002019BF" w:rsidRDefault="002019BF" w:rsidP="00164548">
            <w:r>
              <w:t>&lt; 7.5 m</w:t>
            </w:r>
          </w:p>
        </w:tc>
      </w:tr>
    </w:tbl>
    <w:p w14:paraId="0DED5030" w14:textId="77777777" w:rsidR="002019BF" w:rsidRDefault="002019BF" w:rsidP="002019BF">
      <w:pPr>
        <w:pStyle w:val="Heading4"/>
      </w:pPr>
    </w:p>
    <w:p w14:paraId="6429EA0C" w14:textId="77777777" w:rsidR="002019BF" w:rsidRPr="00022F56" w:rsidRDefault="002019BF" w:rsidP="002019BF">
      <w:pPr>
        <w:pStyle w:val="Heading4"/>
      </w:pPr>
      <w:r>
        <w:t>NICNAC [4]: Navigation Integrity Category: Barometer (NIC</w:t>
      </w:r>
      <w:r>
        <w:rPr>
          <w:vertAlign w:val="subscript"/>
        </w:rPr>
        <w:t>baro</w:t>
      </w:r>
      <w:r>
        <w:t>)</w:t>
      </w:r>
    </w:p>
    <w:p w14:paraId="3704B96F" w14:textId="77777777" w:rsidR="002019BF" w:rsidRDefault="002019BF" w:rsidP="002019BF">
      <w:r>
        <w:t>The barometric altitude integrity (NIC</w:t>
      </w:r>
      <w:r>
        <w:rPr>
          <w:vertAlign w:val="subscript"/>
        </w:rPr>
        <w:t>baro</w:t>
      </w:r>
      <w:r>
        <w:t>) indicates how much trust should be placed in an aircraft’s reported altitude. The field is a single bit that indicates whether the aircraft uses an altimeter that has been cross-checked against other sources. Old school encoding altimeters have many parallel wires and output an altitude in a format called a Gillham Code, and have no built-in method of error checking. A single faulty wire can result in erroneous readings, so this bit lets air traffic control know whether to take altitude readings from the aircraft with a grain of salt. A 0 indicates that the transponder is outputting altitude from a Gillham coded source (with no way to cross check the value), while a 1 indicates that the transponder is outputting altitude from a Gillham coded source while using another sensor to cross-check it, or is using a more modern barometer that supports a protocol with built-in error checking.</w:t>
      </w:r>
    </w:p>
    <w:p w14:paraId="4B4AA074" w14:textId="77777777" w:rsidR="002019BF" w:rsidRDefault="002019BF" w:rsidP="002019BF">
      <w:r>
        <w:t>A higher NIC</w:t>
      </w:r>
      <w:r>
        <w:rPr>
          <w:vertAlign w:val="subscript"/>
        </w:rPr>
        <w:t>baro</w:t>
      </w:r>
      <w:r>
        <w:t xml:space="preserve"> value (i.e. 1 instead of 0) indicates more trust in the aircraft’s reported altitude.</w:t>
      </w:r>
    </w:p>
    <w:tbl>
      <w:tblPr>
        <w:tblStyle w:val="TableGrid"/>
        <w:tblW w:w="0" w:type="auto"/>
        <w:tblLook w:val="04A0" w:firstRow="1" w:lastRow="0" w:firstColumn="1" w:lastColumn="0" w:noHBand="0" w:noVBand="1"/>
      </w:tblPr>
      <w:tblGrid>
        <w:gridCol w:w="3672"/>
        <w:gridCol w:w="3672"/>
        <w:gridCol w:w="3672"/>
      </w:tblGrid>
      <w:tr w:rsidR="002019BF" w14:paraId="09BB3CB4" w14:textId="77777777" w:rsidTr="00164548">
        <w:tc>
          <w:tcPr>
            <w:tcW w:w="3672" w:type="dxa"/>
            <w:shd w:val="clear" w:color="auto" w:fill="DBDBDB" w:themeFill="accent6" w:themeFillTint="66"/>
          </w:tcPr>
          <w:p w14:paraId="08FA66C6" w14:textId="77777777" w:rsidR="002019BF" w:rsidRPr="00C85A8C" w:rsidRDefault="002019BF" w:rsidP="00164548">
            <w:pPr>
              <w:rPr>
                <w:b/>
                <w:bCs/>
              </w:rPr>
            </w:pPr>
            <w:r w:rsidRPr="00C85A8C">
              <w:rPr>
                <w:b/>
                <w:bCs/>
              </w:rPr>
              <w:t>NIC</w:t>
            </w:r>
            <w:r w:rsidRPr="00C85A8C">
              <w:rPr>
                <w:b/>
                <w:bCs/>
                <w:vertAlign w:val="subscript"/>
              </w:rPr>
              <w:t>baro</w:t>
            </w:r>
            <w:r w:rsidRPr="00C85A8C">
              <w:rPr>
                <w:b/>
                <w:bCs/>
              </w:rPr>
              <w:t xml:space="preserve"> Value</w:t>
            </w:r>
          </w:p>
        </w:tc>
        <w:tc>
          <w:tcPr>
            <w:tcW w:w="3672" w:type="dxa"/>
          </w:tcPr>
          <w:p w14:paraId="09456B3C" w14:textId="77777777" w:rsidR="002019BF" w:rsidRDefault="002019BF" w:rsidP="00164548">
            <w:r>
              <w:t>0</w:t>
            </w:r>
          </w:p>
        </w:tc>
        <w:tc>
          <w:tcPr>
            <w:tcW w:w="3672" w:type="dxa"/>
          </w:tcPr>
          <w:p w14:paraId="472FA434" w14:textId="77777777" w:rsidR="002019BF" w:rsidRDefault="002019BF" w:rsidP="00164548">
            <w:r>
              <w:t>1</w:t>
            </w:r>
          </w:p>
        </w:tc>
      </w:tr>
      <w:tr w:rsidR="002019BF" w14:paraId="422D72ED" w14:textId="77777777" w:rsidTr="00164548">
        <w:tc>
          <w:tcPr>
            <w:tcW w:w="3672" w:type="dxa"/>
            <w:shd w:val="clear" w:color="auto" w:fill="DBDBDB" w:themeFill="accent6" w:themeFillTint="66"/>
          </w:tcPr>
          <w:p w14:paraId="6F1488C0" w14:textId="77777777" w:rsidR="002019BF" w:rsidRPr="00C85A8C" w:rsidRDefault="002019BF" w:rsidP="00164548">
            <w:pPr>
              <w:rPr>
                <w:b/>
                <w:bCs/>
              </w:rPr>
            </w:pPr>
            <w:r w:rsidRPr="00C85A8C">
              <w:rPr>
                <w:b/>
                <w:bCs/>
              </w:rPr>
              <w:t>Barometric Altitude Integrity</w:t>
            </w:r>
          </w:p>
        </w:tc>
        <w:tc>
          <w:tcPr>
            <w:tcW w:w="3672" w:type="dxa"/>
          </w:tcPr>
          <w:p w14:paraId="01CF12E8" w14:textId="77777777" w:rsidR="002019BF" w:rsidRDefault="002019BF" w:rsidP="00164548">
            <w:r>
              <w:t>Altitude is from a Gillham-coded input, not cross checked.</w:t>
            </w:r>
          </w:p>
        </w:tc>
        <w:tc>
          <w:tcPr>
            <w:tcW w:w="3672" w:type="dxa"/>
          </w:tcPr>
          <w:p w14:paraId="00150A01" w14:textId="77777777" w:rsidR="002019BF" w:rsidRDefault="002019BF" w:rsidP="00164548">
            <w:r>
              <w:t>Altitude is from a Gillham-coded input that is being cross-checked with another source, or from a non Gillham-coded input with built-in error checking features.</w:t>
            </w:r>
          </w:p>
        </w:tc>
      </w:tr>
    </w:tbl>
    <w:p w14:paraId="649EBF2A" w14:textId="77777777" w:rsidR="002019BF" w:rsidRDefault="002019BF" w:rsidP="002019BF"/>
    <w:p w14:paraId="39188BB2" w14:textId="77777777" w:rsidR="002019BF" w:rsidRDefault="002019BF" w:rsidP="002019BF">
      <w:pPr>
        <w:pStyle w:val="Heading4"/>
      </w:pPr>
      <w:r>
        <w:t>NICNAC [5-7]: Navigation Accuracy Category: Velocity (NAC</w:t>
      </w:r>
      <w:r>
        <w:rPr>
          <w:vertAlign w:val="subscript"/>
        </w:rPr>
        <w:t>v</w:t>
      </w:r>
      <w:r>
        <w:t>)</w:t>
      </w:r>
    </w:p>
    <w:p w14:paraId="7DB3F28B" w14:textId="77777777" w:rsidR="002019BF" w:rsidRDefault="002019BF" w:rsidP="002019BF">
      <w:r>
        <w:t>The horizontal velocity error (NAC</w:t>
      </w:r>
      <w:r>
        <w:rPr>
          <w:vertAlign w:val="subscript"/>
        </w:rPr>
        <w:t>v</w:t>
      </w:r>
      <w:r>
        <w:t>) indicates the expected accuracy of the reported velocity of the aircraft when systems are operating nominally. This varies depending on the accuracy capabilities of the measurement equipment onboard the aircraft, and not how often we expect said equipment to fail.</w:t>
      </w:r>
    </w:p>
    <w:p w14:paraId="7B6CB840" w14:textId="77777777" w:rsidR="002019BF" w:rsidRPr="006F69E6" w:rsidRDefault="002019BF" w:rsidP="002019BF">
      <w:r>
        <w:t>A higher NAC</w:t>
      </w:r>
      <w:r>
        <w:rPr>
          <w:vertAlign w:val="subscript"/>
        </w:rPr>
        <w:t>v</w:t>
      </w:r>
      <w:r>
        <w:t xml:space="preserve"> indicates a more accurate velocity measurement system.</w:t>
      </w:r>
    </w:p>
    <w:tbl>
      <w:tblPr>
        <w:tblStyle w:val="TableGrid"/>
        <w:tblW w:w="0" w:type="auto"/>
        <w:tblLook w:val="04A0" w:firstRow="1" w:lastRow="0" w:firstColumn="1" w:lastColumn="0" w:noHBand="0" w:noVBand="1"/>
      </w:tblPr>
      <w:tblGrid>
        <w:gridCol w:w="4748"/>
        <w:gridCol w:w="4630"/>
      </w:tblGrid>
      <w:tr w:rsidR="00BE187B" w14:paraId="1878256C" w14:textId="77777777" w:rsidTr="000F5AD2">
        <w:tc>
          <w:tcPr>
            <w:tcW w:w="4748" w:type="dxa"/>
            <w:shd w:val="clear" w:color="auto" w:fill="DBDBDB" w:themeFill="accent6" w:themeFillTint="66"/>
          </w:tcPr>
          <w:p w14:paraId="14E575E6" w14:textId="77777777" w:rsidR="002019BF" w:rsidRPr="00D06650" w:rsidRDefault="002019BF" w:rsidP="00164548">
            <w:pPr>
              <w:jc w:val="center"/>
              <w:rPr>
                <w:b/>
                <w:bCs/>
              </w:rPr>
            </w:pPr>
            <w:r w:rsidRPr="00D06650">
              <w:rPr>
                <w:b/>
                <w:bCs/>
              </w:rPr>
              <w:lastRenderedPageBreak/>
              <w:t>NAC</w:t>
            </w:r>
            <w:r w:rsidRPr="00D06650">
              <w:rPr>
                <w:b/>
                <w:bCs/>
                <w:vertAlign w:val="subscript"/>
              </w:rPr>
              <w:t>v</w:t>
            </w:r>
            <w:r w:rsidRPr="00D06650">
              <w:rPr>
                <w:b/>
                <w:bCs/>
              </w:rPr>
              <w:t xml:space="preserve"> Value</w:t>
            </w:r>
          </w:p>
        </w:tc>
        <w:tc>
          <w:tcPr>
            <w:tcW w:w="4630" w:type="dxa"/>
            <w:shd w:val="clear" w:color="auto" w:fill="DBDBDB" w:themeFill="accent6" w:themeFillTint="66"/>
          </w:tcPr>
          <w:p w14:paraId="41E8BBC4" w14:textId="77777777" w:rsidR="002019BF" w:rsidRPr="00D06650" w:rsidRDefault="002019BF" w:rsidP="00164548">
            <w:pPr>
              <w:jc w:val="center"/>
              <w:rPr>
                <w:b/>
                <w:bCs/>
              </w:rPr>
            </w:pPr>
            <w:r w:rsidRPr="00D06650">
              <w:rPr>
                <w:b/>
                <w:bCs/>
              </w:rPr>
              <w:t>Horizontal Velocity Error</w:t>
            </w:r>
          </w:p>
        </w:tc>
      </w:tr>
      <w:tr w:rsidR="00BE187B" w14:paraId="4170A4B8" w14:textId="77777777" w:rsidTr="000F5AD2">
        <w:tc>
          <w:tcPr>
            <w:tcW w:w="4748" w:type="dxa"/>
          </w:tcPr>
          <w:p w14:paraId="54406432" w14:textId="77777777" w:rsidR="002019BF" w:rsidRDefault="002019BF" w:rsidP="00164548">
            <w:pPr>
              <w:jc w:val="center"/>
            </w:pPr>
            <w:r>
              <w:t>0b000</w:t>
            </w:r>
          </w:p>
        </w:tc>
        <w:tc>
          <w:tcPr>
            <w:tcW w:w="4630" w:type="dxa"/>
          </w:tcPr>
          <w:p w14:paraId="4550A256" w14:textId="77777777" w:rsidR="002019BF" w:rsidRDefault="002019BF" w:rsidP="00164548">
            <w:pPr>
              <w:jc w:val="center"/>
            </w:pPr>
            <w:r>
              <w:t xml:space="preserve">Unknown or </w:t>
            </w:r>
            <w:r w:rsidRPr="004D6610">
              <w:t>≥</w:t>
            </w:r>
            <w:r>
              <w:t xml:space="preserve"> 10 m/s</w:t>
            </w:r>
          </w:p>
        </w:tc>
      </w:tr>
      <w:tr w:rsidR="00BE187B" w14:paraId="6DF89BE9" w14:textId="77777777" w:rsidTr="000F5AD2">
        <w:tc>
          <w:tcPr>
            <w:tcW w:w="4748" w:type="dxa"/>
          </w:tcPr>
          <w:p w14:paraId="196BFAC4" w14:textId="77777777" w:rsidR="002019BF" w:rsidRDefault="002019BF" w:rsidP="00164548">
            <w:pPr>
              <w:jc w:val="center"/>
            </w:pPr>
            <w:r>
              <w:t>0b110</w:t>
            </w:r>
          </w:p>
        </w:tc>
        <w:tc>
          <w:tcPr>
            <w:tcW w:w="4630" w:type="dxa"/>
          </w:tcPr>
          <w:p w14:paraId="5E7FF576" w14:textId="77777777" w:rsidR="002019BF" w:rsidRDefault="002019BF" w:rsidP="00164548">
            <w:pPr>
              <w:jc w:val="center"/>
            </w:pPr>
            <w:r>
              <w:t>&lt; 10 m/s</w:t>
            </w:r>
          </w:p>
        </w:tc>
      </w:tr>
      <w:tr w:rsidR="00BE187B" w14:paraId="453F555A" w14:textId="77777777" w:rsidTr="000F5AD2">
        <w:tc>
          <w:tcPr>
            <w:tcW w:w="4748" w:type="dxa"/>
          </w:tcPr>
          <w:p w14:paraId="758236FF" w14:textId="77777777" w:rsidR="002019BF" w:rsidRDefault="002019BF" w:rsidP="00164548">
            <w:pPr>
              <w:jc w:val="center"/>
            </w:pPr>
            <w:r>
              <w:t>0b010</w:t>
            </w:r>
          </w:p>
        </w:tc>
        <w:tc>
          <w:tcPr>
            <w:tcW w:w="4630" w:type="dxa"/>
          </w:tcPr>
          <w:p w14:paraId="1F84D07F" w14:textId="77777777" w:rsidR="002019BF" w:rsidRDefault="002019BF" w:rsidP="00164548">
            <w:pPr>
              <w:jc w:val="center"/>
            </w:pPr>
            <w:r>
              <w:t>&lt; 3 m/s</w:t>
            </w:r>
          </w:p>
        </w:tc>
      </w:tr>
      <w:tr w:rsidR="00BE187B" w14:paraId="7EA41806" w14:textId="77777777" w:rsidTr="000F5AD2">
        <w:tc>
          <w:tcPr>
            <w:tcW w:w="4748" w:type="dxa"/>
          </w:tcPr>
          <w:p w14:paraId="29BA46E5" w14:textId="77777777" w:rsidR="002019BF" w:rsidRDefault="002019BF" w:rsidP="00164548">
            <w:pPr>
              <w:jc w:val="center"/>
            </w:pPr>
            <w:r>
              <w:t>0b011</w:t>
            </w:r>
          </w:p>
        </w:tc>
        <w:tc>
          <w:tcPr>
            <w:tcW w:w="4630" w:type="dxa"/>
          </w:tcPr>
          <w:p w14:paraId="6A3E99ED" w14:textId="77777777" w:rsidR="002019BF" w:rsidRDefault="002019BF" w:rsidP="00164548">
            <w:pPr>
              <w:jc w:val="center"/>
            </w:pPr>
            <w:r>
              <w:t>&lt; 1 m/s</w:t>
            </w:r>
          </w:p>
        </w:tc>
      </w:tr>
      <w:tr w:rsidR="00BE187B" w14:paraId="418E6E9A" w14:textId="77777777" w:rsidTr="000F5AD2">
        <w:tc>
          <w:tcPr>
            <w:tcW w:w="4748" w:type="dxa"/>
          </w:tcPr>
          <w:p w14:paraId="783A92D7" w14:textId="77777777" w:rsidR="002019BF" w:rsidRDefault="002019BF" w:rsidP="00164548">
            <w:pPr>
              <w:jc w:val="center"/>
            </w:pPr>
            <w:r>
              <w:t>0b100</w:t>
            </w:r>
          </w:p>
        </w:tc>
        <w:tc>
          <w:tcPr>
            <w:tcW w:w="4630" w:type="dxa"/>
          </w:tcPr>
          <w:p w14:paraId="7A203B43" w14:textId="77777777" w:rsidR="002019BF" w:rsidRDefault="002019BF" w:rsidP="00164548">
            <w:pPr>
              <w:jc w:val="center"/>
            </w:pPr>
            <w:r>
              <w:t>&lt; 0.3 m/s</w:t>
            </w:r>
          </w:p>
        </w:tc>
      </w:tr>
    </w:tbl>
    <w:p w14:paraId="1035EE21" w14:textId="77777777" w:rsidR="002019BF" w:rsidRDefault="002019BF" w:rsidP="002019BF">
      <w:pPr>
        <w:pStyle w:val="Heading4"/>
      </w:pPr>
    </w:p>
    <w:p w14:paraId="7FFD15D7" w14:textId="77777777" w:rsidR="002019BF" w:rsidRDefault="002019BF" w:rsidP="002019BF">
      <w:pPr>
        <w:pStyle w:val="Heading4"/>
      </w:pPr>
      <w:r>
        <w:t>NICNAC [8-11]: Navigation Accuracy Category: Position (NAC</w:t>
      </w:r>
      <w:r>
        <w:rPr>
          <w:vertAlign w:val="subscript"/>
        </w:rPr>
        <w:t>p</w:t>
      </w:r>
      <w:r>
        <w:t>)</w:t>
      </w:r>
    </w:p>
    <w:p w14:paraId="2B3BDF9A" w14:textId="77777777" w:rsidR="002019BF" w:rsidRDefault="002019BF" w:rsidP="002019BF">
      <w:r>
        <w:t>The estimated position uncertainty (NAC</w:t>
      </w:r>
      <w:r>
        <w:rPr>
          <w:vertAlign w:val="subscript"/>
        </w:rPr>
        <w:t>p</w:t>
      </w:r>
      <w:r>
        <w:t>) indicates the expected accuracy of the aircraft’s reported location when systems are operating nominally. This varies depending on the capabilities of the aircraft’s positioning system and not on how often we expect said equipment to fail.</w:t>
      </w:r>
    </w:p>
    <w:p w14:paraId="32FDF295" w14:textId="77777777" w:rsidR="002019BF" w:rsidRPr="006F69E6" w:rsidRDefault="002019BF" w:rsidP="002019BF">
      <w:r>
        <w:t>A higher NAC</w:t>
      </w:r>
      <w:r>
        <w:rPr>
          <w:vertAlign w:val="subscript"/>
        </w:rPr>
        <w:t>p</w:t>
      </w:r>
      <w:r>
        <w:t xml:space="preserve"> indicates a more accurate positioning system.</w:t>
      </w:r>
    </w:p>
    <w:tbl>
      <w:tblPr>
        <w:tblStyle w:val="TableGrid"/>
        <w:tblW w:w="0" w:type="auto"/>
        <w:tblLook w:val="04A0" w:firstRow="1" w:lastRow="0" w:firstColumn="1" w:lastColumn="0" w:noHBand="0" w:noVBand="1"/>
      </w:tblPr>
      <w:tblGrid>
        <w:gridCol w:w="1293"/>
        <w:gridCol w:w="1078"/>
        <w:gridCol w:w="796"/>
        <w:gridCol w:w="796"/>
        <w:gridCol w:w="794"/>
        <w:gridCol w:w="794"/>
        <w:gridCol w:w="794"/>
        <w:gridCol w:w="794"/>
        <w:gridCol w:w="794"/>
        <w:gridCol w:w="794"/>
        <w:gridCol w:w="777"/>
        <w:gridCol w:w="756"/>
        <w:gridCol w:w="756"/>
      </w:tblGrid>
      <w:tr w:rsidR="002019BF" w14:paraId="42215CD3" w14:textId="77777777" w:rsidTr="00164548">
        <w:tc>
          <w:tcPr>
            <w:tcW w:w="933" w:type="dxa"/>
            <w:shd w:val="clear" w:color="auto" w:fill="DBDBDB" w:themeFill="accent6" w:themeFillTint="66"/>
          </w:tcPr>
          <w:p w14:paraId="53501D96" w14:textId="77777777" w:rsidR="002019BF" w:rsidRPr="00BE61DE" w:rsidRDefault="002019BF" w:rsidP="00164548">
            <w:pPr>
              <w:jc w:val="center"/>
              <w:rPr>
                <w:b/>
                <w:bCs/>
              </w:rPr>
            </w:pPr>
            <w:r w:rsidRPr="00BE61DE">
              <w:rPr>
                <w:b/>
                <w:bCs/>
              </w:rPr>
              <w:t>NAC</w:t>
            </w:r>
            <w:r w:rsidRPr="00BE61DE">
              <w:rPr>
                <w:b/>
                <w:bCs/>
                <w:vertAlign w:val="subscript"/>
              </w:rPr>
              <w:t>p</w:t>
            </w:r>
            <w:r w:rsidRPr="00BE61DE">
              <w:rPr>
                <w:b/>
                <w:bCs/>
              </w:rPr>
              <w:t xml:space="preserve"> Value</w:t>
            </w:r>
          </w:p>
        </w:tc>
        <w:tc>
          <w:tcPr>
            <w:tcW w:w="869" w:type="dxa"/>
          </w:tcPr>
          <w:p w14:paraId="438BED11" w14:textId="77777777" w:rsidR="002019BF" w:rsidRDefault="002019BF" w:rsidP="00164548">
            <w:pPr>
              <w:jc w:val="center"/>
            </w:pPr>
            <w:r>
              <w:t>0</w:t>
            </w:r>
          </w:p>
        </w:tc>
        <w:tc>
          <w:tcPr>
            <w:tcW w:w="843" w:type="dxa"/>
          </w:tcPr>
          <w:p w14:paraId="6A127C64" w14:textId="77777777" w:rsidR="002019BF" w:rsidRDefault="002019BF" w:rsidP="00164548">
            <w:pPr>
              <w:jc w:val="center"/>
            </w:pPr>
            <w:r>
              <w:t>1</w:t>
            </w:r>
          </w:p>
        </w:tc>
        <w:tc>
          <w:tcPr>
            <w:tcW w:w="843" w:type="dxa"/>
          </w:tcPr>
          <w:p w14:paraId="623AF2A6" w14:textId="77777777" w:rsidR="002019BF" w:rsidRDefault="002019BF" w:rsidP="00164548">
            <w:pPr>
              <w:jc w:val="center"/>
            </w:pPr>
            <w:r>
              <w:t>2</w:t>
            </w:r>
          </w:p>
        </w:tc>
        <w:tc>
          <w:tcPr>
            <w:tcW w:w="842" w:type="dxa"/>
          </w:tcPr>
          <w:p w14:paraId="0A7BC0D8" w14:textId="77777777" w:rsidR="002019BF" w:rsidRDefault="002019BF" w:rsidP="00164548">
            <w:pPr>
              <w:jc w:val="center"/>
            </w:pPr>
            <w:r>
              <w:t>3</w:t>
            </w:r>
          </w:p>
        </w:tc>
        <w:tc>
          <w:tcPr>
            <w:tcW w:w="842" w:type="dxa"/>
          </w:tcPr>
          <w:p w14:paraId="48A1DF95" w14:textId="77777777" w:rsidR="002019BF" w:rsidRDefault="002019BF" w:rsidP="00164548">
            <w:pPr>
              <w:jc w:val="center"/>
            </w:pPr>
            <w:r>
              <w:t>4</w:t>
            </w:r>
          </w:p>
        </w:tc>
        <w:tc>
          <w:tcPr>
            <w:tcW w:w="842" w:type="dxa"/>
          </w:tcPr>
          <w:p w14:paraId="050B2B0D" w14:textId="77777777" w:rsidR="002019BF" w:rsidRDefault="002019BF" w:rsidP="00164548">
            <w:pPr>
              <w:jc w:val="center"/>
            </w:pPr>
            <w:r>
              <w:t>5</w:t>
            </w:r>
          </w:p>
        </w:tc>
        <w:tc>
          <w:tcPr>
            <w:tcW w:w="842" w:type="dxa"/>
          </w:tcPr>
          <w:p w14:paraId="187F55FC" w14:textId="77777777" w:rsidR="002019BF" w:rsidRDefault="002019BF" w:rsidP="00164548">
            <w:pPr>
              <w:jc w:val="center"/>
            </w:pPr>
            <w:r>
              <w:t>6</w:t>
            </w:r>
          </w:p>
        </w:tc>
        <w:tc>
          <w:tcPr>
            <w:tcW w:w="842" w:type="dxa"/>
          </w:tcPr>
          <w:p w14:paraId="68126A3A" w14:textId="77777777" w:rsidR="002019BF" w:rsidRDefault="002019BF" w:rsidP="00164548">
            <w:pPr>
              <w:jc w:val="center"/>
            </w:pPr>
            <w:r>
              <w:t>7</w:t>
            </w:r>
          </w:p>
        </w:tc>
        <w:tc>
          <w:tcPr>
            <w:tcW w:w="842" w:type="dxa"/>
          </w:tcPr>
          <w:p w14:paraId="2582306D" w14:textId="77777777" w:rsidR="002019BF" w:rsidRDefault="002019BF" w:rsidP="00164548">
            <w:pPr>
              <w:jc w:val="center"/>
            </w:pPr>
            <w:r>
              <w:t>8</w:t>
            </w:r>
          </w:p>
        </w:tc>
        <w:tc>
          <w:tcPr>
            <w:tcW w:w="842" w:type="dxa"/>
          </w:tcPr>
          <w:p w14:paraId="0E889B05" w14:textId="77777777" w:rsidR="002019BF" w:rsidRDefault="002019BF" w:rsidP="00164548">
            <w:pPr>
              <w:jc w:val="center"/>
            </w:pPr>
            <w:r>
              <w:t>9</w:t>
            </w:r>
          </w:p>
        </w:tc>
        <w:tc>
          <w:tcPr>
            <w:tcW w:w="817" w:type="dxa"/>
          </w:tcPr>
          <w:p w14:paraId="29AFC4FE" w14:textId="77777777" w:rsidR="002019BF" w:rsidRDefault="002019BF" w:rsidP="00164548">
            <w:pPr>
              <w:jc w:val="center"/>
            </w:pPr>
            <w:r>
              <w:t>10</w:t>
            </w:r>
          </w:p>
        </w:tc>
        <w:tc>
          <w:tcPr>
            <w:tcW w:w="817" w:type="dxa"/>
          </w:tcPr>
          <w:p w14:paraId="57250443" w14:textId="77777777" w:rsidR="002019BF" w:rsidRDefault="002019BF" w:rsidP="00164548">
            <w:pPr>
              <w:jc w:val="center"/>
            </w:pPr>
            <w:r>
              <w:t>11</w:t>
            </w:r>
          </w:p>
        </w:tc>
      </w:tr>
      <w:tr w:rsidR="002019BF" w14:paraId="0F073871" w14:textId="77777777" w:rsidTr="00164548">
        <w:tc>
          <w:tcPr>
            <w:tcW w:w="933" w:type="dxa"/>
            <w:shd w:val="clear" w:color="auto" w:fill="DBDBDB" w:themeFill="accent6" w:themeFillTint="66"/>
          </w:tcPr>
          <w:p w14:paraId="14F2E65E" w14:textId="77777777" w:rsidR="002019BF" w:rsidRPr="00BE61DE" w:rsidRDefault="002019BF" w:rsidP="00164548">
            <w:pPr>
              <w:jc w:val="center"/>
              <w:rPr>
                <w:b/>
                <w:bCs/>
              </w:rPr>
            </w:pPr>
            <w:r w:rsidRPr="00BE61DE">
              <w:rPr>
                <w:b/>
                <w:bCs/>
              </w:rPr>
              <w:t>Estimated Position Uncertainty</w:t>
            </w:r>
          </w:p>
        </w:tc>
        <w:tc>
          <w:tcPr>
            <w:tcW w:w="869" w:type="dxa"/>
          </w:tcPr>
          <w:p w14:paraId="457C6436" w14:textId="77777777" w:rsidR="002019BF" w:rsidRDefault="002019BF" w:rsidP="00164548">
            <w:pPr>
              <w:jc w:val="center"/>
            </w:pPr>
            <w:r>
              <w:t xml:space="preserve">Unknown or </w:t>
            </w:r>
            <w:r w:rsidRPr="004D6610">
              <w:t>≥</w:t>
            </w:r>
            <w:r>
              <w:t xml:space="preserve"> 10NM</w:t>
            </w:r>
          </w:p>
        </w:tc>
        <w:tc>
          <w:tcPr>
            <w:tcW w:w="843" w:type="dxa"/>
          </w:tcPr>
          <w:p w14:paraId="501D5112" w14:textId="77777777" w:rsidR="002019BF" w:rsidRDefault="002019BF" w:rsidP="00164548">
            <w:pPr>
              <w:jc w:val="center"/>
            </w:pPr>
            <w:r>
              <w:t>&lt; 10 NM</w:t>
            </w:r>
          </w:p>
        </w:tc>
        <w:tc>
          <w:tcPr>
            <w:tcW w:w="843" w:type="dxa"/>
          </w:tcPr>
          <w:p w14:paraId="0FBBF722" w14:textId="77777777" w:rsidR="002019BF" w:rsidRDefault="002019BF" w:rsidP="00164548">
            <w:pPr>
              <w:jc w:val="center"/>
            </w:pPr>
            <w:r>
              <w:t>&lt; 4 NM</w:t>
            </w:r>
          </w:p>
        </w:tc>
        <w:tc>
          <w:tcPr>
            <w:tcW w:w="842" w:type="dxa"/>
          </w:tcPr>
          <w:p w14:paraId="390493CA" w14:textId="77777777" w:rsidR="002019BF" w:rsidRDefault="002019BF" w:rsidP="00164548">
            <w:pPr>
              <w:jc w:val="center"/>
            </w:pPr>
            <w:r>
              <w:t>&lt; 2 NM</w:t>
            </w:r>
          </w:p>
        </w:tc>
        <w:tc>
          <w:tcPr>
            <w:tcW w:w="842" w:type="dxa"/>
          </w:tcPr>
          <w:p w14:paraId="7FA68E4F" w14:textId="77777777" w:rsidR="002019BF" w:rsidRDefault="002019BF" w:rsidP="00164548">
            <w:pPr>
              <w:jc w:val="center"/>
            </w:pPr>
            <w:r>
              <w:t>&lt; 1 NM</w:t>
            </w:r>
          </w:p>
        </w:tc>
        <w:tc>
          <w:tcPr>
            <w:tcW w:w="842" w:type="dxa"/>
          </w:tcPr>
          <w:p w14:paraId="33AE7C6A" w14:textId="77777777" w:rsidR="002019BF" w:rsidRDefault="002019BF" w:rsidP="00164548">
            <w:pPr>
              <w:jc w:val="center"/>
            </w:pPr>
            <w:r>
              <w:t>&lt; 0.5 NM</w:t>
            </w:r>
          </w:p>
        </w:tc>
        <w:tc>
          <w:tcPr>
            <w:tcW w:w="842" w:type="dxa"/>
          </w:tcPr>
          <w:p w14:paraId="47E7B0D2" w14:textId="77777777" w:rsidR="002019BF" w:rsidRDefault="002019BF" w:rsidP="00164548">
            <w:pPr>
              <w:jc w:val="center"/>
            </w:pPr>
            <w:r>
              <w:t>&lt; 0.3 NM</w:t>
            </w:r>
          </w:p>
        </w:tc>
        <w:tc>
          <w:tcPr>
            <w:tcW w:w="842" w:type="dxa"/>
          </w:tcPr>
          <w:p w14:paraId="1E77389D" w14:textId="77777777" w:rsidR="002019BF" w:rsidRDefault="002019BF" w:rsidP="00164548">
            <w:pPr>
              <w:jc w:val="center"/>
            </w:pPr>
            <w:r>
              <w:t>&lt; 0.1 NM</w:t>
            </w:r>
          </w:p>
        </w:tc>
        <w:tc>
          <w:tcPr>
            <w:tcW w:w="842" w:type="dxa"/>
          </w:tcPr>
          <w:p w14:paraId="5EC3AE15" w14:textId="77777777" w:rsidR="002019BF" w:rsidRDefault="002019BF" w:rsidP="00164548">
            <w:pPr>
              <w:jc w:val="center"/>
            </w:pPr>
            <w:r>
              <w:t>&lt; 0.5 NM</w:t>
            </w:r>
          </w:p>
        </w:tc>
        <w:tc>
          <w:tcPr>
            <w:tcW w:w="842" w:type="dxa"/>
          </w:tcPr>
          <w:p w14:paraId="13FA4DAC" w14:textId="77777777" w:rsidR="002019BF" w:rsidRDefault="002019BF" w:rsidP="00164548">
            <w:pPr>
              <w:jc w:val="center"/>
            </w:pPr>
            <w:r>
              <w:t>&lt; 30 m</w:t>
            </w:r>
          </w:p>
        </w:tc>
        <w:tc>
          <w:tcPr>
            <w:tcW w:w="817" w:type="dxa"/>
          </w:tcPr>
          <w:p w14:paraId="0482847F" w14:textId="77777777" w:rsidR="002019BF" w:rsidRDefault="002019BF" w:rsidP="00164548">
            <w:pPr>
              <w:jc w:val="center"/>
            </w:pPr>
            <w:r>
              <w:t>&lt; 10 m</w:t>
            </w:r>
          </w:p>
        </w:tc>
        <w:tc>
          <w:tcPr>
            <w:tcW w:w="817" w:type="dxa"/>
          </w:tcPr>
          <w:p w14:paraId="1E21BAC7" w14:textId="77777777" w:rsidR="002019BF" w:rsidRDefault="002019BF" w:rsidP="00164548">
            <w:pPr>
              <w:jc w:val="center"/>
            </w:pPr>
            <w:r>
              <w:t>&lt; 3 m</w:t>
            </w:r>
          </w:p>
        </w:tc>
      </w:tr>
    </w:tbl>
    <w:p w14:paraId="230CF9DB" w14:textId="77777777" w:rsidR="002019BF" w:rsidRDefault="002019BF" w:rsidP="002019BF"/>
    <w:p w14:paraId="43D9FFE1" w14:textId="77777777" w:rsidR="002019BF" w:rsidRDefault="002019BF" w:rsidP="002019BF">
      <w:pPr>
        <w:pStyle w:val="Heading4"/>
      </w:pPr>
      <w:r>
        <w:t>NICNAC[12-13]</w:t>
      </w:r>
      <w:r w:rsidR="00290A89">
        <w:t>:</w:t>
      </w:r>
      <w:r>
        <w:t xml:space="preserve"> Geometric Vertical Accuracy (GVA)</w:t>
      </w:r>
    </w:p>
    <w:p w14:paraId="1D3A32DB" w14:textId="77777777" w:rsidR="002019BF" w:rsidRDefault="002019BF" w:rsidP="002019BF">
      <w:r>
        <w:t>The geometric vertical accuracy indicates the 95% confidence interval (vertical figure of merit) provided by the aircraft’s onboard GNSS system (i.e. assuming some distribution of altitudes, the aircraft’s GNSS system is confident that 95 out of 100 times, the aircraft falls within some height of the reported geometric altitude.</w:t>
      </w:r>
    </w:p>
    <w:tbl>
      <w:tblPr>
        <w:tblStyle w:val="TableGrid"/>
        <w:tblW w:w="10944" w:type="dxa"/>
        <w:tblLook w:val="04A0" w:firstRow="1" w:lastRow="0" w:firstColumn="1" w:lastColumn="0" w:noHBand="0" w:noVBand="1"/>
      </w:tblPr>
      <w:tblGrid>
        <w:gridCol w:w="2069"/>
        <w:gridCol w:w="2389"/>
        <w:gridCol w:w="1870"/>
        <w:gridCol w:w="1870"/>
        <w:gridCol w:w="2746"/>
      </w:tblGrid>
      <w:tr w:rsidR="002019BF" w14:paraId="71879109" w14:textId="77777777" w:rsidTr="00164548">
        <w:tc>
          <w:tcPr>
            <w:tcW w:w="933" w:type="dxa"/>
            <w:shd w:val="clear" w:color="auto" w:fill="DBDBDB" w:themeFill="accent6" w:themeFillTint="66"/>
          </w:tcPr>
          <w:p w14:paraId="5CBDC669" w14:textId="77777777" w:rsidR="002019BF" w:rsidRPr="00BE61DE" w:rsidRDefault="002019BF" w:rsidP="00164548">
            <w:pPr>
              <w:jc w:val="center"/>
              <w:rPr>
                <w:b/>
                <w:bCs/>
              </w:rPr>
            </w:pPr>
            <w:r w:rsidRPr="00BE61DE">
              <w:rPr>
                <w:b/>
                <w:bCs/>
              </w:rPr>
              <w:t>GVA Value</w:t>
            </w:r>
          </w:p>
        </w:tc>
        <w:tc>
          <w:tcPr>
            <w:tcW w:w="869" w:type="dxa"/>
          </w:tcPr>
          <w:p w14:paraId="77719597" w14:textId="77777777" w:rsidR="002019BF" w:rsidRDefault="002019BF" w:rsidP="00164548">
            <w:pPr>
              <w:jc w:val="center"/>
            </w:pPr>
            <w:r>
              <w:t>0</w:t>
            </w:r>
          </w:p>
        </w:tc>
        <w:tc>
          <w:tcPr>
            <w:tcW w:w="843" w:type="dxa"/>
          </w:tcPr>
          <w:p w14:paraId="5B84ADD3" w14:textId="77777777" w:rsidR="002019BF" w:rsidRDefault="002019BF" w:rsidP="00164548">
            <w:pPr>
              <w:jc w:val="center"/>
            </w:pPr>
            <w:r>
              <w:t>1</w:t>
            </w:r>
          </w:p>
        </w:tc>
        <w:tc>
          <w:tcPr>
            <w:tcW w:w="843" w:type="dxa"/>
          </w:tcPr>
          <w:p w14:paraId="0C0D6E1E" w14:textId="77777777" w:rsidR="002019BF" w:rsidRDefault="002019BF" w:rsidP="00164548">
            <w:pPr>
              <w:jc w:val="center"/>
            </w:pPr>
            <w:r>
              <w:t>2</w:t>
            </w:r>
          </w:p>
        </w:tc>
        <w:tc>
          <w:tcPr>
            <w:tcW w:w="842" w:type="dxa"/>
          </w:tcPr>
          <w:p w14:paraId="7A462F0A" w14:textId="77777777" w:rsidR="002019BF" w:rsidRDefault="002019BF" w:rsidP="00164548">
            <w:pPr>
              <w:jc w:val="center"/>
            </w:pPr>
            <w:r>
              <w:t>3</w:t>
            </w:r>
          </w:p>
        </w:tc>
      </w:tr>
      <w:tr w:rsidR="002019BF" w14:paraId="71340FCE" w14:textId="77777777" w:rsidTr="00164548">
        <w:tc>
          <w:tcPr>
            <w:tcW w:w="933" w:type="dxa"/>
            <w:shd w:val="clear" w:color="auto" w:fill="DBDBDB" w:themeFill="accent6" w:themeFillTint="66"/>
          </w:tcPr>
          <w:p w14:paraId="78D3F097" w14:textId="77777777" w:rsidR="002019BF" w:rsidRPr="00BE61DE" w:rsidRDefault="002019BF" w:rsidP="00164548">
            <w:pPr>
              <w:jc w:val="center"/>
              <w:rPr>
                <w:b/>
                <w:bCs/>
              </w:rPr>
            </w:pPr>
            <w:r w:rsidRPr="00BE61DE">
              <w:rPr>
                <w:b/>
                <w:bCs/>
              </w:rPr>
              <w:t>95% Vertical Figure of Merit (VFOM)</w:t>
            </w:r>
          </w:p>
        </w:tc>
        <w:tc>
          <w:tcPr>
            <w:tcW w:w="869" w:type="dxa"/>
          </w:tcPr>
          <w:p w14:paraId="75C1C777" w14:textId="77777777" w:rsidR="002019BF" w:rsidRDefault="002019BF" w:rsidP="00164548">
            <w:pPr>
              <w:jc w:val="center"/>
            </w:pPr>
            <w:r>
              <w:t xml:space="preserve">Unknown or </w:t>
            </w:r>
            <w:r w:rsidRPr="004D6610">
              <w:t>≥</w:t>
            </w:r>
            <w:r>
              <w:t xml:space="preserve"> 150 m</w:t>
            </w:r>
          </w:p>
        </w:tc>
        <w:tc>
          <w:tcPr>
            <w:tcW w:w="843" w:type="dxa"/>
          </w:tcPr>
          <w:p w14:paraId="260E0EC0" w14:textId="77777777" w:rsidR="002019BF" w:rsidRDefault="002019BF" w:rsidP="00164548">
            <w:pPr>
              <w:jc w:val="center"/>
            </w:pPr>
            <w:r>
              <w:t>&lt; 150 m</w:t>
            </w:r>
          </w:p>
        </w:tc>
        <w:tc>
          <w:tcPr>
            <w:tcW w:w="843" w:type="dxa"/>
          </w:tcPr>
          <w:p w14:paraId="0458B299" w14:textId="77777777" w:rsidR="002019BF" w:rsidRDefault="002019BF" w:rsidP="00164548">
            <w:pPr>
              <w:jc w:val="center"/>
            </w:pPr>
            <w:r w:rsidRPr="004D6610">
              <w:t>≤</w:t>
            </w:r>
            <w:r>
              <w:t xml:space="preserve"> 45 m</w:t>
            </w:r>
          </w:p>
        </w:tc>
        <w:tc>
          <w:tcPr>
            <w:tcW w:w="842" w:type="dxa"/>
          </w:tcPr>
          <w:p w14:paraId="59C838B3" w14:textId="77777777" w:rsidR="002019BF" w:rsidRDefault="002019BF" w:rsidP="00164548">
            <w:pPr>
              <w:jc w:val="center"/>
            </w:pPr>
            <w:r>
              <w:t>&lt; 45 m (Was previously “reserved”, the actual value of this field may change but is guaranteed to be &lt; 45 m).</w:t>
            </w:r>
          </w:p>
        </w:tc>
      </w:tr>
    </w:tbl>
    <w:p w14:paraId="754F3770" w14:textId="77777777" w:rsidR="002019BF" w:rsidRDefault="002019BF" w:rsidP="002019BF"/>
    <w:p w14:paraId="7B0EA936" w14:textId="77777777" w:rsidR="002019BF" w:rsidRDefault="002019BF" w:rsidP="002019BF">
      <w:pPr>
        <w:pStyle w:val="Heading4"/>
      </w:pPr>
      <w:r>
        <w:t>NICNAC[14-15]</w:t>
      </w:r>
      <w:r w:rsidR="00290A89">
        <w:t>:</w:t>
      </w:r>
      <w:r>
        <w:t xml:space="preserve"> Source Integrity Level (SIL)</w:t>
      </w:r>
    </w:p>
    <w:p w14:paraId="7C7E819D" w14:textId="77777777" w:rsidR="002019BF" w:rsidRDefault="002019BF" w:rsidP="002019BF">
      <w:r>
        <w:t>The source integrity level indicates the probability that the aircraft exceeds the bounds of its horizontal radius of containment (NIC) due to a silent fault in signals received by the aircraft (no avionics failure).</w:t>
      </w:r>
    </w:p>
    <w:tbl>
      <w:tblPr>
        <w:tblStyle w:val="TableGrid"/>
        <w:tblW w:w="0" w:type="auto"/>
        <w:tblLook w:val="04A0" w:firstRow="1" w:lastRow="0" w:firstColumn="1" w:lastColumn="0" w:noHBand="0" w:noVBand="1"/>
      </w:tblPr>
      <w:tblGrid>
        <w:gridCol w:w="3528"/>
        <w:gridCol w:w="7488"/>
      </w:tblGrid>
      <w:tr w:rsidR="002019BF" w14:paraId="109D1271" w14:textId="77777777" w:rsidTr="00164548">
        <w:tc>
          <w:tcPr>
            <w:tcW w:w="3528" w:type="dxa"/>
            <w:shd w:val="clear" w:color="auto" w:fill="DBDBDB" w:themeFill="accent6" w:themeFillTint="66"/>
          </w:tcPr>
          <w:p w14:paraId="1C3F4DC3" w14:textId="77777777" w:rsidR="002019BF" w:rsidRPr="0023708F" w:rsidRDefault="002019BF" w:rsidP="00164548">
            <w:pPr>
              <w:jc w:val="center"/>
              <w:rPr>
                <w:b/>
                <w:bCs/>
              </w:rPr>
            </w:pPr>
            <w:r w:rsidRPr="0023708F">
              <w:rPr>
                <w:b/>
                <w:bCs/>
              </w:rPr>
              <w:t>SIL Value</w:t>
            </w:r>
          </w:p>
        </w:tc>
        <w:tc>
          <w:tcPr>
            <w:tcW w:w="7488" w:type="dxa"/>
            <w:shd w:val="clear" w:color="auto" w:fill="DBDBDB" w:themeFill="accent6" w:themeFillTint="66"/>
          </w:tcPr>
          <w:p w14:paraId="4396F0B4" w14:textId="77777777" w:rsidR="002019BF" w:rsidRPr="0023708F" w:rsidRDefault="002019BF" w:rsidP="00164548">
            <w:pPr>
              <w:jc w:val="center"/>
              <w:rPr>
                <w:b/>
                <w:bCs/>
              </w:rPr>
            </w:pPr>
            <w:r w:rsidRPr="0023708F">
              <w:rPr>
                <w:b/>
                <w:bCs/>
              </w:rPr>
              <w:t>Probability of Exceeding NIC Radius of Containment Due to Silent Fault</w:t>
            </w:r>
          </w:p>
        </w:tc>
      </w:tr>
      <w:tr w:rsidR="002019BF" w14:paraId="5EE8FCEA" w14:textId="77777777" w:rsidTr="00164548">
        <w:tc>
          <w:tcPr>
            <w:tcW w:w="3528" w:type="dxa"/>
          </w:tcPr>
          <w:p w14:paraId="74D945D9" w14:textId="77777777" w:rsidR="002019BF" w:rsidRDefault="002019BF" w:rsidP="00164548">
            <w:pPr>
              <w:jc w:val="center"/>
            </w:pPr>
            <w:r>
              <w:t>0</w:t>
            </w:r>
          </w:p>
        </w:tc>
        <w:tc>
          <w:tcPr>
            <w:tcW w:w="7488" w:type="dxa"/>
          </w:tcPr>
          <w:p w14:paraId="4E599D01" w14:textId="77777777" w:rsidR="002019BF" w:rsidRPr="0023708F" w:rsidRDefault="002019BF" w:rsidP="00164548">
            <w:pPr>
              <w:jc w:val="center"/>
            </w:pPr>
            <w:r>
              <w:t>Unknown or &gt; 1x10</w:t>
            </w:r>
            <w:r>
              <w:rPr>
                <w:vertAlign w:val="superscript"/>
              </w:rPr>
              <w:t>-3</w:t>
            </w:r>
            <w:r>
              <w:t xml:space="preserve"> per flight hour.</w:t>
            </w:r>
          </w:p>
        </w:tc>
      </w:tr>
      <w:tr w:rsidR="002019BF" w14:paraId="28E3A85D" w14:textId="77777777" w:rsidTr="00164548">
        <w:tc>
          <w:tcPr>
            <w:tcW w:w="3528" w:type="dxa"/>
          </w:tcPr>
          <w:p w14:paraId="2B3B76C6" w14:textId="77777777" w:rsidR="002019BF" w:rsidRDefault="002019BF" w:rsidP="00164548">
            <w:pPr>
              <w:jc w:val="center"/>
            </w:pPr>
            <w:r>
              <w:t>1</w:t>
            </w:r>
          </w:p>
        </w:tc>
        <w:tc>
          <w:tcPr>
            <w:tcW w:w="7488" w:type="dxa"/>
          </w:tcPr>
          <w:p w14:paraId="234854A3" w14:textId="77777777" w:rsidR="002019BF" w:rsidRPr="0023708F" w:rsidRDefault="002019BF" w:rsidP="00164548">
            <w:pPr>
              <w:jc w:val="center"/>
            </w:pPr>
            <w:r w:rsidRPr="004D6610">
              <w:t>≤</w:t>
            </w:r>
            <w:r>
              <w:t xml:space="preserve"> 1x10</w:t>
            </w:r>
            <w:r>
              <w:rPr>
                <w:vertAlign w:val="superscript"/>
              </w:rPr>
              <w:t>-3</w:t>
            </w:r>
            <w:r>
              <w:t xml:space="preserve"> per flight hour.</w:t>
            </w:r>
          </w:p>
        </w:tc>
      </w:tr>
      <w:tr w:rsidR="002019BF" w14:paraId="26C814FF" w14:textId="77777777" w:rsidTr="00164548">
        <w:tc>
          <w:tcPr>
            <w:tcW w:w="3528" w:type="dxa"/>
          </w:tcPr>
          <w:p w14:paraId="40BEC5A3" w14:textId="77777777" w:rsidR="002019BF" w:rsidRDefault="002019BF" w:rsidP="00164548">
            <w:pPr>
              <w:jc w:val="center"/>
            </w:pPr>
            <w:r>
              <w:t>2</w:t>
            </w:r>
          </w:p>
        </w:tc>
        <w:tc>
          <w:tcPr>
            <w:tcW w:w="7488" w:type="dxa"/>
          </w:tcPr>
          <w:p w14:paraId="71B0CD7C" w14:textId="77777777" w:rsidR="002019BF" w:rsidRPr="0023708F" w:rsidRDefault="002019BF" w:rsidP="00164548">
            <w:pPr>
              <w:jc w:val="center"/>
            </w:pPr>
            <w:r w:rsidRPr="004D6610">
              <w:t>≤</w:t>
            </w:r>
            <w:r>
              <w:t xml:space="preserve"> 1x10</w:t>
            </w:r>
            <w:r>
              <w:rPr>
                <w:vertAlign w:val="superscript"/>
              </w:rPr>
              <w:t>-5</w:t>
            </w:r>
            <w:r>
              <w:t xml:space="preserve"> per flight hour.</w:t>
            </w:r>
          </w:p>
        </w:tc>
      </w:tr>
      <w:tr w:rsidR="002019BF" w14:paraId="39121EFE" w14:textId="77777777" w:rsidTr="00164548">
        <w:tc>
          <w:tcPr>
            <w:tcW w:w="3528" w:type="dxa"/>
          </w:tcPr>
          <w:p w14:paraId="64DA335B" w14:textId="77777777" w:rsidR="002019BF" w:rsidRDefault="002019BF" w:rsidP="00164548">
            <w:pPr>
              <w:jc w:val="center"/>
            </w:pPr>
            <w:r>
              <w:t>3</w:t>
            </w:r>
          </w:p>
        </w:tc>
        <w:tc>
          <w:tcPr>
            <w:tcW w:w="7488" w:type="dxa"/>
          </w:tcPr>
          <w:p w14:paraId="21F11728" w14:textId="77777777" w:rsidR="002019BF" w:rsidRPr="0023708F" w:rsidRDefault="002019BF" w:rsidP="00164548">
            <w:pPr>
              <w:jc w:val="center"/>
            </w:pPr>
            <w:r w:rsidRPr="004D6610">
              <w:t>≤</w:t>
            </w:r>
            <w:r>
              <w:t xml:space="preserve"> 1x10</w:t>
            </w:r>
            <w:r>
              <w:rPr>
                <w:vertAlign w:val="superscript"/>
              </w:rPr>
              <w:t>-7</w:t>
            </w:r>
            <w:r>
              <w:t xml:space="preserve"> per flight hour.</w:t>
            </w:r>
          </w:p>
        </w:tc>
      </w:tr>
      <w:tr w:rsidR="002019BF" w14:paraId="75E23D4D" w14:textId="77777777" w:rsidTr="00164548">
        <w:tc>
          <w:tcPr>
            <w:tcW w:w="3528" w:type="dxa"/>
          </w:tcPr>
          <w:p w14:paraId="073BB85D" w14:textId="77777777" w:rsidR="002019BF" w:rsidRDefault="002019BF" w:rsidP="00164548">
            <w:pPr>
              <w:jc w:val="center"/>
            </w:pPr>
            <w:r>
              <w:t>4</w:t>
            </w:r>
          </w:p>
        </w:tc>
        <w:tc>
          <w:tcPr>
            <w:tcW w:w="7488" w:type="dxa"/>
          </w:tcPr>
          <w:p w14:paraId="191C8335" w14:textId="77777777" w:rsidR="002019BF" w:rsidRPr="0023708F" w:rsidRDefault="002019BF" w:rsidP="00164548">
            <w:pPr>
              <w:jc w:val="center"/>
            </w:pPr>
            <w:r>
              <w:t>Unknown or &gt; 1x10</w:t>
            </w:r>
            <w:r>
              <w:rPr>
                <w:vertAlign w:val="superscript"/>
              </w:rPr>
              <w:t>-3</w:t>
            </w:r>
            <w:r>
              <w:t xml:space="preserve"> per sample.</w:t>
            </w:r>
          </w:p>
        </w:tc>
      </w:tr>
      <w:tr w:rsidR="002019BF" w14:paraId="26A8F262" w14:textId="77777777" w:rsidTr="00164548">
        <w:tc>
          <w:tcPr>
            <w:tcW w:w="3528" w:type="dxa"/>
          </w:tcPr>
          <w:p w14:paraId="0356A3E5" w14:textId="77777777" w:rsidR="002019BF" w:rsidRDefault="002019BF" w:rsidP="00164548">
            <w:pPr>
              <w:jc w:val="center"/>
            </w:pPr>
            <w:r>
              <w:t>5</w:t>
            </w:r>
          </w:p>
        </w:tc>
        <w:tc>
          <w:tcPr>
            <w:tcW w:w="7488" w:type="dxa"/>
          </w:tcPr>
          <w:p w14:paraId="2DDA317A" w14:textId="77777777" w:rsidR="002019BF" w:rsidRDefault="002019BF" w:rsidP="00164548">
            <w:pPr>
              <w:jc w:val="center"/>
            </w:pPr>
            <w:r w:rsidRPr="004D6610">
              <w:t>≤</w:t>
            </w:r>
            <w:r>
              <w:t xml:space="preserve"> 1x10</w:t>
            </w:r>
            <w:r>
              <w:rPr>
                <w:vertAlign w:val="superscript"/>
              </w:rPr>
              <w:t>-3</w:t>
            </w:r>
            <w:r>
              <w:t xml:space="preserve"> per sample.</w:t>
            </w:r>
          </w:p>
        </w:tc>
      </w:tr>
      <w:tr w:rsidR="002019BF" w14:paraId="2AEE681F" w14:textId="77777777" w:rsidTr="00164548">
        <w:tc>
          <w:tcPr>
            <w:tcW w:w="3528" w:type="dxa"/>
          </w:tcPr>
          <w:p w14:paraId="3A676402" w14:textId="77777777" w:rsidR="002019BF" w:rsidRDefault="002019BF" w:rsidP="00164548">
            <w:pPr>
              <w:jc w:val="center"/>
            </w:pPr>
            <w:r>
              <w:t>6</w:t>
            </w:r>
          </w:p>
        </w:tc>
        <w:tc>
          <w:tcPr>
            <w:tcW w:w="7488" w:type="dxa"/>
          </w:tcPr>
          <w:p w14:paraId="2B74625E" w14:textId="77777777" w:rsidR="002019BF" w:rsidRDefault="002019BF" w:rsidP="00164548">
            <w:pPr>
              <w:jc w:val="center"/>
            </w:pPr>
            <w:r w:rsidRPr="004D6610">
              <w:t>≤</w:t>
            </w:r>
            <w:r>
              <w:t xml:space="preserve"> 1x10</w:t>
            </w:r>
            <w:r>
              <w:rPr>
                <w:vertAlign w:val="superscript"/>
              </w:rPr>
              <w:t>-5</w:t>
            </w:r>
            <w:r>
              <w:t xml:space="preserve"> per sample.</w:t>
            </w:r>
          </w:p>
        </w:tc>
      </w:tr>
      <w:tr w:rsidR="002019BF" w14:paraId="4D6CF9E4" w14:textId="77777777" w:rsidTr="00164548">
        <w:tc>
          <w:tcPr>
            <w:tcW w:w="3528" w:type="dxa"/>
          </w:tcPr>
          <w:p w14:paraId="171D3B0A" w14:textId="77777777" w:rsidR="002019BF" w:rsidRDefault="002019BF" w:rsidP="00164548">
            <w:pPr>
              <w:jc w:val="center"/>
            </w:pPr>
            <w:r>
              <w:t>7</w:t>
            </w:r>
          </w:p>
        </w:tc>
        <w:tc>
          <w:tcPr>
            <w:tcW w:w="7488" w:type="dxa"/>
          </w:tcPr>
          <w:p w14:paraId="576EB6F0" w14:textId="77777777" w:rsidR="002019BF" w:rsidRDefault="002019BF" w:rsidP="00164548">
            <w:pPr>
              <w:jc w:val="center"/>
            </w:pPr>
            <w:r w:rsidRPr="004D6610">
              <w:t>≤</w:t>
            </w:r>
            <w:r>
              <w:t xml:space="preserve"> 1x10</w:t>
            </w:r>
            <w:r>
              <w:rPr>
                <w:vertAlign w:val="superscript"/>
              </w:rPr>
              <w:t>-7</w:t>
            </w:r>
            <w:r>
              <w:t xml:space="preserve"> per sample.</w:t>
            </w:r>
          </w:p>
        </w:tc>
      </w:tr>
    </w:tbl>
    <w:p w14:paraId="68BB7E76" w14:textId="77777777" w:rsidR="002019BF" w:rsidRDefault="002019BF" w:rsidP="002019BF"/>
    <w:p w14:paraId="7BEF5E83" w14:textId="77777777" w:rsidR="002019BF" w:rsidRDefault="002019BF" w:rsidP="002019BF">
      <w:pPr>
        <w:pStyle w:val="Heading4"/>
        <w:sectPr w:rsidR="002019BF" w:rsidSect="003547B7">
          <w:pgSz w:w="12240" w:h="15840"/>
          <w:pgMar w:top="720" w:right="720" w:bottom="720" w:left="720" w:header="288" w:footer="288" w:gutter="0"/>
          <w:cols w:space="720"/>
          <w:titlePg/>
          <w:docGrid w:linePitch="360"/>
        </w:sectPr>
      </w:pPr>
    </w:p>
    <w:p w14:paraId="2909CC24" w14:textId="77777777" w:rsidR="00956E9A" w:rsidRDefault="00290A89" w:rsidP="002C3CE6">
      <w:pPr>
        <w:pStyle w:val="Heading4"/>
        <w:numPr>
          <w:ilvl w:val="3"/>
          <w:numId w:val="4"/>
        </w:numPr>
      </w:pPr>
      <w:bookmarkStart w:id="107" w:name="_Ref206888432"/>
      <w:r>
        <w:lastRenderedPageBreak/>
        <w:t>ACDIMS</w:t>
      </w:r>
      <w:r w:rsidR="00956E9A">
        <w:t xml:space="preserve"> Bitfield</w:t>
      </w:r>
      <w:bookmarkEnd w:id="105"/>
      <w:bookmarkEnd w:id="107"/>
    </w:p>
    <w:tbl>
      <w:tblPr>
        <w:tblStyle w:val="TableGrid"/>
        <w:tblW w:w="10908" w:type="dxa"/>
        <w:tblLayout w:type="fixed"/>
        <w:tblLook w:val="04A0" w:firstRow="1" w:lastRow="0" w:firstColumn="1" w:lastColumn="0" w:noHBand="0" w:noVBand="1"/>
      </w:tblPr>
      <w:tblGrid>
        <w:gridCol w:w="688"/>
        <w:gridCol w:w="689"/>
        <w:gridCol w:w="688"/>
        <w:gridCol w:w="689"/>
        <w:gridCol w:w="688"/>
        <w:gridCol w:w="689"/>
        <w:gridCol w:w="688"/>
        <w:gridCol w:w="689"/>
        <w:gridCol w:w="675"/>
        <w:gridCol w:w="675"/>
        <w:gridCol w:w="675"/>
        <w:gridCol w:w="675"/>
        <w:gridCol w:w="675"/>
        <w:gridCol w:w="675"/>
        <w:gridCol w:w="675"/>
        <w:gridCol w:w="675"/>
      </w:tblGrid>
      <w:tr w:rsidR="0099588D" w14:paraId="4A6F27CA" w14:textId="77777777" w:rsidTr="00BE187B">
        <w:tc>
          <w:tcPr>
            <w:tcW w:w="10908" w:type="dxa"/>
            <w:gridSpan w:val="16"/>
            <w:shd w:val="clear" w:color="auto" w:fill="A5A5A5" w:themeFill="accent6"/>
          </w:tcPr>
          <w:p w14:paraId="77E940FD" w14:textId="77777777" w:rsidR="0099588D" w:rsidRPr="0099588D" w:rsidRDefault="00290A89" w:rsidP="00C95BEA">
            <w:pPr>
              <w:rPr>
                <w:b/>
                <w:bCs/>
              </w:rPr>
            </w:pPr>
            <w:r>
              <w:rPr>
                <w:b/>
                <w:bCs/>
              </w:rPr>
              <w:t xml:space="preserve">ACDIMS </w:t>
            </w:r>
            <w:r w:rsidR="0099588D" w:rsidRPr="0099588D">
              <w:rPr>
                <w:b/>
                <w:bCs/>
              </w:rPr>
              <w:t>Bitfield</w:t>
            </w:r>
          </w:p>
        </w:tc>
      </w:tr>
      <w:tr w:rsidR="00BE187B" w14:paraId="749A5E59" w14:textId="77777777" w:rsidTr="00BE187B">
        <w:tc>
          <w:tcPr>
            <w:tcW w:w="688" w:type="dxa"/>
          </w:tcPr>
          <w:p w14:paraId="25565038" w14:textId="77777777" w:rsidR="001C5595" w:rsidRDefault="001C5595" w:rsidP="00BE61DE">
            <w:pPr>
              <w:jc w:val="center"/>
            </w:pPr>
            <w:r>
              <w:t>31</w:t>
            </w:r>
          </w:p>
        </w:tc>
        <w:tc>
          <w:tcPr>
            <w:tcW w:w="689" w:type="dxa"/>
          </w:tcPr>
          <w:p w14:paraId="7B503408" w14:textId="77777777" w:rsidR="001C5595" w:rsidRDefault="001C5595" w:rsidP="00BE61DE">
            <w:pPr>
              <w:jc w:val="center"/>
            </w:pPr>
            <w:r>
              <w:t>30</w:t>
            </w:r>
          </w:p>
        </w:tc>
        <w:tc>
          <w:tcPr>
            <w:tcW w:w="688" w:type="dxa"/>
          </w:tcPr>
          <w:p w14:paraId="4EE8FFE1" w14:textId="77777777" w:rsidR="001C5595" w:rsidRDefault="001C5595" w:rsidP="00BE61DE">
            <w:pPr>
              <w:jc w:val="center"/>
            </w:pPr>
            <w:r>
              <w:t>29</w:t>
            </w:r>
          </w:p>
        </w:tc>
        <w:tc>
          <w:tcPr>
            <w:tcW w:w="689" w:type="dxa"/>
          </w:tcPr>
          <w:p w14:paraId="5BAD4702" w14:textId="77777777" w:rsidR="001C5595" w:rsidRDefault="001C5595" w:rsidP="00BE61DE">
            <w:pPr>
              <w:jc w:val="center"/>
            </w:pPr>
            <w:r>
              <w:t>28</w:t>
            </w:r>
          </w:p>
        </w:tc>
        <w:tc>
          <w:tcPr>
            <w:tcW w:w="688" w:type="dxa"/>
          </w:tcPr>
          <w:p w14:paraId="218A03A0" w14:textId="77777777" w:rsidR="001C5595" w:rsidRDefault="001C5595" w:rsidP="00BE61DE">
            <w:pPr>
              <w:jc w:val="center"/>
            </w:pPr>
            <w:r>
              <w:t>27</w:t>
            </w:r>
          </w:p>
        </w:tc>
        <w:tc>
          <w:tcPr>
            <w:tcW w:w="689" w:type="dxa"/>
          </w:tcPr>
          <w:p w14:paraId="46B9DA2E" w14:textId="77777777" w:rsidR="001C5595" w:rsidRDefault="001C5595" w:rsidP="00BE61DE">
            <w:pPr>
              <w:jc w:val="center"/>
            </w:pPr>
            <w:r>
              <w:t>26</w:t>
            </w:r>
          </w:p>
        </w:tc>
        <w:tc>
          <w:tcPr>
            <w:tcW w:w="688" w:type="dxa"/>
          </w:tcPr>
          <w:p w14:paraId="62F3F45F" w14:textId="77777777" w:rsidR="001C5595" w:rsidRDefault="001C5595" w:rsidP="00BE61DE">
            <w:pPr>
              <w:jc w:val="center"/>
            </w:pPr>
            <w:r>
              <w:t>25</w:t>
            </w:r>
          </w:p>
        </w:tc>
        <w:tc>
          <w:tcPr>
            <w:tcW w:w="689" w:type="dxa"/>
          </w:tcPr>
          <w:p w14:paraId="43F2BC4D" w14:textId="77777777" w:rsidR="001C5595" w:rsidRDefault="001C5595" w:rsidP="00BE61DE">
            <w:pPr>
              <w:jc w:val="center"/>
            </w:pPr>
            <w:r>
              <w:t>24</w:t>
            </w:r>
          </w:p>
        </w:tc>
        <w:tc>
          <w:tcPr>
            <w:tcW w:w="675" w:type="dxa"/>
          </w:tcPr>
          <w:p w14:paraId="522E9D01" w14:textId="77777777" w:rsidR="001C5595" w:rsidRDefault="001C5595" w:rsidP="00BE61DE">
            <w:pPr>
              <w:jc w:val="center"/>
            </w:pPr>
            <w:r>
              <w:t>23</w:t>
            </w:r>
          </w:p>
        </w:tc>
        <w:tc>
          <w:tcPr>
            <w:tcW w:w="675" w:type="dxa"/>
          </w:tcPr>
          <w:p w14:paraId="614A10B2" w14:textId="77777777" w:rsidR="001C5595" w:rsidRDefault="001C5595" w:rsidP="00BE61DE">
            <w:pPr>
              <w:jc w:val="center"/>
            </w:pPr>
            <w:r>
              <w:t>22</w:t>
            </w:r>
          </w:p>
        </w:tc>
        <w:tc>
          <w:tcPr>
            <w:tcW w:w="675" w:type="dxa"/>
          </w:tcPr>
          <w:p w14:paraId="716F54A1" w14:textId="77777777" w:rsidR="001C5595" w:rsidRDefault="001C5595" w:rsidP="00BE61DE">
            <w:pPr>
              <w:jc w:val="center"/>
            </w:pPr>
            <w:r>
              <w:t>21</w:t>
            </w:r>
          </w:p>
        </w:tc>
        <w:tc>
          <w:tcPr>
            <w:tcW w:w="675" w:type="dxa"/>
          </w:tcPr>
          <w:p w14:paraId="570E87C4" w14:textId="77777777" w:rsidR="001C5595" w:rsidRDefault="001C5595" w:rsidP="00BE61DE">
            <w:pPr>
              <w:jc w:val="center"/>
            </w:pPr>
            <w:r>
              <w:t>20</w:t>
            </w:r>
          </w:p>
        </w:tc>
        <w:tc>
          <w:tcPr>
            <w:tcW w:w="675" w:type="dxa"/>
          </w:tcPr>
          <w:p w14:paraId="637B5DF7" w14:textId="77777777" w:rsidR="001C5595" w:rsidRDefault="001C5595" w:rsidP="00BE61DE">
            <w:pPr>
              <w:jc w:val="center"/>
            </w:pPr>
            <w:r>
              <w:t>19</w:t>
            </w:r>
          </w:p>
        </w:tc>
        <w:tc>
          <w:tcPr>
            <w:tcW w:w="675" w:type="dxa"/>
          </w:tcPr>
          <w:p w14:paraId="0ED0BEED" w14:textId="77777777" w:rsidR="001C5595" w:rsidRDefault="001C5595" w:rsidP="00BE61DE">
            <w:pPr>
              <w:jc w:val="center"/>
            </w:pPr>
            <w:r>
              <w:t>18</w:t>
            </w:r>
          </w:p>
        </w:tc>
        <w:tc>
          <w:tcPr>
            <w:tcW w:w="675" w:type="dxa"/>
          </w:tcPr>
          <w:p w14:paraId="793936AD" w14:textId="77777777" w:rsidR="001C5595" w:rsidRDefault="001C5595" w:rsidP="00BE61DE">
            <w:pPr>
              <w:jc w:val="center"/>
            </w:pPr>
            <w:r>
              <w:t>17</w:t>
            </w:r>
          </w:p>
        </w:tc>
        <w:tc>
          <w:tcPr>
            <w:tcW w:w="675" w:type="dxa"/>
          </w:tcPr>
          <w:p w14:paraId="22F38DF9" w14:textId="77777777" w:rsidR="001C5595" w:rsidRDefault="001C5595" w:rsidP="00BE61DE">
            <w:pPr>
              <w:jc w:val="center"/>
            </w:pPr>
            <w:r>
              <w:t>16</w:t>
            </w:r>
          </w:p>
        </w:tc>
      </w:tr>
      <w:tr w:rsidR="00611F4E" w14:paraId="5080898B" w14:textId="77777777" w:rsidTr="00BE187B">
        <w:tc>
          <w:tcPr>
            <w:tcW w:w="5508" w:type="dxa"/>
            <w:gridSpan w:val="8"/>
          </w:tcPr>
          <w:p w14:paraId="612274D1" w14:textId="77777777" w:rsidR="00611F4E" w:rsidRDefault="00611F4E" w:rsidP="00BE61DE">
            <w:pPr>
              <w:jc w:val="center"/>
            </w:pPr>
            <w:r>
              <w:t xml:space="preserve">GNSS Offset </w:t>
            </w:r>
            <w:r w:rsidR="00BE187B">
              <w:t xml:space="preserve">Forward </w:t>
            </w:r>
            <w:r>
              <w:t>of Reference Point</w:t>
            </w:r>
          </w:p>
          <w:p w14:paraId="01E852C4" w14:textId="77777777" w:rsidR="00611F4E" w:rsidRDefault="00611F4E" w:rsidP="00BE61DE">
            <w:pPr>
              <w:jc w:val="center"/>
            </w:pPr>
            <w:r>
              <w:t>(G</w:t>
            </w:r>
            <w:r w:rsidR="00BE187B">
              <w:t>OF</w:t>
            </w:r>
            <w:r>
              <w:t>)</w:t>
            </w:r>
          </w:p>
        </w:tc>
        <w:tc>
          <w:tcPr>
            <w:tcW w:w="5400" w:type="dxa"/>
            <w:gridSpan w:val="8"/>
          </w:tcPr>
          <w:p w14:paraId="48BBDEB4" w14:textId="77777777" w:rsidR="00611F4E" w:rsidRDefault="00611F4E" w:rsidP="00BE61DE">
            <w:pPr>
              <w:jc w:val="center"/>
            </w:pPr>
            <w:r>
              <w:t xml:space="preserve">GNSS Offset </w:t>
            </w:r>
            <w:r w:rsidR="00BE187B">
              <w:t>Right</w:t>
            </w:r>
            <w:r>
              <w:t xml:space="preserve"> of Reference Point</w:t>
            </w:r>
          </w:p>
          <w:p w14:paraId="6A5B6D64" w14:textId="77777777" w:rsidR="00611F4E" w:rsidRDefault="00611F4E" w:rsidP="00BE61DE">
            <w:pPr>
              <w:jc w:val="center"/>
            </w:pPr>
            <w:r>
              <w:t>(G</w:t>
            </w:r>
            <w:r w:rsidR="00BE187B">
              <w:t>OR</w:t>
            </w:r>
            <w:r>
              <w:t>)</w:t>
            </w:r>
          </w:p>
        </w:tc>
      </w:tr>
    </w:tbl>
    <w:p w14:paraId="6E2968C5" w14:textId="77777777" w:rsidR="00E70035" w:rsidRPr="005A4872" w:rsidRDefault="00E70035" w:rsidP="00BE61DE">
      <w:pPr>
        <w:jc w:val="center"/>
        <w:rPr>
          <w:sz w:val="4"/>
          <w:szCs w:val="4"/>
        </w:rPr>
      </w:pPr>
    </w:p>
    <w:tbl>
      <w:tblPr>
        <w:tblStyle w:val="TableGrid"/>
        <w:tblW w:w="10944" w:type="dxa"/>
        <w:tblLayout w:type="fixed"/>
        <w:tblLook w:val="04A0" w:firstRow="1" w:lastRow="0" w:firstColumn="1" w:lastColumn="0" w:noHBand="0" w:noVBand="1"/>
      </w:tblPr>
      <w:tblGrid>
        <w:gridCol w:w="684"/>
        <w:gridCol w:w="684"/>
        <w:gridCol w:w="684"/>
        <w:gridCol w:w="684"/>
        <w:gridCol w:w="684"/>
        <w:gridCol w:w="684"/>
        <w:gridCol w:w="684"/>
        <w:gridCol w:w="708"/>
        <w:gridCol w:w="708"/>
        <w:gridCol w:w="708"/>
        <w:gridCol w:w="709"/>
        <w:gridCol w:w="708"/>
        <w:gridCol w:w="708"/>
        <w:gridCol w:w="709"/>
        <w:gridCol w:w="599"/>
        <w:gridCol w:w="599"/>
      </w:tblGrid>
      <w:tr w:rsidR="00C912B7" w14:paraId="0DE243D3" w14:textId="77777777" w:rsidTr="002019BF">
        <w:tc>
          <w:tcPr>
            <w:tcW w:w="684" w:type="dxa"/>
          </w:tcPr>
          <w:p w14:paraId="45A52E26" w14:textId="77777777" w:rsidR="00C912B7" w:rsidRDefault="00C912B7" w:rsidP="00BE61DE">
            <w:pPr>
              <w:jc w:val="center"/>
            </w:pPr>
            <w:r>
              <w:t>15</w:t>
            </w:r>
          </w:p>
        </w:tc>
        <w:tc>
          <w:tcPr>
            <w:tcW w:w="684" w:type="dxa"/>
          </w:tcPr>
          <w:p w14:paraId="6CE846E3" w14:textId="77777777" w:rsidR="00C912B7" w:rsidRDefault="00C912B7" w:rsidP="00BE61DE">
            <w:pPr>
              <w:jc w:val="center"/>
            </w:pPr>
            <w:r>
              <w:t>14</w:t>
            </w:r>
          </w:p>
        </w:tc>
        <w:tc>
          <w:tcPr>
            <w:tcW w:w="684" w:type="dxa"/>
          </w:tcPr>
          <w:p w14:paraId="25F45F90" w14:textId="77777777" w:rsidR="00C912B7" w:rsidRDefault="00C912B7" w:rsidP="00BE61DE">
            <w:pPr>
              <w:jc w:val="center"/>
            </w:pPr>
            <w:r>
              <w:t>13</w:t>
            </w:r>
          </w:p>
        </w:tc>
        <w:tc>
          <w:tcPr>
            <w:tcW w:w="684" w:type="dxa"/>
          </w:tcPr>
          <w:p w14:paraId="2B02DCC6" w14:textId="77777777" w:rsidR="00C912B7" w:rsidRDefault="00C912B7" w:rsidP="00BE61DE">
            <w:pPr>
              <w:jc w:val="center"/>
            </w:pPr>
            <w:r>
              <w:t>12</w:t>
            </w:r>
          </w:p>
        </w:tc>
        <w:tc>
          <w:tcPr>
            <w:tcW w:w="684" w:type="dxa"/>
          </w:tcPr>
          <w:p w14:paraId="27DC5A05" w14:textId="77777777" w:rsidR="00C912B7" w:rsidRDefault="00C912B7" w:rsidP="00BE61DE">
            <w:pPr>
              <w:jc w:val="center"/>
            </w:pPr>
            <w:r>
              <w:t>11</w:t>
            </w:r>
          </w:p>
        </w:tc>
        <w:tc>
          <w:tcPr>
            <w:tcW w:w="684" w:type="dxa"/>
          </w:tcPr>
          <w:p w14:paraId="4B762D3C" w14:textId="77777777" w:rsidR="00C912B7" w:rsidRDefault="00C912B7" w:rsidP="00BE61DE">
            <w:pPr>
              <w:jc w:val="center"/>
            </w:pPr>
            <w:r>
              <w:t>10</w:t>
            </w:r>
          </w:p>
        </w:tc>
        <w:tc>
          <w:tcPr>
            <w:tcW w:w="684" w:type="dxa"/>
          </w:tcPr>
          <w:p w14:paraId="0FB23236" w14:textId="77777777" w:rsidR="00C912B7" w:rsidRDefault="00C912B7" w:rsidP="00BE61DE">
            <w:pPr>
              <w:jc w:val="center"/>
            </w:pPr>
            <w:r>
              <w:t>9</w:t>
            </w:r>
          </w:p>
        </w:tc>
        <w:tc>
          <w:tcPr>
            <w:tcW w:w="708" w:type="dxa"/>
          </w:tcPr>
          <w:p w14:paraId="423D0C2C" w14:textId="77777777" w:rsidR="00C912B7" w:rsidRDefault="00C912B7" w:rsidP="00BE61DE">
            <w:pPr>
              <w:jc w:val="center"/>
            </w:pPr>
            <w:r>
              <w:t>8</w:t>
            </w:r>
          </w:p>
        </w:tc>
        <w:tc>
          <w:tcPr>
            <w:tcW w:w="708" w:type="dxa"/>
          </w:tcPr>
          <w:p w14:paraId="3B08C38F" w14:textId="77777777" w:rsidR="00C912B7" w:rsidRDefault="00C912B7" w:rsidP="00BE61DE">
            <w:pPr>
              <w:jc w:val="center"/>
            </w:pPr>
            <w:r>
              <w:t>7</w:t>
            </w:r>
          </w:p>
        </w:tc>
        <w:tc>
          <w:tcPr>
            <w:tcW w:w="708" w:type="dxa"/>
          </w:tcPr>
          <w:p w14:paraId="5A431B0A" w14:textId="77777777" w:rsidR="00C912B7" w:rsidRDefault="00C912B7" w:rsidP="00BE61DE">
            <w:pPr>
              <w:jc w:val="center"/>
            </w:pPr>
            <w:r>
              <w:t>6</w:t>
            </w:r>
          </w:p>
        </w:tc>
        <w:tc>
          <w:tcPr>
            <w:tcW w:w="709" w:type="dxa"/>
          </w:tcPr>
          <w:p w14:paraId="5B714385" w14:textId="77777777" w:rsidR="00C912B7" w:rsidRDefault="00C912B7" w:rsidP="00BE61DE">
            <w:pPr>
              <w:jc w:val="center"/>
            </w:pPr>
            <w:r>
              <w:t>5</w:t>
            </w:r>
          </w:p>
        </w:tc>
        <w:tc>
          <w:tcPr>
            <w:tcW w:w="708" w:type="dxa"/>
          </w:tcPr>
          <w:p w14:paraId="23382CF2" w14:textId="77777777" w:rsidR="00C912B7" w:rsidRDefault="00C912B7" w:rsidP="00BE61DE">
            <w:pPr>
              <w:jc w:val="center"/>
            </w:pPr>
            <w:r>
              <w:t>4</w:t>
            </w:r>
          </w:p>
        </w:tc>
        <w:tc>
          <w:tcPr>
            <w:tcW w:w="708" w:type="dxa"/>
          </w:tcPr>
          <w:p w14:paraId="3D20FB68" w14:textId="77777777" w:rsidR="00C912B7" w:rsidRDefault="00C912B7" w:rsidP="00BE61DE">
            <w:pPr>
              <w:jc w:val="center"/>
            </w:pPr>
            <w:r>
              <w:t>3</w:t>
            </w:r>
          </w:p>
        </w:tc>
        <w:tc>
          <w:tcPr>
            <w:tcW w:w="709" w:type="dxa"/>
          </w:tcPr>
          <w:p w14:paraId="3559A72A" w14:textId="77777777" w:rsidR="00C912B7" w:rsidRDefault="00C912B7" w:rsidP="00BE61DE">
            <w:pPr>
              <w:jc w:val="center"/>
            </w:pPr>
            <w:r>
              <w:t>2</w:t>
            </w:r>
          </w:p>
        </w:tc>
        <w:tc>
          <w:tcPr>
            <w:tcW w:w="599" w:type="dxa"/>
          </w:tcPr>
          <w:p w14:paraId="4B6EBCB1" w14:textId="77777777" w:rsidR="00C912B7" w:rsidRDefault="00C912B7" w:rsidP="00BE61DE">
            <w:pPr>
              <w:jc w:val="center"/>
            </w:pPr>
            <w:r>
              <w:t>1</w:t>
            </w:r>
          </w:p>
        </w:tc>
        <w:tc>
          <w:tcPr>
            <w:tcW w:w="599" w:type="dxa"/>
          </w:tcPr>
          <w:p w14:paraId="7249A23F" w14:textId="77777777" w:rsidR="00C912B7" w:rsidRDefault="00C912B7" w:rsidP="00BE61DE">
            <w:pPr>
              <w:jc w:val="center"/>
            </w:pPr>
            <w:r>
              <w:t>0</w:t>
            </w:r>
          </w:p>
        </w:tc>
      </w:tr>
      <w:tr w:rsidR="002019BF" w14:paraId="064BA867" w14:textId="77777777" w:rsidTr="00E561F2">
        <w:tc>
          <w:tcPr>
            <w:tcW w:w="4788" w:type="dxa"/>
            <w:gridSpan w:val="7"/>
          </w:tcPr>
          <w:p w14:paraId="3C50AF93" w14:textId="77777777" w:rsidR="002019BF" w:rsidRDefault="002019BF" w:rsidP="00BE61DE">
            <w:pPr>
              <w:jc w:val="center"/>
            </w:pPr>
            <w:r>
              <w:t xml:space="preserve">Aircraft </w:t>
            </w:r>
            <w:r w:rsidR="00BE187B">
              <w:t>Length</w:t>
            </w:r>
          </w:p>
          <w:p w14:paraId="7E6C5D89" w14:textId="77777777" w:rsidR="002019BF" w:rsidRDefault="00290A89" w:rsidP="00BE61DE">
            <w:pPr>
              <w:jc w:val="center"/>
            </w:pPr>
            <w:r>
              <w:t>(</w:t>
            </w:r>
            <w:r w:rsidR="002019BF">
              <w:t>AC</w:t>
            </w:r>
            <w:r w:rsidR="00BE187B">
              <w:t>L</w:t>
            </w:r>
            <w:r>
              <w:t>)</w:t>
            </w:r>
          </w:p>
        </w:tc>
        <w:tc>
          <w:tcPr>
            <w:tcW w:w="4958" w:type="dxa"/>
            <w:gridSpan w:val="7"/>
          </w:tcPr>
          <w:p w14:paraId="1E4D4762" w14:textId="77777777" w:rsidR="002019BF" w:rsidRDefault="002019BF" w:rsidP="00BE61DE">
            <w:pPr>
              <w:jc w:val="center"/>
            </w:pPr>
            <w:r>
              <w:t xml:space="preserve">Aircraft </w:t>
            </w:r>
            <w:r w:rsidR="00BE187B">
              <w:t>Width</w:t>
            </w:r>
          </w:p>
          <w:p w14:paraId="15B842C3" w14:textId="77777777" w:rsidR="002019BF" w:rsidRDefault="00290A89" w:rsidP="00BE61DE">
            <w:pPr>
              <w:jc w:val="center"/>
            </w:pPr>
            <w:r>
              <w:t>(</w:t>
            </w:r>
            <w:r w:rsidR="002019BF">
              <w:t>AC</w:t>
            </w:r>
            <w:r w:rsidR="00BE187B">
              <w:t>W</w:t>
            </w:r>
            <w:r>
              <w:t>)</w:t>
            </w:r>
          </w:p>
        </w:tc>
        <w:tc>
          <w:tcPr>
            <w:tcW w:w="1198" w:type="dxa"/>
            <w:gridSpan w:val="2"/>
          </w:tcPr>
          <w:p w14:paraId="58E5E33E" w14:textId="77777777" w:rsidR="002019BF" w:rsidRDefault="002019BF" w:rsidP="00BE61DE">
            <w:pPr>
              <w:jc w:val="center"/>
            </w:pPr>
            <w:r>
              <w:t>System Design Assurance (SDA)</w:t>
            </w:r>
          </w:p>
        </w:tc>
      </w:tr>
    </w:tbl>
    <w:p w14:paraId="1F8839F5" w14:textId="77777777" w:rsidR="00BE187B" w:rsidRDefault="00BE187B" w:rsidP="00290A89"/>
    <w:p w14:paraId="48242ADE" w14:textId="77777777" w:rsidR="00290A89" w:rsidRDefault="00290A89" w:rsidP="00290A89">
      <w:pPr>
        <w:rPr>
          <w:b/>
          <w:bCs/>
        </w:rPr>
      </w:pPr>
      <w:r>
        <w:rPr>
          <w:b/>
          <w:bCs/>
        </w:rPr>
        <w:t>ACDIMS[0-1]: System Design Assurance (SDA)</w:t>
      </w:r>
    </w:p>
    <w:p w14:paraId="2E8D6FB3" w14:textId="77777777" w:rsidR="00290A89" w:rsidRPr="00290A89" w:rsidRDefault="00290A89" w:rsidP="00290A89">
      <w:pPr>
        <w:rPr>
          <w:b/>
          <w:bCs/>
        </w:rPr>
      </w:pPr>
      <w:r>
        <w:t xml:space="preserve">The system design assurance indicates how robust the aircraft’s position reporting systems are to failures of various severities. For instance, SDA = 1, a low SDA value, corresponds to Software and Hardware Design Assurance Level D, which states that a minor failure could cause the aircraft to transmit misleading position information with a probability of </w:t>
      </w:r>
      <w:r w:rsidRPr="004D6610">
        <w:t>≤</w:t>
      </w:r>
      <w:r>
        <w:t xml:space="preserve"> 1x10</w:t>
      </w:r>
      <w:r>
        <w:rPr>
          <w:vertAlign w:val="superscript"/>
        </w:rPr>
        <w:t>-3</w:t>
      </w:r>
      <w:r>
        <w:t xml:space="preserve"> per flight hour. A more robust system with SDA = 3, corresponding to Software and Hardware Design Assurance Level B, is expected to transmit misleading position information with a probability of 1x10</w:t>
      </w:r>
      <w:r>
        <w:rPr>
          <w:vertAlign w:val="superscript"/>
        </w:rPr>
        <w:t>-7</w:t>
      </w:r>
      <w:r>
        <w:t xml:space="preserve"> per flight hour even under a Hazardous failure condition.</w:t>
      </w:r>
    </w:p>
    <w:p w14:paraId="0302F2D5" w14:textId="77777777" w:rsidR="00290A89" w:rsidRDefault="00290A89" w:rsidP="00290A89">
      <w:r>
        <w:t xml:space="preserve">Software Design Assurance categories used in this field are classified under RTCA DO-178B, Airborne Electronic Hardware Design Assurance are classified under RTCA DO-254, and failure classification levels are defined in FAA Advisory Circular </w:t>
      </w:r>
      <w:hyperlink r:id="rId18" w:history="1">
        <w:r w:rsidRPr="00864099">
          <w:rPr>
            <w:rStyle w:val="Hyperlink"/>
          </w:rPr>
          <w:t>AC-23.1309-1E</w:t>
        </w:r>
      </w:hyperlink>
      <w:r>
        <w:t>.</w:t>
      </w:r>
    </w:p>
    <w:tbl>
      <w:tblPr>
        <w:tblStyle w:val="TableGrid"/>
        <w:tblW w:w="0" w:type="auto"/>
        <w:tblLook w:val="04A0" w:firstRow="1" w:lastRow="0" w:firstColumn="1" w:lastColumn="0" w:noHBand="0" w:noVBand="1"/>
      </w:tblPr>
      <w:tblGrid>
        <w:gridCol w:w="738"/>
        <w:gridCol w:w="3150"/>
        <w:gridCol w:w="4374"/>
        <w:gridCol w:w="2754"/>
      </w:tblGrid>
      <w:tr w:rsidR="00290A89" w14:paraId="2ADD603E" w14:textId="77777777" w:rsidTr="00164548">
        <w:tc>
          <w:tcPr>
            <w:tcW w:w="738" w:type="dxa"/>
            <w:shd w:val="clear" w:color="auto" w:fill="DBDBDB" w:themeFill="accent6" w:themeFillTint="66"/>
          </w:tcPr>
          <w:p w14:paraId="232A8FD3" w14:textId="77777777" w:rsidR="00290A89" w:rsidRPr="00864099" w:rsidRDefault="00290A89" w:rsidP="00164548">
            <w:pPr>
              <w:jc w:val="center"/>
              <w:rPr>
                <w:b/>
                <w:bCs/>
              </w:rPr>
            </w:pPr>
            <w:r w:rsidRPr="00864099">
              <w:rPr>
                <w:b/>
                <w:bCs/>
              </w:rPr>
              <w:t>SDA Value</w:t>
            </w:r>
          </w:p>
        </w:tc>
        <w:tc>
          <w:tcPr>
            <w:tcW w:w="3150" w:type="dxa"/>
            <w:shd w:val="clear" w:color="auto" w:fill="DBDBDB" w:themeFill="accent6" w:themeFillTint="66"/>
          </w:tcPr>
          <w:p w14:paraId="32DC5F35" w14:textId="77777777" w:rsidR="00290A89" w:rsidRPr="00864099" w:rsidRDefault="00290A89" w:rsidP="00164548">
            <w:pPr>
              <w:jc w:val="center"/>
              <w:rPr>
                <w:b/>
                <w:bCs/>
              </w:rPr>
            </w:pPr>
            <w:r w:rsidRPr="00864099">
              <w:rPr>
                <w:b/>
                <w:bCs/>
              </w:rPr>
              <w:t>Supported Failure Condition</w:t>
            </w:r>
          </w:p>
        </w:tc>
        <w:tc>
          <w:tcPr>
            <w:tcW w:w="4374" w:type="dxa"/>
            <w:shd w:val="clear" w:color="auto" w:fill="DBDBDB" w:themeFill="accent6" w:themeFillTint="66"/>
          </w:tcPr>
          <w:p w14:paraId="4B3D3EA8" w14:textId="77777777" w:rsidR="00290A89" w:rsidRPr="00864099" w:rsidRDefault="00290A89" w:rsidP="00164548">
            <w:pPr>
              <w:jc w:val="center"/>
              <w:rPr>
                <w:b/>
                <w:bCs/>
              </w:rPr>
            </w:pPr>
            <w:r w:rsidRPr="00864099">
              <w:rPr>
                <w:b/>
                <w:bCs/>
              </w:rPr>
              <w:t xml:space="preserve">Probability of Undetected Fault causing </w:t>
            </w:r>
            <w:r>
              <w:rPr>
                <w:b/>
                <w:bCs/>
              </w:rPr>
              <w:t>t</w:t>
            </w:r>
            <w:r w:rsidRPr="00864099">
              <w:rPr>
                <w:b/>
                <w:bCs/>
              </w:rPr>
              <w:t>ransmission of False or Misleading Information</w:t>
            </w:r>
          </w:p>
        </w:tc>
        <w:tc>
          <w:tcPr>
            <w:tcW w:w="2754" w:type="dxa"/>
            <w:shd w:val="clear" w:color="auto" w:fill="DBDBDB" w:themeFill="accent6" w:themeFillTint="66"/>
          </w:tcPr>
          <w:p w14:paraId="07999B09" w14:textId="77777777" w:rsidR="00290A89" w:rsidRPr="00864099" w:rsidRDefault="00290A89" w:rsidP="00164548">
            <w:pPr>
              <w:jc w:val="center"/>
              <w:rPr>
                <w:b/>
                <w:bCs/>
              </w:rPr>
            </w:pPr>
            <w:r w:rsidRPr="00864099">
              <w:rPr>
                <w:b/>
                <w:bCs/>
              </w:rPr>
              <w:t>Software and Hardware Design Assurance Level</w:t>
            </w:r>
          </w:p>
        </w:tc>
      </w:tr>
      <w:tr w:rsidR="00290A89" w14:paraId="6E73D74A" w14:textId="77777777" w:rsidTr="00164548">
        <w:tc>
          <w:tcPr>
            <w:tcW w:w="738" w:type="dxa"/>
          </w:tcPr>
          <w:p w14:paraId="09C1F84D" w14:textId="77777777" w:rsidR="00290A89" w:rsidRDefault="00290A89" w:rsidP="00164548">
            <w:pPr>
              <w:jc w:val="center"/>
            </w:pPr>
            <w:r>
              <w:t>0</w:t>
            </w:r>
          </w:p>
        </w:tc>
        <w:tc>
          <w:tcPr>
            <w:tcW w:w="3150" w:type="dxa"/>
          </w:tcPr>
          <w:p w14:paraId="715F6A47" w14:textId="77777777" w:rsidR="00290A89" w:rsidRDefault="00290A89" w:rsidP="00164548">
            <w:pPr>
              <w:jc w:val="center"/>
            </w:pPr>
            <w:r>
              <w:t>Unknown / No Safety Effect</w:t>
            </w:r>
          </w:p>
        </w:tc>
        <w:tc>
          <w:tcPr>
            <w:tcW w:w="4374" w:type="dxa"/>
          </w:tcPr>
          <w:p w14:paraId="747D0A7E" w14:textId="77777777" w:rsidR="00290A89" w:rsidRPr="00864099" w:rsidRDefault="00290A89" w:rsidP="00164548">
            <w:pPr>
              <w:jc w:val="center"/>
            </w:pPr>
            <w:r>
              <w:t>&gt; 1x10</w:t>
            </w:r>
            <w:r>
              <w:rPr>
                <w:vertAlign w:val="superscript"/>
              </w:rPr>
              <w:t>-3</w:t>
            </w:r>
            <w:r>
              <w:t xml:space="preserve"> per flight hour or unknown.</w:t>
            </w:r>
          </w:p>
        </w:tc>
        <w:tc>
          <w:tcPr>
            <w:tcW w:w="2754" w:type="dxa"/>
          </w:tcPr>
          <w:p w14:paraId="7C0888C5" w14:textId="77777777" w:rsidR="00290A89" w:rsidRDefault="00290A89" w:rsidP="00164548">
            <w:pPr>
              <w:jc w:val="center"/>
            </w:pPr>
            <w:r>
              <w:t>N/A</w:t>
            </w:r>
          </w:p>
        </w:tc>
      </w:tr>
      <w:tr w:rsidR="00290A89" w14:paraId="028EE9EB" w14:textId="77777777" w:rsidTr="00164548">
        <w:tc>
          <w:tcPr>
            <w:tcW w:w="738" w:type="dxa"/>
          </w:tcPr>
          <w:p w14:paraId="6D17171C" w14:textId="77777777" w:rsidR="00290A89" w:rsidRDefault="00290A89" w:rsidP="00164548">
            <w:pPr>
              <w:jc w:val="center"/>
            </w:pPr>
            <w:r>
              <w:t>1</w:t>
            </w:r>
          </w:p>
        </w:tc>
        <w:tc>
          <w:tcPr>
            <w:tcW w:w="3150" w:type="dxa"/>
          </w:tcPr>
          <w:p w14:paraId="29DE764C" w14:textId="77777777" w:rsidR="00290A89" w:rsidRDefault="00290A89" w:rsidP="00164548">
            <w:pPr>
              <w:jc w:val="center"/>
            </w:pPr>
            <w:r>
              <w:t>Minor</w:t>
            </w:r>
          </w:p>
        </w:tc>
        <w:tc>
          <w:tcPr>
            <w:tcW w:w="4374" w:type="dxa"/>
          </w:tcPr>
          <w:p w14:paraId="566D1574" w14:textId="77777777" w:rsidR="00290A89" w:rsidRPr="00864099" w:rsidRDefault="00290A89" w:rsidP="00164548">
            <w:pPr>
              <w:jc w:val="center"/>
            </w:pPr>
            <w:r w:rsidRPr="004D6610">
              <w:t>≤</w:t>
            </w:r>
            <w:r>
              <w:t xml:space="preserve"> 1x10</w:t>
            </w:r>
            <w:r>
              <w:rPr>
                <w:vertAlign w:val="superscript"/>
              </w:rPr>
              <w:t>-3</w:t>
            </w:r>
            <w:r>
              <w:t xml:space="preserve"> per flight hour.</w:t>
            </w:r>
          </w:p>
        </w:tc>
        <w:tc>
          <w:tcPr>
            <w:tcW w:w="2754" w:type="dxa"/>
          </w:tcPr>
          <w:p w14:paraId="31DCE6CC" w14:textId="77777777" w:rsidR="00290A89" w:rsidRDefault="00290A89" w:rsidP="00164548">
            <w:pPr>
              <w:jc w:val="center"/>
            </w:pPr>
            <w:r>
              <w:t>D</w:t>
            </w:r>
          </w:p>
        </w:tc>
      </w:tr>
      <w:tr w:rsidR="00290A89" w14:paraId="0A69BD4D" w14:textId="77777777" w:rsidTr="00164548">
        <w:tc>
          <w:tcPr>
            <w:tcW w:w="738" w:type="dxa"/>
          </w:tcPr>
          <w:p w14:paraId="3FB08CA0" w14:textId="77777777" w:rsidR="00290A89" w:rsidRDefault="00290A89" w:rsidP="00164548">
            <w:pPr>
              <w:jc w:val="center"/>
            </w:pPr>
            <w:r>
              <w:t>2</w:t>
            </w:r>
          </w:p>
        </w:tc>
        <w:tc>
          <w:tcPr>
            <w:tcW w:w="3150" w:type="dxa"/>
          </w:tcPr>
          <w:p w14:paraId="730FAF10" w14:textId="77777777" w:rsidR="00290A89" w:rsidRDefault="00290A89" w:rsidP="00164548">
            <w:pPr>
              <w:jc w:val="center"/>
            </w:pPr>
            <w:r>
              <w:t>Major</w:t>
            </w:r>
          </w:p>
        </w:tc>
        <w:tc>
          <w:tcPr>
            <w:tcW w:w="4374" w:type="dxa"/>
          </w:tcPr>
          <w:p w14:paraId="3BBC00F5" w14:textId="77777777" w:rsidR="00290A89" w:rsidRPr="00864099" w:rsidRDefault="00290A89" w:rsidP="00164548">
            <w:pPr>
              <w:jc w:val="center"/>
            </w:pPr>
            <w:r w:rsidRPr="004D6610">
              <w:t>≤</w:t>
            </w:r>
            <w:r>
              <w:t xml:space="preserve"> 1x10</w:t>
            </w:r>
            <w:r>
              <w:rPr>
                <w:vertAlign w:val="superscript"/>
              </w:rPr>
              <w:t>-5</w:t>
            </w:r>
            <w:r>
              <w:t xml:space="preserve"> per flight hour.</w:t>
            </w:r>
          </w:p>
        </w:tc>
        <w:tc>
          <w:tcPr>
            <w:tcW w:w="2754" w:type="dxa"/>
          </w:tcPr>
          <w:p w14:paraId="367D927E" w14:textId="77777777" w:rsidR="00290A89" w:rsidRDefault="00290A89" w:rsidP="00164548">
            <w:pPr>
              <w:jc w:val="center"/>
            </w:pPr>
            <w:r>
              <w:t>C</w:t>
            </w:r>
          </w:p>
        </w:tc>
      </w:tr>
      <w:tr w:rsidR="00290A89" w14:paraId="77C630BC" w14:textId="77777777" w:rsidTr="00164548">
        <w:tc>
          <w:tcPr>
            <w:tcW w:w="738" w:type="dxa"/>
          </w:tcPr>
          <w:p w14:paraId="158FD811" w14:textId="77777777" w:rsidR="00290A89" w:rsidRDefault="00290A89" w:rsidP="00164548">
            <w:pPr>
              <w:jc w:val="center"/>
            </w:pPr>
            <w:r>
              <w:t>3</w:t>
            </w:r>
          </w:p>
        </w:tc>
        <w:tc>
          <w:tcPr>
            <w:tcW w:w="3150" w:type="dxa"/>
          </w:tcPr>
          <w:p w14:paraId="4A60B448" w14:textId="77777777" w:rsidR="00290A89" w:rsidRDefault="00290A89" w:rsidP="00164548">
            <w:pPr>
              <w:jc w:val="center"/>
            </w:pPr>
            <w:r>
              <w:t>Hazardous</w:t>
            </w:r>
          </w:p>
        </w:tc>
        <w:tc>
          <w:tcPr>
            <w:tcW w:w="4374" w:type="dxa"/>
          </w:tcPr>
          <w:p w14:paraId="7AF0F928" w14:textId="77777777" w:rsidR="00290A89" w:rsidRPr="00864099" w:rsidRDefault="00290A89" w:rsidP="00164548">
            <w:pPr>
              <w:jc w:val="center"/>
            </w:pPr>
            <w:r w:rsidRPr="004D6610">
              <w:t>≤</w:t>
            </w:r>
            <w:r>
              <w:t xml:space="preserve"> 1x10</w:t>
            </w:r>
            <w:r>
              <w:rPr>
                <w:vertAlign w:val="superscript"/>
              </w:rPr>
              <w:t>-7</w:t>
            </w:r>
            <w:r>
              <w:t xml:space="preserve"> per flight hour.</w:t>
            </w:r>
          </w:p>
        </w:tc>
        <w:tc>
          <w:tcPr>
            <w:tcW w:w="2754" w:type="dxa"/>
          </w:tcPr>
          <w:p w14:paraId="09936CEB" w14:textId="77777777" w:rsidR="00290A89" w:rsidRDefault="00290A89" w:rsidP="00164548">
            <w:pPr>
              <w:jc w:val="center"/>
            </w:pPr>
            <w:r>
              <w:t>B</w:t>
            </w:r>
          </w:p>
        </w:tc>
      </w:tr>
    </w:tbl>
    <w:p w14:paraId="09489370" w14:textId="77777777" w:rsidR="00E15E15" w:rsidRDefault="00E15E15">
      <w:pPr>
        <w:rPr>
          <w:b/>
          <w:bCs/>
        </w:rPr>
      </w:pPr>
    </w:p>
    <w:p w14:paraId="404CDBD2" w14:textId="77777777" w:rsidR="00BE187B" w:rsidRDefault="00BE187B">
      <w:pPr>
        <w:rPr>
          <w:b/>
          <w:bCs/>
        </w:rPr>
      </w:pPr>
      <w:r>
        <w:rPr>
          <w:b/>
          <w:bCs/>
        </w:rPr>
        <w:t>ACDIMS[2-8] Aircraft Width (ACW)</w:t>
      </w:r>
    </w:p>
    <w:p w14:paraId="5F99E09A" w14:textId="77777777" w:rsidR="00BE187B" w:rsidRDefault="00BE187B">
      <w:r>
        <w:t>Approximate value for the width of the aircraft bounding box, in meters. Can be interpreted as a 7-bit unsigned integer.</w:t>
      </w:r>
    </w:p>
    <w:p w14:paraId="2D4A6191" w14:textId="77777777" w:rsidR="00BE187B" w:rsidRDefault="00BE187B">
      <w:pPr>
        <w:rPr>
          <w:b/>
          <w:bCs/>
        </w:rPr>
      </w:pPr>
      <w:r>
        <w:rPr>
          <w:b/>
          <w:bCs/>
        </w:rPr>
        <w:t>ACDIMS[9-15] Aircraft Length (ACL)</w:t>
      </w:r>
    </w:p>
    <w:p w14:paraId="198DC78D" w14:textId="77777777" w:rsidR="00BE187B" w:rsidRDefault="00BE187B" w:rsidP="00BE187B">
      <w:r>
        <w:t>Approximate value for the length of the aircraft bounding box, in meters. Can be interpreted as a 7-bit unsigned integer.</w:t>
      </w:r>
    </w:p>
    <w:p w14:paraId="6F2D37D3" w14:textId="77777777" w:rsidR="00BE187B" w:rsidRDefault="00BE187B">
      <w:pPr>
        <w:rPr>
          <w:b/>
          <w:bCs/>
        </w:rPr>
      </w:pPr>
      <w:r>
        <w:rPr>
          <w:b/>
          <w:bCs/>
        </w:rPr>
        <w:t>ACDIMS[16-23] GNSS Offset Right of Reference Point (GOR)</w:t>
      </w:r>
    </w:p>
    <w:p w14:paraId="34C37E0F" w14:textId="77777777" w:rsidR="00864099" w:rsidRDefault="00BE187B">
      <w:r>
        <w:t>Signed 8-bit integer representing the left/right offset of the GNSS antenna from the aircraft’s reference point. A positive value indicates that the GNSS antenna is to the right of the aircraft reference point.</w:t>
      </w:r>
    </w:p>
    <w:p w14:paraId="4AC7C836" w14:textId="77777777" w:rsidR="00BE187B" w:rsidRDefault="00BE187B">
      <w:pPr>
        <w:rPr>
          <w:b/>
          <w:bCs/>
        </w:rPr>
      </w:pPr>
      <w:r>
        <w:rPr>
          <w:b/>
          <w:bCs/>
        </w:rPr>
        <w:t>ACDIMS[24-31] GNSS Offset Forward of Reference Point (GOF)</w:t>
      </w:r>
    </w:p>
    <w:p w14:paraId="6D589362" w14:textId="77777777" w:rsidR="001611EE" w:rsidRPr="00BE187B" w:rsidRDefault="00BE187B">
      <w:r>
        <w:t>Signed 8-bit integer representing the forward/back offset of the GNSS antenna from the aircraft’s reference point. A positive value indicates that the GNSS antenna is forward of the aircraft’s reference point.</w:t>
      </w:r>
      <w:r w:rsidR="001611EE">
        <w:t xml:space="preserve"> Always 0 for Mode S aircraft.</w:t>
      </w:r>
    </w:p>
    <w:p w14:paraId="7A1B19A6" w14:textId="77777777" w:rsidR="00FA5ABC" w:rsidRPr="00FA5ABC" w:rsidRDefault="00FA5ABC" w:rsidP="002C3CE6">
      <w:pPr>
        <w:pStyle w:val="Heading4"/>
        <w:numPr>
          <w:ilvl w:val="3"/>
          <w:numId w:val="4"/>
        </w:numPr>
        <w:rPr>
          <w:rFonts w:ascii="Poppins" w:hAnsi="Poppins"/>
          <w:color w:val="00AD4D"/>
          <w:sz w:val="24"/>
          <w:szCs w:val="24"/>
        </w:rPr>
      </w:pPr>
      <w:bookmarkStart w:id="108" w:name="_Ref176041315"/>
      <w:r>
        <w:lastRenderedPageBreak/>
        <w:t>CRC Field</w:t>
      </w:r>
      <w:bookmarkEnd w:id="108"/>
    </w:p>
    <w:p w14:paraId="7CB3E9AA" w14:textId="77777777" w:rsidR="00FA5ABC" w:rsidRDefault="00FA5ABC" w:rsidP="00FA5ABC">
      <w:pPr>
        <w:pStyle w:val="Heading4"/>
        <w:rPr>
          <w:b w:val="0"/>
          <w:bCs/>
        </w:rPr>
      </w:pPr>
      <w:r>
        <w:rPr>
          <w:b w:val="0"/>
          <w:bCs/>
        </w:rPr>
        <w:t>CSBee messages use a 16-bit Cyclical Redundancy Checksum (CRC-16), which can be calculated using the algorithm in the C++ code snippet below. Note the “swap16” helper function which also needs to be included.</w:t>
      </w:r>
    </w:p>
    <w:p w14:paraId="1D182269" w14:textId="77777777" w:rsidR="00FA5ABC" w:rsidRDefault="00FA5ABC" w:rsidP="00FA5ABC">
      <w:pPr>
        <w:pStyle w:val="Heading4"/>
        <w:rPr>
          <w:b w:val="0"/>
          <w:bCs/>
        </w:rPr>
      </w:pPr>
    </w:p>
    <w:p w14:paraId="41ECCF2A" w14:textId="77777777" w:rsidR="00FA5ABC" w:rsidRPr="00C96409" w:rsidRDefault="00FA5ABC" w:rsidP="00C96409">
      <w:pPr>
        <w:pStyle w:val="code"/>
      </w:pPr>
      <w:r w:rsidRPr="00C96409">
        <w:t>uint16_t swap16(uint16_t value) { return (value &lt;&lt; 8) | (value &gt;&gt; 8); }</w:t>
      </w:r>
    </w:p>
    <w:p w14:paraId="34D460DD" w14:textId="77777777" w:rsidR="00FA5ABC" w:rsidRPr="00C96409" w:rsidRDefault="00FA5ABC" w:rsidP="00C96409">
      <w:pPr>
        <w:pStyle w:val="code"/>
      </w:pPr>
    </w:p>
    <w:p w14:paraId="5294D99F" w14:textId="77777777" w:rsidR="00FA5ABC" w:rsidRPr="00C96409" w:rsidRDefault="00FA5ABC" w:rsidP="00C96409">
      <w:pPr>
        <w:pStyle w:val="code"/>
      </w:pPr>
      <w:r w:rsidRPr="00C96409">
        <w:t xml:space="preserve">uint16_t CalculateCRC16(const uint8_t *data_p, </w:t>
      </w:r>
      <w:r w:rsidR="00880088" w:rsidRPr="00C96409">
        <w:t>int32_t</w:t>
      </w:r>
      <w:r w:rsidRPr="00C96409">
        <w:t xml:space="preserve"> length) {</w:t>
      </w:r>
    </w:p>
    <w:p w14:paraId="336D92B6" w14:textId="77777777" w:rsidR="00FA5ABC" w:rsidRPr="00C96409" w:rsidRDefault="00FA5ABC" w:rsidP="00C96409">
      <w:pPr>
        <w:pStyle w:val="code"/>
      </w:pPr>
      <w:r w:rsidRPr="00C96409">
        <w:t>    uint8_t x;</w:t>
      </w:r>
    </w:p>
    <w:p w14:paraId="0DA223D1" w14:textId="77777777" w:rsidR="00FA5ABC" w:rsidRPr="00C96409" w:rsidRDefault="00FA5ABC" w:rsidP="00C96409">
      <w:pPr>
        <w:pStyle w:val="code"/>
      </w:pPr>
      <w:r w:rsidRPr="00C96409">
        <w:t>    uint16_t crc = 0xFFFF;</w:t>
      </w:r>
    </w:p>
    <w:p w14:paraId="2044B848" w14:textId="77777777" w:rsidR="00FA5ABC" w:rsidRPr="00C96409" w:rsidRDefault="00FA5ABC" w:rsidP="00C96409">
      <w:pPr>
        <w:pStyle w:val="code"/>
      </w:pPr>
      <w:r w:rsidRPr="00C96409">
        <w:t>    while (length--) {</w:t>
      </w:r>
    </w:p>
    <w:p w14:paraId="075E7435" w14:textId="77777777" w:rsidR="00FA5ABC" w:rsidRPr="00C96409" w:rsidRDefault="00FA5ABC" w:rsidP="00C96409">
      <w:pPr>
        <w:pStyle w:val="code"/>
      </w:pPr>
      <w:r w:rsidRPr="00C96409">
        <w:t>        x = crc &gt;&gt; 8 ^ *data_p++;</w:t>
      </w:r>
    </w:p>
    <w:p w14:paraId="4D9CC4C2" w14:textId="77777777" w:rsidR="00FA5ABC" w:rsidRPr="00C96409" w:rsidRDefault="00FA5ABC" w:rsidP="00C96409">
      <w:pPr>
        <w:pStyle w:val="code"/>
      </w:pPr>
      <w:r w:rsidRPr="00C96409">
        <w:t>        x ^= x &gt;&gt; 4;</w:t>
      </w:r>
    </w:p>
    <w:p w14:paraId="12352676" w14:textId="77777777" w:rsidR="00FA5ABC" w:rsidRPr="00C96409" w:rsidRDefault="00FA5ABC" w:rsidP="00C96409">
      <w:pPr>
        <w:pStyle w:val="code"/>
      </w:pPr>
      <w:r w:rsidRPr="00C96409">
        <w:t>        crc = (crc &lt;&lt; 8) ^ ((uint16_t)(x &lt;&lt; 12)) ^ ((uint16_t)(x &lt;&lt; 5)) ^ ((uint16_t)x);</w:t>
      </w:r>
    </w:p>
    <w:p w14:paraId="1C114A7F" w14:textId="77777777" w:rsidR="00FA5ABC" w:rsidRPr="00C96409" w:rsidRDefault="00FA5ABC" w:rsidP="00C96409">
      <w:pPr>
        <w:pStyle w:val="code"/>
      </w:pPr>
      <w:r w:rsidRPr="00C96409">
        <w:t>    }</w:t>
      </w:r>
    </w:p>
    <w:p w14:paraId="5E63A481" w14:textId="77777777" w:rsidR="00FA5ABC" w:rsidRPr="00C96409" w:rsidRDefault="00FA5ABC" w:rsidP="00C96409">
      <w:pPr>
        <w:pStyle w:val="code"/>
      </w:pPr>
      <w:r w:rsidRPr="00C96409">
        <w:t>    return swap16(crc);</w:t>
      </w:r>
    </w:p>
    <w:p w14:paraId="2FAAD5CF" w14:textId="77777777" w:rsidR="00FA5ABC" w:rsidRPr="00C96409" w:rsidRDefault="00FA5ABC" w:rsidP="00C96409">
      <w:pPr>
        <w:pStyle w:val="code"/>
      </w:pPr>
      <w:r w:rsidRPr="00C96409">
        <w:t>}</w:t>
      </w:r>
    </w:p>
    <w:p w14:paraId="47D94416" w14:textId="77777777" w:rsidR="00244EAF" w:rsidRDefault="00244EAF" w:rsidP="00FA5ABC">
      <w:pPr>
        <w:pStyle w:val="Heading4"/>
        <w:rPr>
          <w:rFonts w:ascii="Poppins" w:hAnsi="Poppins"/>
          <w:color w:val="00AD4D"/>
          <w:sz w:val="24"/>
          <w:szCs w:val="24"/>
        </w:rPr>
      </w:pPr>
      <w:r>
        <w:br w:type="page"/>
      </w:r>
    </w:p>
    <w:p w14:paraId="7515CA51" w14:textId="77777777" w:rsidR="003E40BA" w:rsidRDefault="003E40BA" w:rsidP="002C3CE6">
      <w:pPr>
        <w:pStyle w:val="Heading3"/>
        <w:numPr>
          <w:ilvl w:val="2"/>
          <w:numId w:val="4"/>
        </w:numPr>
      </w:pPr>
      <w:bookmarkStart w:id="109" w:name="_Toc242110601"/>
      <w:r>
        <w:lastRenderedPageBreak/>
        <w:t>UAT Aircraft Message</w:t>
      </w:r>
      <w:bookmarkEnd w:id="109"/>
    </w:p>
    <w:p w14:paraId="5FFF8CD2" w14:textId="77777777" w:rsidR="003E40BA" w:rsidRDefault="003E40BA" w:rsidP="003E40BA">
      <w:pPr>
        <w:pStyle w:val="code"/>
      </w:pPr>
      <w:r>
        <w:t>#U:</w:t>
      </w:r>
      <w:r w:rsidRPr="007E2AA0">
        <w:t>ICAO,</w:t>
      </w:r>
      <w:r>
        <w:t>UAT_</w:t>
      </w:r>
      <w:r w:rsidRPr="007E2AA0">
        <w:t>FLAGS,CALL,SQUAWK,ECAT,LAT,LON,BARO</w:t>
      </w:r>
      <w:r w:rsidR="00CB21B0">
        <w:t>_ALT</w:t>
      </w:r>
      <w:r w:rsidRPr="007E2AA0">
        <w:t>,</w:t>
      </w:r>
      <w:r w:rsidR="00CB21B0">
        <w:t>GNSS_ALT</w:t>
      </w:r>
      <w:r w:rsidRPr="007E2AA0">
        <w:t>,DIR,</w:t>
      </w:r>
      <w:r w:rsidR="00CB21B0">
        <w:t>SPEED</w:t>
      </w:r>
      <w:r w:rsidRPr="007E2AA0">
        <w:t>,BARO_V</w:t>
      </w:r>
      <w:r w:rsidR="00CB21B0">
        <w:t>RATE</w:t>
      </w:r>
      <w:r w:rsidRPr="007E2AA0">
        <w:t>,GNSS_V</w:t>
      </w:r>
      <w:r w:rsidR="00CB21B0">
        <w:t>RATE</w:t>
      </w:r>
      <w:r w:rsidRPr="007E2AA0">
        <w:t>,</w:t>
      </w:r>
      <w:r w:rsidR="00CB21B0">
        <w:t>UAT_EMERG,NICNAC,ACDIMS,VERSION,</w:t>
      </w:r>
      <w:r w:rsidRPr="007E2AA0">
        <w:t>SIGS,SIGQ,</w:t>
      </w:r>
      <w:r w:rsidR="00CB21B0">
        <w:t>UAT</w:t>
      </w:r>
      <w:r>
        <w:t>FPS</w:t>
      </w:r>
      <w:r w:rsidRPr="007E2AA0">
        <w:t>,CRC\r\n</w:t>
      </w:r>
    </w:p>
    <w:p w14:paraId="69CA36D1" w14:textId="77777777" w:rsidR="003E40BA" w:rsidRPr="00D94C92" w:rsidRDefault="003E40BA" w:rsidP="003E40B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3E40BA" w:rsidRPr="00C95BEA" w14:paraId="512D36C7"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DA5EAA9" w14:textId="77777777" w:rsidR="003E40BA" w:rsidRPr="00C95BEA" w:rsidRDefault="003E40BA" w:rsidP="00164548">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1281D1A" w14:textId="77777777" w:rsidR="003E40BA" w:rsidRPr="000D0F95" w:rsidRDefault="003E40BA" w:rsidP="00164548">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6AF141C3" w14:textId="77777777" w:rsidR="003E40BA" w:rsidRPr="00C95BEA" w:rsidRDefault="003E40BA" w:rsidP="00164548">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474D571" w14:textId="77777777" w:rsidR="003E40BA" w:rsidRPr="00C95BEA" w:rsidRDefault="003E40BA" w:rsidP="00164548">
            <w:pPr>
              <w:spacing w:after="0"/>
            </w:pPr>
            <w:r w:rsidRPr="00C95BEA">
              <w:rPr>
                <w:b/>
                <w:bCs/>
              </w:rPr>
              <w:t>Example value</w:t>
            </w:r>
          </w:p>
        </w:tc>
      </w:tr>
      <w:tr w:rsidR="003E40BA" w:rsidRPr="00C95BEA" w14:paraId="309C20F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4E9B4B41" w14:textId="77777777" w:rsidR="003E40BA" w:rsidRPr="00C95BEA" w:rsidRDefault="003E40BA" w:rsidP="00164548">
            <w:pPr>
              <w:spacing w:after="0"/>
            </w:pPr>
            <w:r>
              <w:t>#U</w:t>
            </w:r>
          </w:p>
        </w:tc>
        <w:tc>
          <w:tcPr>
            <w:tcW w:w="6030" w:type="dxa"/>
            <w:tcBorders>
              <w:top w:val="single" w:sz="6" w:space="0" w:color="000000"/>
              <w:left w:val="single" w:sz="6" w:space="0" w:color="000000"/>
              <w:bottom w:val="single" w:sz="6" w:space="0" w:color="000000"/>
              <w:right w:val="single" w:sz="6" w:space="0" w:color="000000"/>
            </w:tcBorders>
            <w:vAlign w:val="center"/>
          </w:tcPr>
          <w:p w14:paraId="36A2EA16" w14:textId="77777777" w:rsidR="003E40BA" w:rsidRPr="00C95BEA" w:rsidRDefault="003E40BA" w:rsidP="00164548">
            <w:pPr>
              <w:spacing w:after="0"/>
            </w:pPr>
            <w:r>
              <w:t>UAT aircraft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22FB0FEE" w14:textId="77777777" w:rsidR="003E40BA" w:rsidRDefault="003E40BA" w:rsidP="00164548">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149EF14F" w14:textId="77777777" w:rsidR="003E40BA" w:rsidRPr="00C95BEA" w:rsidRDefault="003E40BA" w:rsidP="00164548">
            <w:pPr>
              <w:spacing w:after="0"/>
            </w:pPr>
          </w:p>
        </w:tc>
      </w:tr>
      <w:tr w:rsidR="003E40BA" w:rsidRPr="00C95BEA" w14:paraId="366A740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0AA7A13" w14:textId="77777777" w:rsidR="003E40BA" w:rsidRPr="00C95BEA" w:rsidRDefault="003E40BA" w:rsidP="00164548">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1A27E2" w14:textId="1DBB8710" w:rsidR="004B707C" w:rsidRDefault="004B707C" w:rsidP="00164548">
            <w:pPr>
              <w:spacing w:after="0"/>
            </w:pPr>
            <w:r>
              <w:t xml:space="preserve">First Digit (optional): </w:t>
            </w:r>
            <w:r w:rsidR="00CC65D4">
              <w:t>Address</w:t>
            </w:r>
            <w:r>
              <w:t xml:space="preserve"> Qualifier</w:t>
            </w:r>
            <w:r w:rsidR="00CC65D4">
              <w:t xml:space="preserve"> (</w:t>
            </w:r>
            <w:r>
              <w:t>1 digit</w:t>
            </w:r>
            <w:r w:rsidR="00CE74CC">
              <w:t xml:space="preserve">: </w:t>
            </w:r>
            <w:r w:rsidR="001166DC">
              <w:t>see ta</w:t>
            </w:r>
            <w:r w:rsidR="00CE74CC">
              <w:t>b</w:t>
            </w:r>
            <w:r w:rsidR="001166DC">
              <w:t xml:space="preserve">le </w:t>
            </w:r>
            <w:r>
              <w:fldChar w:fldCharType="begin"/>
            </w:r>
            <w:r>
              <w:instrText xml:space="preserve"> REF _Ref228631560 \r \h </w:instrText>
            </w:r>
            <w:r>
              <w:fldChar w:fldCharType="separate"/>
            </w:r>
            <w:r w:rsidR="006E1DA9">
              <w:t>5.1.3.1</w:t>
            </w:r>
            <w:r>
              <w:fldChar w:fldCharType="end"/>
            </w:r>
            <w:r w:rsidR="00CC65D4">
              <w:t>)</w:t>
            </w:r>
          </w:p>
          <w:p w14:paraId="2178E20B" w14:textId="77777777" w:rsidR="003E40BA" w:rsidRPr="00C95BEA" w:rsidRDefault="004B707C" w:rsidP="00164548">
            <w:pPr>
              <w:spacing w:after="0"/>
            </w:pPr>
            <w:r>
              <w:t xml:space="preserve">Last 6 Digits: </w:t>
            </w:r>
            <w:r w:rsidR="003E40BA" w:rsidRPr="00C95BEA">
              <w:t xml:space="preserve">ICAO </w:t>
            </w:r>
            <w:r w:rsidR="00B37EFC">
              <w:t>address</w:t>
            </w:r>
            <w:r w:rsidR="003E40BA" w:rsidRPr="00C95BEA">
              <w:t xml:space="preserve"> of aircraft (</w:t>
            </w:r>
            <w:r>
              <w:t>6 hex digits</w:t>
            </w:r>
            <w:r w:rsidR="003E40BA" w:rsidRPr="00C95BEA">
              <w:t>)</w:t>
            </w:r>
            <w:r w:rsidR="003E40BA">
              <w:t>.</w:t>
            </w:r>
          </w:p>
        </w:tc>
        <w:tc>
          <w:tcPr>
            <w:tcW w:w="1530" w:type="dxa"/>
            <w:tcBorders>
              <w:top w:val="single" w:sz="6" w:space="0" w:color="000000"/>
              <w:left w:val="single" w:sz="6" w:space="0" w:color="000000"/>
              <w:bottom w:val="single" w:sz="6" w:space="0" w:color="000000"/>
              <w:right w:val="single" w:sz="6" w:space="0" w:color="000000"/>
            </w:tcBorders>
          </w:tcPr>
          <w:p w14:paraId="35848AC7"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8CCB269" w14:textId="77777777" w:rsidR="003E40BA" w:rsidRDefault="004B707C" w:rsidP="00164548">
            <w:pPr>
              <w:spacing w:after="0"/>
            </w:pPr>
            <w:r>
              <w:t>1</w:t>
            </w:r>
            <w:r w:rsidR="003E40BA" w:rsidRPr="00C95BEA">
              <w:t>3C65AC</w:t>
            </w:r>
          </w:p>
          <w:p w14:paraId="1FE52FE0" w14:textId="77777777" w:rsidR="00CC65D4" w:rsidRPr="00C95BEA" w:rsidRDefault="00CC65D4" w:rsidP="00164548">
            <w:pPr>
              <w:spacing w:after="0"/>
            </w:pPr>
            <w:r w:rsidRPr="00C95BEA">
              <w:t>3C65AC</w:t>
            </w:r>
          </w:p>
        </w:tc>
      </w:tr>
      <w:tr w:rsidR="003E40BA" w:rsidRPr="00C95BEA" w14:paraId="3CB1A6B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CF1E73E" w14:textId="77777777" w:rsidR="003E40BA" w:rsidRPr="00C95BEA" w:rsidRDefault="003E40BA" w:rsidP="00164548">
            <w:pPr>
              <w:spacing w:after="0"/>
            </w:pPr>
            <w:r>
              <w:t>UAT_</w:t>
            </w: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40FFED" w14:textId="35A16979" w:rsidR="003E40BA" w:rsidRPr="00C95BEA" w:rsidRDefault="003E40BA" w:rsidP="00164548">
            <w:pPr>
              <w:spacing w:after="0"/>
            </w:pPr>
            <w:r w:rsidRPr="00C95BEA">
              <w:t>Flags bitfield, see table</w:t>
            </w:r>
            <w:r w:rsidR="001166DC">
              <w:t xml:space="preserve"> </w:t>
            </w:r>
            <w:r w:rsidR="001166DC">
              <w:fldChar w:fldCharType="begin"/>
            </w:r>
            <w:r w:rsidR="001166DC">
              <w:instrText xml:space="preserve"> REF _Ref228631259 \r \h </w:instrText>
            </w:r>
            <w:r w:rsidR="001166DC">
              <w:fldChar w:fldCharType="separate"/>
            </w:r>
            <w:r w:rsidR="006E1DA9">
              <w:t>5.1.3.2</w:t>
            </w:r>
            <w:r w:rsidR="001166DC">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73A70F18"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AFB106A" w14:textId="77777777" w:rsidR="003E40BA" w:rsidRPr="00C95BEA" w:rsidRDefault="003E40BA" w:rsidP="00164548">
            <w:pPr>
              <w:spacing w:after="0"/>
            </w:pPr>
            <w:r>
              <w:t>12F356A8</w:t>
            </w:r>
          </w:p>
        </w:tc>
      </w:tr>
      <w:tr w:rsidR="003E40BA" w:rsidRPr="00C95BEA" w14:paraId="018715D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655D68F" w14:textId="77777777" w:rsidR="003E40BA" w:rsidRPr="00C95BEA" w:rsidRDefault="003E40BA" w:rsidP="00164548">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614ED24" w14:textId="77777777" w:rsidR="003E40BA" w:rsidRPr="00C95BEA" w:rsidRDefault="003E40BA" w:rsidP="00164548">
            <w:pPr>
              <w:spacing w:after="0"/>
            </w:pPr>
            <w:r w:rsidRPr="00C95BEA">
              <w:t>Callsign of aircraft</w:t>
            </w:r>
            <w:r>
              <w:t>.</w:t>
            </w:r>
          </w:p>
        </w:tc>
        <w:tc>
          <w:tcPr>
            <w:tcW w:w="1530" w:type="dxa"/>
            <w:tcBorders>
              <w:top w:val="single" w:sz="6" w:space="0" w:color="000000"/>
              <w:left w:val="single" w:sz="6" w:space="0" w:color="000000"/>
              <w:bottom w:val="single" w:sz="6" w:space="0" w:color="000000"/>
              <w:right w:val="single" w:sz="6" w:space="0" w:color="000000"/>
            </w:tcBorders>
          </w:tcPr>
          <w:p w14:paraId="0BDA329B" w14:textId="77777777" w:rsidR="003E40BA" w:rsidRPr="00C95BEA" w:rsidRDefault="003E40BA" w:rsidP="00164548">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CD42472" w14:textId="77777777" w:rsidR="003E40BA" w:rsidRPr="00C95BEA" w:rsidRDefault="003E40BA" w:rsidP="00164548">
            <w:pPr>
              <w:spacing w:after="0"/>
            </w:pPr>
            <w:r w:rsidRPr="00C95BEA">
              <w:t>N61ZP</w:t>
            </w:r>
          </w:p>
        </w:tc>
      </w:tr>
      <w:tr w:rsidR="003E40BA" w:rsidRPr="00C95BEA" w14:paraId="3011CE40"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365D8637" w14:textId="77777777" w:rsidR="003E40BA" w:rsidRPr="00C95BEA" w:rsidRDefault="003E40BA" w:rsidP="00164548">
            <w:pPr>
              <w:spacing w:after="0"/>
            </w:pPr>
            <w:r w:rsidRPr="00C95BEA">
              <w:t>SQ</w:t>
            </w:r>
            <w:r>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CF2ACCC" w14:textId="77777777" w:rsidR="003E40BA" w:rsidRPr="00C95BEA" w:rsidRDefault="003E40BA" w:rsidP="00164548">
            <w:pPr>
              <w:spacing w:after="0"/>
            </w:pPr>
            <w:r w:rsidRPr="00C95BEA">
              <w:t>SQUAWK of aircraft</w:t>
            </w:r>
            <w:r>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44DBD19F" w14:textId="77777777" w:rsidR="003E40BA" w:rsidRPr="00C95BEA" w:rsidRDefault="003E40BA" w:rsidP="00164548">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0058D7D" w14:textId="77777777" w:rsidR="003E40BA" w:rsidRPr="00C95BEA" w:rsidRDefault="003E40BA" w:rsidP="00164548">
            <w:pPr>
              <w:spacing w:after="0"/>
            </w:pPr>
            <w:r w:rsidRPr="00C95BEA">
              <w:t>7232</w:t>
            </w:r>
          </w:p>
        </w:tc>
      </w:tr>
      <w:tr w:rsidR="003E40BA" w:rsidRPr="00C95BEA" w14:paraId="60CEE641"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6223EEC" w14:textId="77777777" w:rsidR="003E40BA" w:rsidRPr="00C95BEA" w:rsidRDefault="003E40BA" w:rsidP="00164548">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5AD4BD1F" w14:textId="29628124" w:rsidR="003E40BA" w:rsidRPr="00C95BEA" w:rsidRDefault="003E40BA" w:rsidP="00164548">
            <w:pPr>
              <w:spacing w:after="0"/>
            </w:pPr>
            <w:r w:rsidRPr="00C95BEA">
              <w:t xml:space="preserve">Emitter category, see table </w:t>
            </w:r>
            <w:r>
              <w:fldChar w:fldCharType="begin"/>
            </w:r>
            <w:r>
              <w:instrText xml:space="preserve"> REF _Ref176013441 \r \h </w:instrText>
            </w:r>
            <w:r>
              <w:fldChar w:fldCharType="separate"/>
            </w:r>
            <w:r w:rsidR="006E1DA9">
              <w:t>5.1.2.2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2E6842D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0D970F2" w14:textId="77777777" w:rsidR="003E40BA" w:rsidRPr="00C95BEA" w:rsidRDefault="003E40BA" w:rsidP="00164548">
            <w:pPr>
              <w:spacing w:after="0"/>
            </w:pPr>
            <w:r w:rsidRPr="00C95BEA">
              <w:t>14</w:t>
            </w:r>
          </w:p>
        </w:tc>
      </w:tr>
      <w:tr w:rsidR="003E40BA" w:rsidRPr="00C95BEA" w14:paraId="30B7A31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C642C7E" w14:textId="77777777" w:rsidR="003E40BA" w:rsidRPr="00C95BEA" w:rsidRDefault="003E40BA" w:rsidP="00164548">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A0BD8A8" w14:textId="77777777" w:rsidR="003E40BA" w:rsidRPr="00C95BEA" w:rsidRDefault="003E40BA" w:rsidP="00164548">
            <w:pPr>
              <w:spacing w:after="0"/>
            </w:pPr>
            <w:r w:rsidRPr="00C95BEA">
              <w:t>Latitude,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23837AA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60609EE" w14:textId="77777777" w:rsidR="003E40BA" w:rsidRPr="00C95BEA" w:rsidRDefault="003E40BA" w:rsidP="00164548">
            <w:pPr>
              <w:spacing w:after="0"/>
            </w:pPr>
            <w:r w:rsidRPr="00C95BEA">
              <w:t>57.57634</w:t>
            </w:r>
          </w:p>
        </w:tc>
      </w:tr>
      <w:tr w:rsidR="003E40BA" w:rsidRPr="00C95BEA" w14:paraId="12F29302"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FF8629B" w14:textId="77777777" w:rsidR="003E40BA" w:rsidRPr="00C95BEA" w:rsidRDefault="003E40BA" w:rsidP="00164548">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6EB7F18" w14:textId="77777777" w:rsidR="003E40BA" w:rsidRPr="00C95BEA" w:rsidRDefault="003E40BA" w:rsidP="00164548">
            <w:pPr>
              <w:spacing w:after="0"/>
            </w:pPr>
            <w:r w:rsidRPr="00C95BEA">
              <w:t>Longitude,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53778AB1"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C109360" w14:textId="77777777" w:rsidR="003E40BA" w:rsidRPr="00C95BEA" w:rsidRDefault="003E40BA" w:rsidP="00164548">
            <w:pPr>
              <w:spacing w:after="0"/>
            </w:pPr>
            <w:r w:rsidRPr="00C95BEA">
              <w:t>17.59554</w:t>
            </w:r>
          </w:p>
        </w:tc>
      </w:tr>
      <w:tr w:rsidR="003E40BA" w:rsidRPr="00C95BEA" w14:paraId="4485B84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EFE71FD" w14:textId="77777777" w:rsidR="003E40BA" w:rsidRPr="00C95BEA" w:rsidRDefault="003E40BA" w:rsidP="00164548">
            <w:pPr>
              <w:spacing w:after="0"/>
            </w:pPr>
            <w:r>
              <w:t>BARO_ALT</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267F4F2" w14:textId="77777777" w:rsidR="003E40BA" w:rsidRPr="00C95BEA" w:rsidRDefault="003E40BA" w:rsidP="00164548">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692C88F5"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C8EFCD0" w14:textId="77777777" w:rsidR="003E40BA" w:rsidRPr="00C95BEA" w:rsidRDefault="003E40BA" w:rsidP="00164548">
            <w:pPr>
              <w:spacing w:after="0"/>
            </w:pPr>
            <w:r w:rsidRPr="00C95BEA">
              <w:t>5000</w:t>
            </w:r>
          </w:p>
        </w:tc>
      </w:tr>
      <w:tr w:rsidR="003E40BA" w:rsidRPr="00C95BEA" w14:paraId="261ED9C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8FBCAF8" w14:textId="77777777" w:rsidR="003E40BA" w:rsidRDefault="003E40BA" w:rsidP="00164548">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4EA66F00" w14:textId="77777777" w:rsidR="003E40BA" w:rsidRDefault="003E40BA" w:rsidP="00164548">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61FD23D9"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755154C" w14:textId="77777777" w:rsidR="003E40BA" w:rsidRPr="00C95BEA" w:rsidRDefault="003E40BA" w:rsidP="00164548">
            <w:pPr>
              <w:spacing w:after="0"/>
            </w:pPr>
            <w:r w:rsidRPr="00C95BEA">
              <w:t>5000</w:t>
            </w:r>
          </w:p>
        </w:tc>
      </w:tr>
      <w:tr w:rsidR="003E40BA" w:rsidRPr="00C95BEA" w14:paraId="2FB2254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8967B79" w14:textId="77777777" w:rsidR="003E40BA" w:rsidRPr="00C95BEA" w:rsidRDefault="003E40BA" w:rsidP="00164548">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00B76F3" w14:textId="77777777" w:rsidR="003E40BA" w:rsidRPr="00C95BEA" w:rsidRDefault="003E40BA" w:rsidP="00164548">
            <w:pPr>
              <w:spacing w:after="0"/>
            </w:pPr>
            <w:r>
              <w:t>Direction of</w:t>
            </w:r>
            <w:r w:rsidRPr="00C95BEA">
              <w:t xml:space="preserve"> aircraft, in degrees [0,360)</w:t>
            </w:r>
            <w:r>
              <w:t>.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22DEFF4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5FF406B5" w14:textId="77777777" w:rsidR="003E40BA" w:rsidRPr="00C95BEA" w:rsidRDefault="003E40BA" w:rsidP="00164548">
            <w:pPr>
              <w:spacing w:after="0"/>
            </w:pPr>
            <w:r w:rsidRPr="00C95BEA">
              <w:t>35</w:t>
            </w:r>
          </w:p>
        </w:tc>
      </w:tr>
      <w:tr w:rsidR="003E40BA" w:rsidRPr="00C95BEA" w14:paraId="174F027F"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604CA7E6" w14:textId="77777777" w:rsidR="003E40BA" w:rsidRPr="00C95BEA" w:rsidRDefault="003E40BA" w:rsidP="00164548">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7D2089B" w14:textId="77777777" w:rsidR="003E40BA" w:rsidRPr="00C95BEA" w:rsidRDefault="003E40BA" w:rsidP="00164548">
            <w:pPr>
              <w:spacing w:after="0"/>
            </w:pPr>
            <w:r w:rsidRPr="00C95BEA">
              <w:t>Horizontal velocity of aircraft, in knots</w:t>
            </w:r>
            <w:r>
              <w:t>.</w:t>
            </w:r>
          </w:p>
        </w:tc>
        <w:tc>
          <w:tcPr>
            <w:tcW w:w="1530" w:type="dxa"/>
            <w:tcBorders>
              <w:top w:val="single" w:sz="6" w:space="0" w:color="000000"/>
              <w:left w:val="single" w:sz="6" w:space="0" w:color="000000"/>
              <w:bottom w:val="single" w:sz="6" w:space="0" w:color="000000"/>
              <w:right w:val="single" w:sz="6" w:space="0" w:color="000000"/>
            </w:tcBorders>
          </w:tcPr>
          <w:p w14:paraId="4FA10B4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03AB56D" w14:textId="77777777" w:rsidR="003E40BA" w:rsidRPr="00C95BEA" w:rsidRDefault="003E40BA" w:rsidP="00164548">
            <w:pPr>
              <w:spacing w:after="0"/>
            </w:pPr>
            <w:r w:rsidRPr="00C95BEA">
              <w:t>464</w:t>
            </w:r>
          </w:p>
        </w:tc>
      </w:tr>
      <w:tr w:rsidR="003E40BA" w:rsidRPr="00C95BEA" w14:paraId="6E67C92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D1F8B31" w14:textId="77777777" w:rsidR="003E40BA" w:rsidRPr="00C95BEA" w:rsidRDefault="003E40BA" w:rsidP="00164548">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E2BB476" w14:textId="77777777" w:rsidR="003E40BA" w:rsidRPr="00C95BEA" w:rsidRDefault="003E40BA" w:rsidP="00164548">
            <w:pPr>
              <w:spacing w:after="0"/>
            </w:pPr>
            <w:r>
              <w:t>Barometric v</w:t>
            </w:r>
            <w:r w:rsidRPr="00C95BEA">
              <w:t>ertical velocity of aircraft, in ft/min</w:t>
            </w:r>
            <w:r>
              <w:t>.</w:t>
            </w:r>
          </w:p>
        </w:tc>
        <w:tc>
          <w:tcPr>
            <w:tcW w:w="1530" w:type="dxa"/>
            <w:tcBorders>
              <w:top w:val="single" w:sz="6" w:space="0" w:color="000000"/>
              <w:left w:val="single" w:sz="6" w:space="0" w:color="000000"/>
              <w:bottom w:val="single" w:sz="6" w:space="0" w:color="000000"/>
              <w:right w:val="single" w:sz="6" w:space="0" w:color="000000"/>
            </w:tcBorders>
          </w:tcPr>
          <w:p w14:paraId="7DB6EEA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DEE6A10" w14:textId="77777777" w:rsidR="003E40BA" w:rsidRPr="00C95BEA" w:rsidRDefault="003E40BA" w:rsidP="00164548">
            <w:pPr>
              <w:spacing w:after="0"/>
            </w:pPr>
            <w:r w:rsidRPr="00C95BEA">
              <w:t>-1344</w:t>
            </w:r>
          </w:p>
        </w:tc>
      </w:tr>
      <w:tr w:rsidR="003E40BA" w:rsidRPr="00C95BEA" w14:paraId="1E022AD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E9C687C" w14:textId="77777777" w:rsidR="003E40BA" w:rsidRDefault="003E40BA" w:rsidP="00164548">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71612101" w14:textId="77777777" w:rsidR="003E40BA" w:rsidRPr="00C95BEA" w:rsidRDefault="003E40BA" w:rsidP="00164548">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363C19E7"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ABA7408" w14:textId="77777777" w:rsidR="003E40BA" w:rsidRPr="00C95BEA" w:rsidRDefault="003E40BA" w:rsidP="00164548">
            <w:pPr>
              <w:spacing w:after="0"/>
            </w:pPr>
            <w:r>
              <w:t>-1344</w:t>
            </w:r>
          </w:p>
        </w:tc>
      </w:tr>
      <w:tr w:rsidR="003E40BA" w:rsidRPr="00C95BEA" w14:paraId="0A72B43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431CB46" w14:textId="77777777" w:rsidR="003E40BA" w:rsidRDefault="004A67CC" w:rsidP="00164548">
            <w:pPr>
              <w:spacing w:after="0"/>
            </w:pPr>
            <w:r>
              <w:t>UAT_EMERG</w:t>
            </w:r>
          </w:p>
        </w:tc>
        <w:tc>
          <w:tcPr>
            <w:tcW w:w="6030" w:type="dxa"/>
            <w:tcBorders>
              <w:top w:val="single" w:sz="6" w:space="0" w:color="000000"/>
              <w:left w:val="single" w:sz="6" w:space="0" w:color="000000"/>
              <w:bottom w:val="single" w:sz="6" w:space="0" w:color="000000"/>
              <w:right w:val="single" w:sz="6" w:space="0" w:color="000000"/>
            </w:tcBorders>
            <w:vAlign w:val="center"/>
          </w:tcPr>
          <w:p w14:paraId="1550287B" w14:textId="77777777" w:rsidR="003E40BA" w:rsidRDefault="003E40BA" w:rsidP="00164548">
            <w:pPr>
              <w:spacing w:after="0"/>
            </w:pPr>
            <w:r>
              <w:t>Aircraft UAT emergency / priority status. See table.</w:t>
            </w:r>
          </w:p>
        </w:tc>
        <w:tc>
          <w:tcPr>
            <w:tcW w:w="1530" w:type="dxa"/>
            <w:tcBorders>
              <w:top w:val="single" w:sz="6" w:space="0" w:color="000000"/>
              <w:left w:val="single" w:sz="6" w:space="0" w:color="000000"/>
              <w:bottom w:val="single" w:sz="6" w:space="0" w:color="000000"/>
              <w:right w:val="single" w:sz="6" w:space="0" w:color="000000"/>
            </w:tcBorders>
          </w:tcPr>
          <w:p w14:paraId="3F2DA750"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5787D7B" w14:textId="77777777" w:rsidR="003E40BA" w:rsidRDefault="003E40BA" w:rsidP="00164548">
            <w:pPr>
              <w:spacing w:after="0"/>
            </w:pPr>
            <w:r>
              <w:t>0</w:t>
            </w:r>
          </w:p>
        </w:tc>
      </w:tr>
      <w:tr w:rsidR="003E40BA" w14:paraId="0FA4889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6D78AEB1" w14:textId="77777777" w:rsidR="003E40BA" w:rsidRDefault="003E40BA" w:rsidP="00164548">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49D2C126" w14:textId="18FE218F" w:rsidR="003E40BA" w:rsidRDefault="003E40BA" w:rsidP="00164548">
            <w:pPr>
              <w:spacing w:after="0"/>
            </w:pPr>
            <w:r>
              <w:t>Aircraft data integrity.</w:t>
            </w:r>
            <w:r w:rsidR="004A67CC">
              <w:t xml:space="preserve"> See table </w:t>
            </w:r>
            <w:r w:rsidR="004A67CC">
              <w:fldChar w:fldCharType="begin"/>
            </w:r>
            <w:r w:rsidR="004A67CC">
              <w:instrText xml:space="preserve"> REF _Ref206888411 \r \h </w:instrText>
            </w:r>
            <w:r w:rsidR="004A67CC">
              <w:fldChar w:fldCharType="separate"/>
            </w:r>
            <w:r w:rsidR="006E1DA9">
              <w:t>5.1.2.3</w:t>
            </w:r>
            <w:r w:rsidR="004A67CC">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3548AA98"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FC55040" w14:textId="77777777" w:rsidR="003E40BA" w:rsidRDefault="003E40BA" w:rsidP="00164548">
            <w:pPr>
              <w:spacing w:after="0"/>
            </w:pPr>
          </w:p>
        </w:tc>
      </w:tr>
      <w:tr w:rsidR="003E40BA" w14:paraId="04087E0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6189418" w14:textId="77777777" w:rsidR="003E40BA" w:rsidRDefault="003E40BA" w:rsidP="00164548">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67F63FFF" w14:textId="6702CE1A" w:rsidR="003E40BA" w:rsidRDefault="003E40BA" w:rsidP="00164548">
            <w:pPr>
              <w:spacing w:after="0"/>
            </w:pPr>
            <w:r>
              <w:t>Aircraft physical dimensions and system design assurance.</w:t>
            </w:r>
            <w:r w:rsidR="004A67CC">
              <w:t xml:space="preserve"> See table </w:t>
            </w:r>
            <w:r w:rsidR="004A67CC">
              <w:fldChar w:fldCharType="begin"/>
            </w:r>
            <w:r w:rsidR="004A67CC">
              <w:instrText xml:space="preserve"> REF _Ref206888432 \r \h </w:instrText>
            </w:r>
            <w:r w:rsidR="004A67CC">
              <w:fldChar w:fldCharType="separate"/>
            </w:r>
            <w:r w:rsidR="006E1DA9">
              <w:t>5.1.2.4</w:t>
            </w:r>
            <w:r w:rsidR="004A67CC">
              <w:fldChar w:fldCharType="end"/>
            </w:r>
            <w:r w:rsidR="004A67CC">
              <w:t>.</w:t>
            </w:r>
          </w:p>
        </w:tc>
        <w:tc>
          <w:tcPr>
            <w:tcW w:w="1530" w:type="dxa"/>
            <w:tcBorders>
              <w:top w:val="single" w:sz="6" w:space="0" w:color="000000"/>
              <w:left w:val="single" w:sz="6" w:space="0" w:color="000000"/>
              <w:bottom w:val="single" w:sz="6" w:space="0" w:color="000000"/>
              <w:right w:val="single" w:sz="6" w:space="0" w:color="000000"/>
            </w:tcBorders>
          </w:tcPr>
          <w:p w14:paraId="6D020D53"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2C61461" w14:textId="77777777" w:rsidR="003E40BA" w:rsidRDefault="003E40BA" w:rsidP="00164548">
            <w:pPr>
              <w:spacing w:after="0"/>
            </w:pPr>
            <w:r w:rsidRPr="00C95BEA">
              <w:t>31B</w:t>
            </w:r>
            <w:r>
              <w:t>E89F2</w:t>
            </w:r>
          </w:p>
        </w:tc>
      </w:tr>
      <w:tr w:rsidR="003E40BA" w14:paraId="14644F2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4D742CF" w14:textId="77777777" w:rsidR="003E40BA" w:rsidRDefault="003E40BA" w:rsidP="00164548">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612AEA7D" w14:textId="77777777" w:rsidR="003E40BA" w:rsidRDefault="003E40BA" w:rsidP="00164548">
            <w:pPr>
              <w:spacing w:after="0"/>
            </w:pPr>
            <w:r>
              <w:t>UAT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4672BA2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A5CC7A8" w14:textId="77777777" w:rsidR="003E40BA" w:rsidRDefault="003E40BA" w:rsidP="00164548">
            <w:pPr>
              <w:spacing w:after="0"/>
            </w:pPr>
            <w:r>
              <w:t>1</w:t>
            </w:r>
          </w:p>
        </w:tc>
      </w:tr>
      <w:tr w:rsidR="003E40BA" w:rsidRPr="00C95BEA" w14:paraId="008C1BD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673E2E56" w14:textId="77777777" w:rsidR="003E40BA" w:rsidRPr="00C95BEA" w:rsidRDefault="003E40BA" w:rsidP="00164548">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578493E6" w14:textId="77777777" w:rsidR="003E40BA" w:rsidRPr="00C95BEA" w:rsidRDefault="003E40BA" w:rsidP="00164548">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142AC5A9"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7ED9579" w14:textId="77777777" w:rsidR="003E40BA" w:rsidRPr="00C95BEA" w:rsidRDefault="003E40BA" w:rsidP="00164548">
            <w:pPr>
              <w:spacing w:after="0"/>
            </w:pPr>
            <w:r w:rsidRPr="00C95BEA">
              <w:t>-92</w:t>
            </w:r>
          </w:p>
        </w:tc>
      </w:tr>
      <w:tr w:rsidR="003E40BA" w:rsidRPr="00C95BEA" w14:paraId="14E7865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A143177" w14:textId="77777777" w:rsidR="003E40BA" w:rsidRDefault="003E40BA" w:rsidP="00164548">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13BA6479" w14:textId="77777777" w:rsidR="003E40BA" w:rsidRPr="00C95BEA" w:rsidRDefault="000F5AD2" w:rsidP="00164548">
            <w:pPr>
              <w:spacing w:after="0"/>
            </w:pPr>
            <w:r>
              <w:t>Number of bits corrected using UAT forward error correction. 0 (best), 6 (worst).</w:t>
            </w:r>
          </w:p>
        </w:tc>
        <w:tc>
          <w:tcPr>
            <w:tcW w:w="1530" w:type="dxa"/>
            <w:tcBorders>
              <w:top w:val="single" w:sz="6" w:space="0" w:color="000000"/>
              <w:left w:val="single" w:sz="6" w:space="0" w:color="000000"/>
              <w:bottom w:val="single" w:sz="6" w:space="0" w:color="000000"/>
              <w:right w:val="single" w:sz="6" w:space="0" w:color="000000"/>
            </w:tcBorders>
          </w:tcPr>
          <w:p w14:paraId="70AD2473"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D5C3199" w14:textId="77777777" w:rsidR="003E40BA" w:rsidRPr="00C95BEA" w:rsidRDefault="003E40BA" w:rsidP="00164548">
            <w:pPr>
              <w:spacing w:after="0"/>
            </w:pPr>
            <w:r w:rsidRPr="00C95BEA">
              <w:t>2</w:t>
            </w:r>
          </w:p>
        </w:tc>
      </w:tr>
      <w:tr w:rsidR="003E40BA" w:rsidRPr="00C95BEA" w14:paraId="6B0E8A93"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1195D39" w14:textId="77777777" w:rsidR="003E40BA" w:rsidRPr="00C95BEA" w:rsidRDefault="00CB21B0" w:rsidP="00164548">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51A0E3B" w14:textId="77777777" w:rsidR="003E40BA" w:rsidRPr="00C95BEA" w:rsidRDefault="003E40BA" w:rsidP="00164548">
            <w:pPr>
              <w:spacing w:after="0"/>
            </w:pPr>
            <w:r>
              <w:t xml:space="preserve">Number of valid </w:t>
            </w:r>
            <w:r w:rsidR="00CB21B0">
              <w:t>UAT frames received from the aircraft in the last second.</w:t>
            </w:r>
          </w:p>
        </w:tc>
        <w:tc>
          <w:tcPr>
            <w:tcW w:w="1530" w:type="dxa"/>
            <w:tcBorders>
              <w:top w:val="single" w:sz="6" w:space="0" w:color="000000"/>
              <w:left w:val="single" w:sz="6" w:space="0" w:color="000000"/>
              <w:bottom w:val="single" w:sz="6" w:space="0" w:color="000000"/>
              <w:right w:val="single" w:sz="6" w:space="0" w:color="000000"/>
            </w:tcBorders>
          </w:tcPr>
          <w:p w14:paraId="23A09B9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37DC57F" w14:textId="77777777" w:rsidR="003E40BA" w:rsidRPr="00C95BEA" w:rsidRDefault="00CB21B0" w:rsidP="00164548">
            <w:pPr>
              <w:spacing w:after="0"/>
            </w:pPr>
            <w:r>
              <w:t>1</w:t>
            </w:r>
          </w:p>
        </w:tc>
      </w:tr>
      <w:tr w:rsidR="003E40BA" w:rsidRPr="00C95BEA" w14:paraId="4F38A22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7E729C2" w14:textId="77777777" w:rsidR="003E40BA" w:rsidRPr="00C95BEA" w:rsidRDefault="003E40BA" w:rsidP="00164548">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A39B0CB" w14:textId="12637C99" w:rsidR="003E40BA" w:rsidRPr="00C95BEA" w:rsidRDefault="003E40BA" w:rsidP="00164548">
            <w:pPr>
              <w:spacing w:after="0"/>
            </w:pPr>
            <w:r w:rsidRPr="00C95BEA">
              <w:t xml:space="preserve">CRC16 (described in </w:t>
            </w:r>
            <w:r>
              <w:fldChar w:fldCharType="begin"/>
            </w:r>
            <w:r>
              <w:instrText xml:space="preserve"> REF _Ref176041315 \r \h </w:instrText>
            </w:r>
            <w:r>
              <w:fldChar w:fldCharType="separate"/>
            </w:r>
            <w:r w:rsidR="006E1DA9">
              <w:t>5.1.2.5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42405A3A"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9D22DED" w14:textId="77777777" w:rsidR="003E40BA" w:rsidRPr="00C95BEA" w:rsidRDefault="003E40BA" w:rsidP="00164548">
            <w:pPr>
              <w:spacing w:after="0"/>
            </w:pPr>
            <w:r w:rsidRPr="00C95BEA">
              <w:t>2D3E</w:t>
            </w:r>
          </w:p>
        </w:tc>
      </w:tr>
    </w:tbl>
    <w:p w14:paraId="4AB2AAAF" w14:textId="77777777" w:rsidR="003E40BA" w:rsidRDefault="003E40BA" w:rsidP="000F5AD2"/>
    <w:p w14:paraId="434ACB99" w14:textId="77777777" w:rsidR="004A67CC" w:rsidRDefault="003E40BA" w:rsidP="000F5AD2">
      <w:pPr>
        <w:sectPr w:rsidR="004A67CC" w:rsidSect="003547B7">
          <w:pgSz w:w="12240" w:h="15840"/>
          <w:pgMar w:top="720" w:right="720" w:bottom="720" w:left="720" w:header="288" w:footer="288" w:gutter="0"/>
          <w:cols w:space="720"/>
          <w:titlePg/>
          <w:docGrid w:linePitch="360"/>
        </w:sectPr>
      </w:pPr>
      <w:r>
        <w:t xml:space="preserve">NOTE: See Mode S Aircraft message </w:t>
      </w:r>
      <w:r w:rsidR="000F5AD2">
        <w:t xml:space="preserve">decoding reference </w:t>
      </w:r>
      <w:r>
        <w:t>for</w:t>
      </w:r>
      <w:r w:rsidR="000F5AD2">
        <w:t xml:space="preserve"> any bitfields not prefixed with  “UAT_”.</w:t>
      </w:r>
    </w:p>
    <w:p w14:paraId="27718620" w14:textId="77777777" w:rsidR="000E246E" w:rsidRDefault="000E246E" w:rsidP="002C3CE6">
      <w:pPr>
        <w:pStyle w:val="Heading4"/>
        <w:numPr>
          <w:ilvl w:val="3"/>
          <w:numId w:val="4"/>
        </w:numPr>
      </w:pPr>
      <w:bookmarkStart w:id="110" w:name="_Ref228631560"/>
      <w:bookmarkStart w:id="111" w:name="_Ref206888344"/>
      <w:r>
        <w:lastRenderedPageBreak/>
        <w:t>UAT Address Qualifier</w:t>
      </w:r>
      <w:bookmarkEnd w:id="110"/>
    </w:p>
    <w:tbl>
      <w:tblPr>
        <w:tblStyle w:val="TableGrid"/>
        <w:tblW w:w="0" w:type="auto"/>
        <w:tblLook w:val="04A0" w:firstRow="1" w:lastRow="0" w:firstColumn="1" w:lastColumn="0" w:noHBand="0" w:noVBand="1"/>
      </w:tblPr>
      <w:tblGrid>
        <w:gridCol w:w="2448"/>
        <w:gridCol w:w="8460"/>
      </w:tblGrid>
      <w:tr w:rsidR="000E246E" w:rsidRPr="00D06650" w14:paraId="1A3BFAE7" w14:textId="77777777" w:rsidTr="000E246E">
        <w:tc>
          <w:tcPr>
            <w:tcW w:w="2448" w:type="dxa"/>
            <w:shd w:val="clear" w:color="auto" w:fill="DBDBDB" w:themeFill="accent6" w:themeFillTint="66"/>
          </w:tcPr>
          <w:p w14:paraId="49332F6C" w14:textId="77777777" w:rsidR="000E246E" w:rsidRPr="00D06650" w:rsidRDefault="000E246E" w:rsidP="00AF21C3">
            <w:pPr>
              <w:jc w:val="center"/>
              <w:rPr>
                <w:b/>
                <w:bCs/>
              </w:rPr>
            </w:pPr>
            <w:r>
              <w:rPr>
                <w:b/>
                <w:bCs/>
              </w:rPr>
              <w:t>Address Qualifier Value</w:t>
            </w:r>
          </w:p>
        </w:tc>
        <w:tc>
          <w:tcPr>
            <w:tcW w:w="8460" w:type="dxa"/>
            <w:shd w:val="clear" w:color="auto" w:fill="DBDBDB" w:themeFill="accent6" w:themeFillTint="66"/>
          </w:tcPr>
          <w:p w14:paraId="4BAF2C1C" w14:textId="77777777" w:rsidR="000E246E" w:rsidRPr="00D06650" w:rsidRDefault="000E246E" w:rsidP="00AF21C3">
            <w:pPr>
              <w:jc w:val="center"/>
              <w:rPr>
                <w:b/>
                <w:bCs/>
              </w:rPr>
            </w:pPr>
            <w:r>
              <w:rPr>
                <w:b/>
                <w:bCs/>
              </w:rPr>
              <w:t>Meaning</w:t>
            </w:r>
          </w:p>
        </w:tc>
      </w:tr>
      <w:tr w:rsidR="000E246E" w14:paraId="3CE9E82D" w14:textId="77777777" w:rsidTr="000E246E">
        <w:tc>
          <w:tcPr>
            <w:tcW w:w="2448" w:type="dxa"/>
          </w:tcPr>
          <w:p w14:paraId="0A152366" w14:textId="77777777" w:rsidR="000E246E" w:rsidRDefault="000E246E" w:rsidP="00AF21C3">
            <w:pPr>
              <w:jc w:val="center"/>
            </w:pPr>
            <w:r>
              <w:t>0</w:t>
            </w:r>
          </w:p>
        </w:tc>
        <w:tc>
          <w:tcPr>
            <w:tcW w:w="8460" w:type="dxa"/>
          </w:tcPr>
          <w:p w14:paraId="67FBAB5C" w14:textId="77777777" w:rsidR="000E246E" w:rsidRDefault="000E246E" w:rsidP="00AF21C3">
            <w:pPr>
              <w:jc w:val="center"/>
            </w:pPr>
            <w:r>
              <w:t>Contact is ADSB target (broadcast by transponder) with 24-bit ICAO address.</w:t>
            </w:r>
          </w:p>
        </w:tc>
      </w:tr>
      <w:tr w:rsidR="000E246E" w14:paraId="6C91E595" w14:textId="77777777" w:rsidTr="000E246E">
        <w:tc>
          <w:tcPr>
            <w:tcW w:w="2448" w:type="dxa"/>
          </w:tcPr>
          <w:p w14:paraId="747CD492" w14:textId="77777777" w:rsidR="000E246E" w:rsidRDefault="000E246E" w:rsidP="00AF21C3">
            <w:pPr>
              <w:jc w:val="center"/>
            </w:pPr>
            <w:r>
              <w:t>1</w:t>
            </w:r>
          </w:p>
        </w:tc>
        <w:tc>
          <w:tcPr>
            <w:tcW w:w="8460" w:type="dxa"/>
          </w:tcPr>
          <w:p w14:paraId="73F3D727" w14:textId="77777777" w:rsidR="000E246E" w:rsidRDefault="000E246E" w:rsidP="00AF21C3">
            <w:pPr>
              <w:jc w:val="center"/>
            </w:pPr>
            <w:r>
              <w:t>Contact is ADSB target (broadcast by transponder) with self-assigned temporary address.</w:t>
            </w:r>
          </w:p>
        </w:tc>
      </w:tr>
      <w:tr w:rsidR="000E246E" w14:paraId="15E5D8E9" w14:textId="77777777" w:rsidTr="000E246E">
        <w:tc>
          <w:tcPr>
            <w:tcW w:w="2448" w:type="dxa"/>
          </w:tcPr>
          <w:p w14:paraId="34216D0E" w14:textId="77777777" w:rsidR="000E246E" w:rsidRDefault="000E246E" w:rsidP="00AF21C3">
            <w:pPr>
              <w:jc w:val="center"/>
            </w:pPr>
            <w:r>
              <w:t>2</w:t>
            </w:r>
          </w:p>
        </w:tc>
        <w:tc>
          <w:tcPr>
            <w:tcW w:w="8460" w:type="dxa"/>
          </w:tcPr>
          <w:p w14:paraId="01618988" w14:textId="77777777" w:rsidR="000E246E" w:rsidRDefault="000E246E" w:rsidP="00AF21C3">
            <w:pPr>
              <w:jc w:val="center"/>
            </w:pPr>
            <w:r>
              <w:t>Contact is TIS-B target (broadcast by ground station), using a 24-bit ICAO address.</w:t>
            </w:r>
          </w:p>
        </w:tc>
      </w:tr>
      <w:tr w:rsidR="000E246E" w14:paraId="5A023687" w14:textId="77777777" w:rsidTr="000E246E">
        <w:tc>
          <w:tcPr>
            <w:tcW w:w="2448" w:type="dxa"/>
          </w:tcPr>
          <w:p w14:paraId="2DBF2675" w14:textId="77777777" w:rsidR="000E246E" w:rsidRDefault="000E246E" w:rsidP="00AF21C3">
            <w:pPr>
              <w:jc w:val="center"/>
            </w:pPr>
            <w:r>
              <w:t>3</w:t>
            </w:r>
          </w:p>
        </w:tc>
        <w:tc>
          <w:tcPr>
            <w:tcW w:w="8460" w:type="dxa"/>
          </w:tcPr>
          <w:p w14:paraId="1933243F" w14:textId="77777777" w:rsidR="000E246E" w:rsidRDefault="000E246E" w:rsidP="00AF21C3">
            <w:pPr>
              <w:jc w:val="center"/>
            </w:pPr>
            <w:r>
              <w:t>Contact is TIS-B target (broadcast by ground stations) with track file identifier.</w:t>
            </w:r>
          </w:p>
        </w:tc>
      </w:tr>
      <w:tr w:rsidR="000E246E" w14:paraId="141BC063" w14:textId="77777777" w:rsidTr="000E246E">
        <w:tc>
          <w:tcPr>
            <w:tcW w:w="2448" w:type="dxa"/>
          </w:tcPr>
          <w:p w14:paraId="21F2ACA1" w14:textId="77777777" w:rsidR="000E246E" w:rsidRDefault="000E246E" w:rsidP="00AF21C3">
            <w:pPr>
              <w:jc w:val="center"/>
            </w:pPr>
            <w:r>
              <w:t>4</w:t>
            </w:r>
          </w:p>
        </w:tc>
        <w:tc>
          <w:tcPr>
            <w:tcW w:w="8460" w:type="dxa"/>
          </w:tcPr>
          <w:p w14:paraId="75D5549B" w14:textId="77777777" w:rsidR="000E246E" w:rsidRDefault="000E246E" w:rsidP="00AF21C3">
            <w:pPr>
              <w:jc w:val="center"/>
            </w:pPr>
            <w:r>
              <w:t>Contact is a surface vehicle.</w:t>
            </w:r>
          </w:p>
        </w:tc>
      </w:tr>
      <w:tr w:rsidR="000E246E" w14:paraId="63FB213A" w14:textId="77777777" w:rsidTr="000E246E">
        <w:tc>
          <w:tcPr>
            <w:tcW w:w="2448" w:type="dxa"/>
          </w:tcPr>
          <w:p w14:paraId="07B05608" w14:textId="77777777" w:rsidR="000E246E" w:rsidRDefault="000E246E" w:rsidP="00AF21C3">
            <w:pPr>
              <w:jc w:val="center"/>
            </w:pPr>
            <w:r>
              <w:t>5</w:t>
            </w:r>
          </w:p>
        </w:tc>
        <w:tc>
          <w:tcPr>
            <w:tcW w:w="8460" w:type="dxa"/>
          </w:tcPr>
          <w:p w14:paraId="12E13000" w14:textId="77777777" w:rsidR="000E246E" w:rsidRDefault="000E246E" w:rsidP="00AF21C3">
            <w:pPr>
              <w:jc w:val="center"/>
            </w:pPr>
            <w:r>
              <w:t>Contact is a fixed ADSB beacon.</w:t>
            </w:r>
          </w:p>
        </w:tc>
      </w:tr>
    </w:tbl>
    <w:p w14:paraId="343694DF" w14:textId="77777777" w:rsidR="000E246E" w:rsidRDefault="000E246E">
      <w:pPr>
        <w:rPr>
          <w:rFonts w:ascii="Calibri" w:eastAsiaTheme="majorEastAsia" w:hAnsi="Calibri" w:cstheme="majorBidi"/>
          <w:b/>
          <w:iCs/>
        </w:rPr>
      </w:pPr>
      <w:r>
        <w:br w:type="page"/>
      </w:r>
    </w:p>
    <w:p w14:paraId="2CFA10F2" w14:textId="77777777" w:rsidR="003E40BA" w:rsidRDefault="003E40BA" w:rsidP="002C3CE6">
      <w:pPr>
        <w:pStyle w:val="Heading4"/>
        <w:numPr>
          <w:ilvl w:val="3"/>
          <w:numId w:val="4"/>
        </w:numPr>
      </w:pPr>
      <w:bookmarkStart w:id="112" w:name="_Ref228631259"/>
      <w:r w:rsidRPr="004A67CC">
        <w:lastRenderedPageBreak/>
        <w:t>UAT_FLAGS</w:t>
      </w:r>
      <w:r>
        <w:t xml:space="preserve"> Bitfield</w:t>
      </w:r>
      <w:bookmarkEnd w:id="111"/>
      <w:bookmarkEnd w:id="112"/>
    </w:p>
    <w:tbl>
      <w:tblPr>
        <w:tblStyle w:val="TableGrid"/>
        <w:tblW w:w="0" w:type="auto"/>
        <w:tblLook w:val="04A0" w:firstRow="1" w:lastRow="0" w:firstColumn="1" w:lastColumn="0" w:noHBand="0" w:noVBand="1"/>
      </w:tblPr>
      <w:tblGrid>
        <w:gridCol w:w="470"/>
        <w:gridCol w:w="3493"/>
        <w:gridCol w:w="5955"/>
      </w:tblGrid>
      <w:tr w:rsidR="003E40BA" w:rsidRPr="003F2A63" w14:paraId="36201A87" w14:textId="77777777" w:rsidTr="000E246E">
        <w:tc>
          <w:tcPr>
            <w:tcW w:w="470" w:type="dxa"/>
            <w:shd w:val="clear" w:color="auto" w:fill="DBDBDB" w:themeFill="accent6" w:themeFillTint="66"/>
          </w:tcPr>
          <w:p w14:paraId="1068D6E7" w14:textId="77777777" w:rsidR="003E40BA" w:rsidRPr="003F2A63" w:rsidRDefault="003E40BA" w:rsidP="00164548">
            <w:pPr>
              <w:rPr>
                <w:b/>
                <w:bCs/>
              </w:rPr>
            </w:pPr>
            <w:r w:rsidRPr="003F2A63">
              <w:rPr>
                <w:b/>
                <w:bCs/>
              </w:rPr>
              <w:t>Bit</w:t>
            </w:r>
          </w:p>
        </w:tc>
        <w:tc>
          <w:tcPr>
            <w:tcW w:w="3493" w:type="dxa"/>
            <w:shd w:val="clear" w:color="auto" w:fill="DBDBDB" w:themeFill="accent6" w:themeFillTint="66"/>
          </w:tcPr>
          <w:p w14:paraId="21091E3B" w14:textId="77777777" w:rsidR="003E40BA" w:rsidRPr="003F2A63" w:rsidRDefault="003E40BA" w:rsidP="00164548">
            <w:pPr>
              <w:rPr>
                <w:b/>
                <w:bCs/>
              </w:rPr>
            </w:pPr>
            <w:r w:rsidRPr="003F2A63">
              <w:rPr>
                <w:b/>
                <w:bCs/>
              </w:rPr>
              <w:t>Bit Name</w:t>
            </w:r>
          </w:p>
        </w:tc>
        <w:tc>
          <w:tcPr>
            <w:tcW w:w="5955" w:type="dxa"/>
            <w:shd w:val="clear" w:color="auto" w:fill="DBDBDB" w:themeFill="accent6" w:themeFillTint="66"/>
          </w:tcPr>
          <w:p w14:paraId="75D98DC1" w14:textId="77777777" w:rsidR="003E40BA" w:rsidRPr="003F2A63" w:rsidRDefault="003E40BA" w:rsidP="00164548">
            <w:pPr>
              <w:rPr>
                <w:b/>
                <w:bCs/>
              </w:rPr>
            </w:pPr>
            <w:r w:rsidRPr="003F2A63">
              <w:rPr>
                <w:b/>
                <w:bCs/>
              </w:rPr>
              <w:t>Meaning if the bit is set (1)</w:t>
            </w:r>
          </w:p>
        </w:tc>
      </w:tr>
      <w:tr w:rsidR="003E40BA" w14:paraId="730987F7" w14:textId="77777777" w:rsidTr="000E246E">
        <w:tc>
          <w:tcPr>
            <w:tcW w:w="470" w:type="dxa"/>
          </w:tcPr>
          <w:p w14:paraId="08A678CD" w14:textId="77777777" w:rsidR="003E40BA" w:rsidRDefault="003E40BA" w:rsidP="00164548">
            <w:r>
              <w:t>0</w:t>
            </w:r>
          </w:p>
        </w:tc>
        <w:tc>
          <w:tcPr>
            <w:tcW w:w="3493" w:type="dxa"/>
          </w:tcPr>
          <w:p w14:paraId="7574F615" w14:textId="77777777" w:rsidR="003E40BA" w:rsidRDefault="003E40BA" w:rsidP="00164548">
            <w:r>
              <w:t>IS_AIRBORNE</w:t>
            </w:r>
          </w:p>
        </w:tc>
        <w:tc>
          <w:tcPr>
            <w:tcW w:w="5955" w:type="dxa"/>
          </w:tcPr>
          <w:p w14:paraId="23118AE0" w14:textId="77777777" w:rsidR="003E40BA" w:rsidRDefault="003E40BA" w:rsidP="00164548">
            <w:r>
              <w:t>Emitter is airborne.</w:t>
            </w:r>
          </w:p>
        </w:tc>
      </w:tr>
      <w:tr w:rsidR="003E40BA" w14:paraId="7D56D5C4" w14:textId="77777777" w:rsidTr="000E246E">
        <w:tc>
          <w:tcPr>
            <w:tcW w:w="470" w:type="dxa"/>
          </w:tcPr>
          <w:p w14:paraId="4FB211B4" w14:textId="77777777" w:rsidR="003E40BA" w:rsidRDefault="003E40BA" w:rsidP="00164548">
            <w:r>
              <w:t>1</w:t>
            </w:r>
          </w:p>
        </w:tc>
        <w:tc>
          <w:tcPr>
            <w:tcW w:w="3493" w:type="dxa"/>
          </w:tcPr>
          <w:p w14:paraId="7D5E13B5" w14:textId="77777777" w:rsidR="003E40BA" w:rsidRDefault="003E40BA" w:rsidP="00164548">
            <w:r>
              <w:t>BARO_ALTITUDE_VALID</w:t>
            </w:r>
          </w:p>
        </w:tc>
        <w:tc>
          <w:tcPr>
            <w:tcW w:w="5955" w:type="dxa"/>
          </w:tcPr>
          <w:p w14:paraId="1D27077C" w14:textId="77777777" w:rsidR="003E40BA" w:rsidRDefault="003E40BA" w:rsidP="00164548">
            <w:r>
              <w:t>Emitter has provided a barometer altitude.</w:t>
            </w:r>
          </w:p>
        </w:tc>
      </w:tr>
      <w:tr w:rsidR="003E40BA" w14:paraId="6DEB262A" w14:textId="77777777" w:rsidTr="000E246E">
        <w:tc>
          <w:tcPr>
            <w:tcW w:w="470" w:type="dxa"/>
          </w:tcPr>
          <w:p w14:paraId="0753C97A" w14:textId="77777777" w:rsidR="003E40BA" w:rsidRDefault="003E40BA" w:rsidP="00164548">
            <w:r>
              <w:t>2</w:t>
            </w:r>
          </w:p>
        </w:tc>
        <w:tc>
          <w:tcPr>
            <w:tcW w:w="3493" w:type="dxa"/>
          </w:tcPr>
          <w:p w14:paraId="3464F7CE" w14:textId="77777777" w:rsidR="003E40BA" w:rsidRDefault="003E40BA" w:rsidP="00164548">
            <w:r>
              <w:t>GNSS_ALTITUDE_VALID</w:t>
            </w:r>
          </w:p>
        </w:tc>
        <w:tc>
          <w:tcPr>
            <w:tcW w:w="5955" w:type="dxa"/>
          </w:tcPr>
          <w:p w14:paraId="2083734D" w14:textId="77777777" w:rsidR="003E40BA" w:rsidRDefault="003E40BA" w:rsidP="00164548">
            <w:r>
              <w:t>Emitter has provided a GNSS altitude.</w:t>
            </w:r>
          </w:p>
        </w:tc>
      </w:tr>
      <w:tr w:rsidR="003E40BA" w14:paraId="229AA981" w14:textId="77777777" w:rsidTr="000E246E">
        <w:tc>
          <w:tcPr>
            <w:tcW w:w="470" w:type="dxa"/>
          </w:tcPr>
          <w:p w14:paraId="71240740" w14:textId="77777777" w:rsidR="003E40BA" w:rsidRDefault="003E40BA" w:rsidP="00164548">
            <w:r>
              <w:t>3</w:t>
            </w:r>
          </w:p>
        </w:tc>
        <w:tc>
          <w:tcPr>
            <w:tcW w:w="3493" w:type="dxa"/>
          </w:tcPr>
          <w:p w14:paraId="0E3714F8" w14:textId="77777777" w:rsidR="003E40BA" w:rsidRDefault="003E40BA" w:rsidP="00164548">
            <w:r>
              <w:t>POSITION_VALID</w:t>
            </w:r>
          </w:p>
        </w:tc>
        <w:tc>
          <w:tcPr>
            <w:tcW w:w="5955" w:type="dxa"/>
          </w:tcPr>
          <w:p w14:paraId="722C252A" w14:textId="77777777" w:rsidR="003E40BA" w:rsidRDefault="003E40BA" w:rsidP="00164548">
            <w:r>
              <w:t>Emitter has provided a pair of even and odd Compact Position Reporting packets that were decoded to a location.</w:t>
            </w:r>
          </w:p>
        </w:tc>
      </w:tr>
      <w:tr w:rsidR="003E40BA" w14:paraId="6F46CCAD" w14:textId="77777777" w:rsidTr="000E246E">
        <w:tc>
          <w:tcPr>
            <w:tcW w:w="470" w:type="dxa"/>
          </w:tcPr>
          <w:p w14:paraId="22658D43" w14:textId="77777777" w:rsidR="003E40BA" w:rsidRDefault="003E40BA" w:rsidP="00164548">
            <w:r>
              <w:t>4</w:t>
            </w:r>
          </w:p>
        </w:tc>
        <w:tc>
          <w:tcPr>
            <w:tcW w:w="3493" w:type="dxa"/>
          </w:tcPr>
          <w:p w14:paraId="2CE8FD30" w14:textId="77777777" w:rsidR="003E40BA" w:rsidRDefault="003E40BA" w:rsidP="00164548">
            <w:r>
              <w:t>DIRECTION_VALID</w:t>
            </w:r>
          </w:p>
        </w:tc>
        <w:tc>
          <w:tcPr>
            <w:tcW w:w="5955" w:type="dxa"/>
          </w:tcPr>
          <w:p w14:paraId="0145D69C" w14:textId="77777777" w:rsidR="003E40BA" w:rsidRDefault="003E40BA" w:rsidP="00164548">
            <w:r>
              <w:t xml:space="preserve">Emitter has provided a direction (may be ground track, magnetic compass heading, or true compass heading). </w:t>
            </w:r>
          </w:p>
        </w:tc>
      </w:tr>
      <w:tr w:rsidR="003E40BA" w14:paraId="63AB090E" w14:textId="77777777" w:rsidTr="000E246E">
        <w:tc>
          <w:tcPr>
            <w:tcW w:w="470" w:type="dxa"/>
          </w:tcPr>
          <w:p w14:paraId="0A26F6EC" w14:textId="77777777" w:rsidR="003E40BA" w:rsidRDefault="003E40BA" w:rsidP="00164548">
            <w:r>
              <w:t>5</w:t>
            </w:r>
          </w:p>
        </w:tc>
        <w:tc>
          <w:tcPr>
            <w:tcW w:w="3493" w:type="dxa"/>
          </w:tcPr>
          <w:p w14:paraId="13DB7429" w14:textId="77777777" w:rsidR="003E40BA" w:rsidRDefault="003E40BA" w:rsidP="00164548">
            <w:r>
              <w:t>HORIZONTAL_SPEED_VALID</w:t>
            </w:r>
          </w:p>
        </w:tc>
        <w:tc>
          <w:tcPr>
            <w:tcW w:w="5955" w:type="dxa"/>
          </w:tcPr>
          <w:p w14:paraId="6503F3C0" w14:textId="77777777" w:rsidR="003E40BA" w:rsidRDefault="003E40BA" w:rsidP="00164548">
            <w:r>
              <w:t>Emitter has provided a horizontal velocity.</w:t>
            </w:r>
          </w:p>
        </w:tc>
      </w:tr>
      <w:tr w:rsidR="003E40BA" w14:paraId="71044EB6" w14:textId="77777777" w:rsidTr="000E246E">
        <w:tc>
          <w:tcPr>
            <w:tcW w:w="470" w:type="dxa"/>
          </w:tcPr>
          <w:p w14:paraId="3387450A" w14:textId="77777777" w:rsidR="003E40BA" w:rsidRDefault="003E40BA" w:rsidP="00164548">
            <w:r>
              <w:t>6</w:t>
            </w:r>
          </w:p>
        </w:tc>
        <w:tc>
          <w:tcPr>
            <w:tcW w:w="3493" w:type="dxa"/>
          </w:tcPr>
          <w:p w14:paraId="67705A23" w14:textId="77777777" w:rsidR="003E40BA" w:rsidRDefault="003E40BA" w:rsidP="00164548">
            <w:r>
              <w:t>BARO_VERTICAL_RATE_VALID</w:t>
            </w:r>
          </w:p>
        </w:tc>
        <w:tc>
          <w:tcPr>
            <w:tcW w:w="5955" w:type="dxa"/>
          </w:tcPr>
          <w:p w14:paraId="5C3ED1D2" w14:textId="77777777" w:rsidR="003E40BA" w:rsidRDefault="003E40BA" w:rsidP="00164548">
            <w:r>
              <w:t>Emitter has provided a barometric vertical velocity.</w:t>
            </w:r>
          </w:p>
        </w:tc>
      </w:tr>
      <w:tr w:rsidR="003E40BA" w14:paraId="09811C65" w14:textId="77777777" w:rsidTr="000E246E">
        <w:tc>
          <w:tcPr>
            <w:tcW w:w="470" w:type="dxa"/>
          </w:tcPr>
          <w:p w14:paraId="4D4C8BC3" w14:textId="77777777" w:rsidR="003E40BA" w:rsidRDefault="003E40BA" w:rsidP="00164548">
            <w:r>
              <w:t>7</w:t>
            </w:r>
          </w:p>
        </w:tc>
        <w:tc>
          <w:tcPr>
            <w:tcW w:w="3493" w:type="dxa"/>
          </w:tcPr>
          <w:p w14:paraId="0C9A840C" w14:textId="77777777" w:rsidR="003E40BA" w:rsidRDefault="003E40BA" w:rsidP="00164548">
            <w:r>
              <w:t xml:space="preserve">GNSS_VERTICAL_RATE_VALID </w:t>
            </w:r>
          </w:p>
        </w:tc>
        <w:tc>
          <w:tcPr>
            <w:tcW w:w="5955" w:type="dxa"/>
          </w:tcPr>
          <w:p w14:paraId="1EC8696C" w14:textId="77777777" w:rsidR="003E40BA" w:rsidRDefault="003E40BA" w:rsidP="00164548">
            <w:r>
              <w:t>Emitter has provided a GNSS vertical velocity.</w:t>
            </w:r>
          </w:p>
        </w:tc>
      </w:tr>
      <w:tr w:rsidR="003E40BA" w14:paraId="53EE0620" w14:textId="77777777" w:rsidTr="000E246E">
        <w:tc>
          <w:tcPr>
            <w:tcW w:w="470" w:type="dxa"/>
          </w:tcPr>
          <w:p w14:paraId="392AFF19" w14:textId="77777777" w:rsidR="003E40BA" w:rsidRDefault="003E40BA" w:rsidP="00164548">
            <w:r>
              <w:t>8</w:t>
            </w:r>
          </w:p>
        </w:tc>
        <w:tc>
          <w:tcPr>
            <w:tcW w:w="3493" w:type="dxa"/>
          </w:tcPr>
          <w:p w14:paraId="41892298" w14:textId="77777777" w:rsidR="003E40BA" w:rsidRDefault="004A67CC" w:rsidP="00164548">
            <w:r>
              <w:t>HAS_CDTI</w:t>
            </w:r>
          </w:p>
        </w:tc>
        <w:tc>
          <w:tcPr>
            <w:tcW w:w="5955" w:type="dxa"/>
          </w:tcPr>
          <w:p w14:paraId="45010A1E" w14:textId="77777777" w:rsidR="003E40BA" w:rsidRDefault="004A67CC" w:rsidP="00164548">
            <w:r>
              <w:t>Aircraft has Cockpit Display of Traffic Information (CDTI) equipped.</w:t>
            </w:r>
          </w:p>
        </w:tc>
      </w:tr>
      <w:tr w:rsidR="003E40BA" w14:paraId="4322CDF5" w14:textId="77777777" w:rsidTr="000E246E">
        <w:tc>
          <w:tcPr>
            <w:tcW w:w="470" w:type="dxa"/>
          </w:tcPr>
          <w:p w14:paraId="6D6DE2AC" w14:textId="77777777" w:rsidR="003E40BA" w:rsidRDefault="003E40BA" w:rsidP="00164548">
            <w:r>
              <w:t>9</w:t>
            </w:r>
          </w:p>
        </w:tc>
        <w:tc>
          <w:tcPr>
            <w:tcW w:w="3493" w:type="dxa"/>
          </w:tcPr>
          <w:p w14:paraId="2B9DD3A7" w14:textId="77777777" w:rsidR="003E40BA" w:rsidRDefault="004A67CC" w:rsidP="00164548">
            <w:r>
              <w:t>TCAS_OPERATIONAL</w:t>
            </w:r>
          </w:p>
        </w:tc>
        <w:tc>
          <w:tcPr>
            <w:tcW w:w="5955" w:type="dxa"/>
          </w:tcPr>
          <w:p w14:paraId="60CD682F" w14:textId="77777777" w:rsidR="003E40BA" w:rsidRDefault="004A67CC" w:rsidP="00164548">
            <w:r>
              <w:t>Aircraft is equipped with an operational TCAS / ACAS system.</w:t>
            </w:r>
          </w:p>
        </w:tc>
      </w:tr>
      <w:tr w:rsidR="004A67CC" w14:paraId="5088A177" w14:textId="77777777" w:rsidTr="000E246E">
        <w:tc>
          <w:tcPr>
            <w:tcW w:w="470" w:type="dxa"/>
          </w:tcPr>
          <w:p w14:paraId="294405A6" w14:textId="77777777" w:rsidR="004A67CC" w:rsidRDefault="004A67CC" w:rsidP="004A67CC">
            <w:r>
              <w:t>10</w:t>
            </w:r>
          </w:p>
        </w:tc>
        <w:tc>
          <w:tcPr>
            <w:tcW w:w="3493" w:type="dxa"/>
          </w:tcPr>
          <w:p w14:paraId="31997C62" w14:textId="77777777" w:rsidR="004A67CC" w:rsidRDefault="004A67CC" w:rsidP="004A67CC">
            <w:r>
              <w:t>DIRECTION_IS_HEADING</w:t>
            </w:r>
          </w:p>
        </w:tc>
        <w:tc>
          <w:tcPr>
            <w:tcW w:w="5955" w:type="dxa"/>
          </w:tcPr>
          <w:p w14:paraId="68459597" w14:textId="77777777" w:rsidR="004A67CC" w:rsidRDefault="004A67CC" w:rsidP="004A67CC">
            <w:r>
              <w:t>Surface position messages provided by the aircraft indicate a heading and not a track angle.</w:t>
            </w:r>
          </w:p>
        </w:tc>
      </w:tr>
      <w:tr w:rsidR="004A67CC" w14:paraId="5420D06E" w14:textId="77777777" w:rsidTr="000E246E">
        <w:tc>
          <w:tcPr>
            <w:tcW w:w="470" w:type="dxa"/>
          </w:tcPr>
          <w:p w14:paraId="24A72361" w14:textId="77777777" w:rsidR="004A67CC" w:rsidRDefault="004A67CC" w:rsidP="004A67CC">
            <w:r>
              <w:t>11</w:t>
            </w:r>
          </w:p>
        </w:tc>
        <w:tc>
          <w:tcPr>
            <w:tcW w:w="3493" w:type="dxa"/>
          </w:tcPr>
          <w:p w14:paraId="3B050F37" w14:textId="77777777" w:rsidR="004A67CC" w:rsidRDefault="004A67CC" w:rsidP="004A67CC">
            <w:r>
              <w:t>HEADING_USES_MAGNETIC_NORTH</w:t>
            </w:r>
          </w:p>
        </w:tc>
        <w:tc>
          <w:tcPr>
            <w:tcW w:w="5955" w:type="dxa"/>
          </w:tcPr>
          <w:p w14:paraId="4C2575B0" w14:textId="77777777" w:rsidR="004A67CC" w:rsidRDefault="004A67CC" w:rsidP="004A67CC">
            <w:r>
              <w:t>Heading reported by the aircraft while on the surface uses magnetic north instead of true north.</w:t>
            </w:r>
          </w:p>
        </w:tc>
      </w:tr>
      <w:tr w:rsidR="004A67CC" w14:paraId="5A25FDCD" w14:textId="77777777" w:rsidTr="000E246E">
        <w:tc>
          <w:tcPr>
            <w:tcW w:w="470" w:type="dxa"/>
          </w:tcPr>
          <w:p w14:paraId="09E8F098" w14:textId="77777777" w:rsidR="004A67CC" w:rsidRDefault="004A67CC" w:rsidP="004A67CC">
            <w:r>
              <w:t>12</w:t>
            </w:r>
          </w:p>
        </w:tc>
        <w:tc>
          <w:tcPr>
            <w:tcW w:w="3493" w:type="dxa"/>
          </w:tcPr>
          <w:p w14:paraId="4862A885" w14:textId="77777777" w:rsidR="004A67CC" w:rsidRDefault="004A67CC" w:rsidP="004A67CC">
            <w:r>
              <w:t>IDENT</w:t>
            </w:r>
          </w:p>
        </w:tc>
        <w:tc>
          <w:tcPr>
            <w:tcW w:w="5955" w:type="dxa"/>
          </w:tcPr>
          <w:p w14:paraId="0BE7E417" w14:textId="77777777" w:rsidR="004A67CC" w:rsidRDefault="004A67CC" w:rsidP="004A67CC">
            <w:r>
              <w:t>The aircraft has its SPI (Special Position Identification) bits set in Mode A/C or Mode S messages. This indicates that the pilot has depressed the momentary IDENT switch on their transponder, most likely at the request of air traffic control.</w:t>
            </w:r>
          </w:p>
        </w:tc>
      </w:tr>
      <w:tr w:rsidR="00267AE2" w14:paraId="7D468F25" w14:textId="77777777" w:rsidTr="000E246E">
        <w:tc>
          <w:tcPr>
            <w:tcW w:w="470" w:type="dxa"/>
          </w:tcPr>
          <w:p w14:paraId="7E868B31" w14:textId="77777777" w:rsidR="00267AE2" w:rsidRDefault="00267AE2" w:rsidP="004A67CC">
            <w:r>
              <w:t>13</w:t>
            </w:r>
          </w:p>
        </w:tc>
        <w:tc>
          <w:tcPr>
            <w:tcW w:w="3493" w:type="dxa"/>
          </w:tcPr>
          <w:p w14:paraId="0A96E252" w14:textId="77777777" w:rsidR="00267AE2" w:rsidRDefault="00267AE2" w:rsidP="004A67CC">
            <w:r>
              <w:t>IS_UTC_COUPLED</w:t>
            </w:r>
          </w:p>
        </w:tc>
        <w:tc>
          <w:tcPr>
            <w:tcW w:w="5955" w:type="dxa"/>
          </w:tcPr>
          <w:p w14:paraId="59751F81" w14:textId="77777777" w:rsidR="00267AE2" w:rsidRDefault="00267AE2" w:rsidP="004A67CC">
            <w:r>
              <w:t>The aircraft is transmitting frames precisely aligned to the UTC second.</w:t>
            </w:r>
          </w:p>
        </w:tc>
      </w:tr>
      <w:tr w:rsidR="000F5AD2" w14:paraId="577A464E" w14:textId="77777777" w:rsidTr="000E246E">
        <w:tc>
          <w:tcPr>
            <w:tcW w:w="9918" w:type="dxa"/>
            <w:gridSpan w:val="3"/>
          </w:tcPr>
          <w:p w14:paraId="16EE853E" w14:textId="77777777" w:rsidR="000F5AD2" w:rsidRDefault="000F5AD2" w:rsidP="004A67CC">
            <w:r>
              <w:t>14 Reserved</w:t>
            </w:r>
          </w:p>
        </w:tc>
      </w:tr>
      <w:tr w:rsidR="000F5AD2" w14:paraId="201636E6" w14:textId="77777777" w:rsidTr="000E246E">
        <w:tc>
          <w:tcPr>
            <w:tcW w:w="470" w:type="dxa"/>
          </w:tcPr>
          <w:p w14:paraId="08E813AD" w14:textId="77777777" w:rsidR="000F5AD2" w:rsidRDefault="000F5AD2" w:rsidP="000F5AD2">
            <w:r>
              <w:t>15</w:t>
            </w:r>
          </w:p>
        </w:tc>
        <w:tc>
          <w:tcPr>
            <w:tcW w:w="3493" w:type="dxa"/>
          </w:tcPr>
          <w:p w14:paraId="4A47988E" w14:textId="77777777" w:rsidR="000F5AD2" w:rsidRDefault="000F5AD2" w:rsidP="000F5AD2">
            <w:r>
              <w:t>TCAS_RA</w:t>
            </w:r>
          </w:p>
        </w:tc>
        <w:tc>
          <w:tcPr>
            <w:tcW w:w="5955" w:type="dxa"/>
          </w:tcPr>
          <w:p w14:paraId="37B46F14" w14:textId="77777777" w:rsidR="000F5AD2" w:rsidRDefault="000F5AD2" w:rsidP="000F5AD2">
            <w:r>
              <w:t>The aircraft has an active TCAS resolution advisory (i.e. the aircraft is warning the pilot to take action in order to avoid colliding with another aircraft).</w:t>
            </w:r>
          </w:p>
        </w:tc>
      </w:tr>
      <w:tr w:rsidR="000F5AD2" w14:paraId="118652E1" w14:textId="77777777" w:rsidTr="000E246E">
        <w:tc>
          <w:tcPr>
            <w:tcW w:w="470" w:type="dxa"/>
          </w:tcPr>
          <w:p w14:paraId="0F44C6DC" w14:textId="77777777" w:rsidR="000F5AD2" w:rsidRDefault="000F5AD2" w:rsidP="000F5AD2">
            <w:r>
              <w:t>16</w:t>
            </w:r>
          </w:p>
        </w:tc>
        <w:tc>
          <w:tcPr>
            <w:tcW w:w="3493" w:type="dxa"/>
          </w:tcPr>
          <w:p w14:paraId="5C8DAD54" w14:textId="77777777" w:rsidR="000F5AD2" w:rsidRDefault="000F5AD2" w:rsidP="000F5AD2">
            <w:r>
              <w:t>RECEIVING_ATC_SERVICES</w:t>
            </w:r>
          </w:p>
        </w:tc>
        <w:tc>
          <w:tcPr>
            <w:tcW w:w="5955" w:type="dxa"/>
          </w:tcPr>
          <w:p w14:paraId="423F4D53" w14:textId="77777777" w:rsidR="000F5AD2" w:rsidRDefault="000F5AD2" w:rsidP="000F5AD2"/>
        </w:tc>
      </w:tr>
      <w:tr w:rsidR="000F5AD2" w14:paraId="7B865D1F" w14:textId="77777777" w:rsidTr="000E246E">
        <w:tc>
          <w:tcPr>
            <w:tcW w:w="9918" w:type="dxa"/>
            <w:gridSpan w:val="3"/>
          </w:tcPr>
          <w:p w14:paraId="69264087" w14:textId="77777777" w:rsidR="000F5AD2" w:rsidRDefault="000F5AD2" w:rsidP="000F5AD2">
            <w:r>
              <w:t>17-22 Reserved</w:t>
            </w:r>
          </w:p>
        </w:tc>
      </w:tr>
      <w:tr w:rsidR="000F5AD2" w14:paraId="1B85F3AB" w14:textId="77777777" w:rsidTr="000E246E">
        <w:tc>
          <w:tcPr>
            <w:tcW w:w="470" w:type="dxa"/>
          </w:tcPr>
          <w:p w14:paraId="6CAF658C" w14:textId="77777777" w:rsidR="000F5AD2" w:rsidRDefault="000F5AD2" w:rsidP="000F5AD2">
            <w:r>
              <w:t>23</w:t>
            </w:r>
          </w:p>
        </w:tc>
        <w:tc>
          <w:tcPr>
            <w:tcW w:w="3493" w:type="dxa"/>
          </w:tcPr>
          <w:p w14:paraId="1FD78C4B" w14:textId="77777777" w:rsidR="000F5AD2" w:rsidRDefault="000F5AD2" w:rsidP="000F5AD2">
            <w:r>
              <w:t>UPDATED_BARO_ALTITUDE</w:t>
            </w:r>
          </w:p>
        </w:tc>
        <w:tc>
          <w:tcPr>
            <w:tcW w:w="5955" w:type="dxa"/>
          </w:tcPr>
          <w:p w14:paraId="2B2DEA65" w14:textId="77777777" w:rsidR="000F5AD2" w:rsidRDefault="000F5AD2" w:rsidP="000F5AD2">
            <w:r>
              <w:t>Barometric altitude has been updated within the last reporting interval.</w:t>
            </w:r>
          </w:p>
        </w:tc>
      </w:tr>
      <w:tr w:rsidR="000F5AD2" w14:paraId="1607D74D" w14:textId="77777777" w:rsidTr="000E246E">
        <w:tc>
          <w:tcPr>
            <w:tcW w:w="470" w:type="dxa"/>
          </w:tcPr>
          <w:p w14:paraId="7CE1ABD4" w14:textId="77777777" w:rsidR="000F5AD2" w:rsidRDefault="000F5AD2" w:rsidP="000F5AD2">
            <w:r>
              <w:t>24</w:t>
            </w:r>
          </w:p>
        </w:tc>
        <w:tc>
          <w:tcPr>
            <w:tcW w:w="3493" w:type="dxa"/>
          </w:tcPr>
          <w:p w14:paraId="7889D381" w14:textId="77777777" w:rsidR="000F5AD2" w:rsidRDefault="000F5AD2" w:rsidP="000F5AD2">
            <w:r>
              <w:t>UPDATED_GNSS_ALTITUDE</w:t>
            </w:r>
          </w:p>
        </w:tc>
        <w:tc>
          <w:tcPr>
            <w:tcW w:w="5955" w:type="dxa"/>
          </w:tcPr>
          <w:p w14:paraId="5A8406DB" w14:textId="77777777" w:rsidR="000F5AD2" w:rsidRDefault="000F5AD2" w:rsidP="000F5AD2">
            <w:r>
              <w:t>GNSS altitude has been updated within the last reporting interval.</w:t>
            </w:r>
          </w:p>
        </w:tc>
      </w:tr>
      <w:tr w:rsidR="000F5AD2" w14:paraId="7B5D46A3" w14:textId="77777777" w:rsidTr="000E246E">
        <w:tc>
          <w:tcPr>
            <w:tcW w:w="470" w:type="dxa"/>
          </w:tcPr>
          <w:p w14:paraId="45DB7359" w14:textId="77777777" w:rsidR="000F5AD2" w:rsidRDefault="000F5AD2" w:rsidP="000F5AD2">
            <w:r>
              <w:t>25</w:t>
            </w:r>
          </w:p>
        </w:tc>
        <w:tc>
          <w:tcPr>
            <w:tcW w:w="3493" w:type="dxa"/>
          </w:tcPr>
          <w:p w14:paraId="0EE4F706" w14:textId="77777777" w:rsidR="000F5AD2" w:rsidRDefault="000F5AD2" w:rsidP="000F5AD2">
            <w:r>
              <w:t>UPDATED_POSITION</w:t>
            </w:r>
          </w:p>
        </w:tc>
        <w:tc>
          <w:tcPr>
            <w:tcW w:w="5955" w:type="dxa"/>
          </w:tcPr>
          <w:p w14:paraId="00E564EB" w14:textId="77777777" w:rsidR="000F5AD2" w:rsidRDefault="000F5AD2" w:rsidP="000F5AD2">
            <w:r>
              <w:t>Position (latitude / longitude) has been updated within the last reporting interval.</w:t>
            </w:r>
          </w:p>
        </w:tc>
      </w:tr>
      <w:tr w:rsidR="000F5AD2" w14:paraId="03111E66" w14:textId="77777777" w:rsidTr="000E246E">
        <w:tc>
          <w:tcPr>
            <w:tcW w:w="470" w:type="dxa"/>
          </w:tcPr>
          <w:p w14:paraId="446BCF0E" w14:textId="77777777" w:rsidR="000F5AD2" w:rsidRDefault="000F5AD2" w:rsidP="000F5AD2">
            <w:r>
              <w:t>26</w:t>
            </w:r>
          </w:p>
        </w:tc>
        <w:tc>
          <w:tcPr>
            <w:tcW w:w="3493" w:type="dxa"/>
          </w:tcPr>
          <w:p w14:paraId="76F32A6B" w14:textId="77777777" w:rsidR="000F5AD2" w:rsidRDefault="000F5AD2" w:rsidP="000F5AD2">
            <w:r>
              <w:t>UPDATED_DIRECTION</w:t>
            </w:r>
          </w:p>
        </w:tc>
        <w:tc>
          <w:tcPr>
            <w:tcW w:w="5955" w:type="dxa"/>
          </w:tcPr>
          <w:p w14:paraId="69AF3F02" w14:textId="77777777" w:rsidR="000F5AD2" w:rsidRDefault="000F5AD2" w:rsidP="000F5AD2">
            <w:r>
              <w:t>Direction has been updated within the last reporting interval.</w:t>
            </w:r>
          </w:p>
        </w:tc>
      </w:tr>
      <w:tr w:rsidR="000F5AD2" w14:paraId="44D2CDF4" w14:textId="77777777" w:rsidTr="000E246E">
        <w:tc>
          <w:tcPr>
            <w:tcW w:w="470" w:type="dxa"/>
          </w:tcPr>
          <w:p w14:paraId="42C7ED65" w14:textId="77777777" w:rsidR="000F5AD2" w:rsidRDefault="000F5AD2" w:rsidP="000F5AD2">
            <w:r>
              <w:t>27</w:t>
            </w:r>
          </w:p>
        </w:tc>
        <w:tc>
          <w:tcPr>
            <w:tcW w:w="3493" w:type="dxa"/>
          </w:tcPr>
          <w:p w14:paraId="0AEB1A55" w14:textId="77777777" w:rsidR="000F5AD2" w:rsidRDefault="000F5AD2" w:rsidP="000F5AD2">
            <w:r>
              <w:t>UPDATED_HORIZONTAL_SPEED</w:t>
            </w:r>
          </w:p>
        </w:tc>
        <w:tc>
          <w:tcPr>
            <w:tcW w:w="5955" w:type="dxa"/>
          </w:tcPr>
          <w:p w14:paraId="785DE2CD" w14:textId="77777777" w:rsidR="000F5AD2" w:rsidRDefault="000F5AD2" w:rsidP="000F5AD2">
            <w:r>
              <w:t>Horizontal velocity has been updated within the last reporting interval.</w:t>
            </w:r>
          </w:p>
        </w:tc>
      </w:tr>
      <w:tr w:rsidR="000F5AD2" w14:paraId="65C0E8C3" w14:textId="77777777" w:rsidTr="000E246E">
        <w:tc>
          <w:tcPr>
            <w:tcW w:w="470" w:type="dxa"/>
          </w:tcPr>
          <w:p w14:paraId="6633F0AA" w14:textId="77777777" w:rsidR="000F5AD2" w:rsidRDefault="000F5AD2" w:rsidP="000F5AD2">
            <w:r>
              <w:t>28</w:t>
            </w:r>
          </w:p>
        </w:tc>
        <w:tc>
          <w:tcPr>
            <w:tcW w:w="3493" w:type="dxa"/>
          </w:tcPr>
          <w:p w14:paraId="71A4A097" w14:textId="77777777" w:rsidR="000F5AD2" w:rsidRDefault="000F5AD2" w:rsidP="000F5AD2">
            <w:r>
              <w:t>UPDATED_BARO_VERTICAL_RATE</w:t>
            </w:r>
          </w:p>
        </w:tc>
        <w:tc>
          <w:tcPr>
            <w:tcW w:w="5955" w:type="dxa"/>
          </w:tcPr>
          <w:p w14:paraId="53B1C434" w14:textId="77777777" w:rsidR="000F5AD2" w:rsidRDefault="000F5AD2" w:rsidP="000F5AD2">
            <w:r>
              <w:t>Barometric vertical velocity has been updated within the last reporting interval.</w:t>
            </w:r>
          </w:p>
        </w:tc>
      </w:tr>
      <w:tr w:rsidR="000F5AD2" w14:paraId="514C8555" w14:textId="77777777" w:rsidTr="000E246E">
        <w:tc>
          <w:tcPr>
            <w:tcW w:w="470" w:type="dxa"/>
          </w:tcPr>
          <w:p w14:paraId="34AE73EE" w14:textId="77777777" w:rsidR="000F5AD2" w:rsidRDefault="000F5AD2" w:rsidP="000F5AD2">
            <w:r>
              <w:t>29</w:t>
            </w:r>
          </w:p>
        </w:tc>
        <w:tc>
          <w:tcPr>
            <w:tcW w:w="3493" w:type="dxa"/>
          </w:tcPr>
          <w:p w14:paraId="23A24B4D" w14:textId="77777777" w:rsidR="000F5AD2" w:rsidRDefault="000F5AD2" w:rsidP="000F5AD2">
            <w:r>
              <w:t>UPDATED_GNSS_VERTICAL_RATE</w:t>
            </w:r>
          </w:p>
        </w:tc>
        <w:tc>
          <w:tcPr>
            <w:tcW w:w="5955" w:type="dxa"/>
          </w:tcPr>
          <w:p w14:paraId="242F9AA6" w14:textId="77777777" w:rsidR="000F5AD2" w:rsidRDefault="000F5AD2" w:rsidP="000F5AD2">
            <w:r>
              <w:t>GNSS vertical velocity has been updated within the last reporting interval.</w:t>
            </w:r>
          </w:p>
        </w:tc>
      </w:tr>
      <w:tr w:rsidR="000F5AD2" w14:paraId="4C3FC390" w14:textId="77777777" w:rsidTr="000E246E">
        <w:tc>
          <w:tcPr>
            <w:tcW w:w="9918" w:type="dxa"/>
            <w:gridSpan w:val="3"/>
          </w:tcPr>
          <w:p w14:paraId="7FA3DC1A" w14:textId="77777777" w:rsidR="000F5AD2" w:rsidRDefault="000F5AD2" w:rsidP="000F5AD2">
            <w:r>
              <w:t>30-31 Reserved</w:t>
            </w:r>
          </w:p>
        </w:tc>
      </w:tr>
    </w:tbl>
    <w:p w14:paraId="453E375D" w14:textId="77777777" w:rsidR="003E40BA" w:rsidRDefault="003E40BA" w:rsidP="003E40BA"/>
    <w:p w14:paraId="7EDED2A2" w14:textId="77777777" w:rsidR="000F5AD2" w:rsidRDefault="000F5AD2" w:rsidP="002C3CE6">
      <w:pPr>
        <w:pStyle w:val="Heading4"/>
        <w:numPr>
          <w:ilvl w:val="3"/>
          <w:numId w:val="4"/>
        </w:numPr>
        <w:sectPr w:rsidR="000F5AD2" w:rsidSect="003547B7">
          <w:pgSz w:w="12240" w:h="15840"/>
          <w:pgMar w:top="720" w:right="720" w:bottom="720" w:left="720" w:header="288" w:footer="288" w:gutter="0"/>
          <w:cols w:space="720"/>
          <w:titlePg/>
          <w:docGrid w:linePitch="360"/>
        </w:sectPr>
      </w:pPr>
      <w:bookmarkStart w:id="113" w:name="_Ref228631260"/>
    </w:p>
    <w:bookmarkEnd w:id="113"/>
    <w:p w14:paraId="4543879D" w14:textId="77777777" w:rsidR="000F5AD2" w:rsidRDefault="000F5AD2" w:rsidP="002C3CE6">
      <w:pPr>
        <w:pStyle w:val="Heading4"/>
        <w:numPr>
          <w:ilvl w:val="3"/>
          <w:numId w:val="4"/>
        </w:numPr>
      </w:pPr>
      <w:r>
        <w:lastRenderedPageBreak/>
        <w:t>UAT_EMERG Bitfield</w:t>
      </w:r>
    </w:p>
    <w:p w14:paraId="4AB66821" w14:textId="77777777" w:rsidR="000F5AD2" w:rsidRPr="000F5AD2" w:rsidRDefault="000F5AD2" w:rsidP="000F5AD2">
      <w:r>
        <w:t>Contains the emergency / priority status reported by a UAT emitter.</w:t>
      </w:r>
    </w:p>
    <w:tbl>
      <w:tblPr>
        <w:tblStyle w:val="TableGrid"/>
        <w:tblW w:w="0" w:type="auto"/>
        <w:tblLook w:val="04A0" w:firstRow="1" w:lastRow="0" w:firstColumn="1" w:lastColumn="0" w:noHBand="0" w:noVBand="1"/>
      </w:tblPr>
      <w:tblGrid>
        <w:gridCol w:w="2178"/>
        <w:gridCol w:w="7200"/>
      </w:tblGrid>
      <w:tr w:rsidR="000F5AD2" w:rsidRPr="00D06650" w14:paraId="14BCACD7" w14:textId="77777777" w:rsidTr="000F5AD2">
        <w:tc>
          <w:tcPr>
            <w:tcW w:w="2178" w:type="dxa"/>
            <w:shd w:val="clear" w:color="auto" w:fill="DBDBDB" w:themeFill="accent6" w:themeFillTint="66"/>
          </w:tcPr>
          <w:p w14:paraId="52C58883" w14:textId="77777777" w:rsidR="000F5AD2" w:rsidRPr="00D06650" w:rsidRDefault="000F5AD2" w:rsidP="00164548">
            <w:pPr>
              <w:jc w:val="center"/>
              <w:rPr>
                <w:b/>
                <w:bCs/>
              </w:rPr>
            </w:pPr>
            <w:r>
              <w:rPr>
                <w:b/>
                <w:bCs/>
              </w:rPr>
              <w:t>UAT_EMERG Value</w:t>
            </w:r>
          </w:p>
        </w:tc>
        <w:tc>
          <w:tcPr>
            <w:tcW w:w="7200" w:type="dxa"/>
            <w:shd w:val="clear" w:color="auto" w:fill="DBDBDB" w:themeFill="accent6" w:themeFillTint="66"/>
          </w:tcPr>
          <w:p w14:paraId="7F12F136" w14:textId="77777777" w:rsidR="000F5AD2" w:rsidRPr="00D06650" w:rsidRDefault="000F5AD2" w:rsidP="00164548">
            <w:pPr>
              <w:jc w:val="center"/>
              <w:rPr>
                <w:b/>
                <w:bCs/>
              </w:rPr>
            </w:pPr>
            <w:r>
              <w:rPr>
                <w:b/>
                <w:bCs/>
              </w:rPr>
              <w:t>Meaning</w:t>
            </w:r>
          </w:p>
        </w:tc>
      </w:tr>
      <w:tr w:rsidR="000F5AD2" w14:paraId="309C0966" w14:textId="77777777" w:rsidTr="000F5AD2">
        <w:tc>
          <w:tcPr>
            <w:tcW w:w="2178" w:type="dxa"/>
          </w:tcPr>
          <w:p w14:paraId="253F7020" w14:textId="77777777" w:rsidR="000F5AD2" w:rsidRDefault="000F5AD2" w:rsidP="00164548">
            <w:pPr>
              <w:jc w:val="center"/>
            </w:pPr>
            <w:r>
              <w:t>0</w:t>
            </w:r>
          </w:p>
        </w:tc>
        <w:tc>
          <w:tcPr>
            <w:tcW w:w="7200" w:type="dxa"/>
          </w:tcPr>
          <w:p w14:paraId="0DBD4210" w14:textId="77777777" w:rsidR="000F5AD2" w:rsidRDefault="000F5AD2" w:rsidP="00164548">
            <w:pPr>
              <w:jc w:val="center"/>
            </w:pPr>
            <w:r>
              <w:t>No emergency.</w:t>
            </w:r>
          </w:p>
        </w:tc>
      </w:tr>
      <w:tr w:rsidR="000F5AD2" w14:paraId="62F0115A" w14:textId="77777777" w:rsidTr="000F5AD2">
        <w:tc>
          <w:tcPr>
            <w:tcW w:w="2178" w:type="dxa"/>
          </w:tcPr>
          <w:p w14:paraId="6D2160A0" w14:textId="77777777" w:rsidR="000F5AD2" w:rsidRDefault="000F5AD2" w:rsidP="00164548">
            <w:pPr>
              <w:jc w:val="center"/>
            </w:pPr>
            <w:r>
              <w:t>1</w:t>
            </w:r>
          </w:p>
        </w:tc>
        <w:tc>
          <w:tcPr>
            <w:tcW w:w="7200" w:type="dxa"/>
          </w:tcPr>
          <w:p w14:paraId="3484BA69" w14:textId="77777777" w:rsidR="000F5AD2" w:rsidRDefault="000F5AD2" w:rsidP="00164548">
            <w:pPr>
              <w:jc w:val="center"/>
            </w:pPr>
            <w:r>
              <w:t>General emergency.</w:t>
            </w:r>
          </w:p>
        </w:tc>
      </w:tr>
      <w:tr w:rsidR="000F5AD2" w14:paraId="44C84649" w14:textId="77777777" w:rsidTr="000F5AD2">
        <w:tc>
          <w:tcPr>
            <w:tcW w:w="2178" w:type="dxa"/>
          </w:tcPr>
          <w:p w14:paraId="2ED6A747" w14:textId="77777777" w:rsidR="000F5AD2" w:rsidRDefault="000F5AD2" w:rsidP="00164548">
            <w:pPr>
              <w:jc w:val="center"/>
            </w:pPr>
            <w:r>
              <w:t>2</w:t>
            </w:r>
          </w:p>
        </w:tc>
        <w:tc>
          <w:tcPr>
            <w:tcW w:w="7200" w:type="dxa"/>
          </w:tcPr>
          <w:p w14:paraId="7BDC12C0" w14:textId="77777777" w:rsidR="000F5AD2" w:rsidRDefault="000F5AD2" w:rsidP="00164548">
            <w:pPr>
              <w:jc w:val="center"/>
            </w:pPr>
            <w:r>
              <w:t>Lifeguard / medical emergency.</w:t>
            </w:r>
          </w:p>
        </w:tc>
      </w:tr>
      <w:tr w:rsidR="000F5AD2" w14:paraId="59350135" w14:textId="77777777" w:rsidTr="000F5AD2">
        <w:tc>
          <w:tcPr>
            <w:tcW w:w="2178" w:type="dxa"/>
          </w:tcPr>
          <w:p w14:paraId="523D45FF" w14:textId="77777777" w:rsidR="000F5AD2" w:rsidRDefault="000F5AD2" w:rsidP="00164548">
            <w:pPr>
              <w:jc w:val="center"/>
            </w:pPr>
            <w:r>
              <w:t>3</w:t>
            </w:r>
          </w:p>
        </w:tc>
        <w:tc>
          <w:tcPr>
            <w:tcW w:w="7200" w:type="dxa"/>
          </w:tcPr>
          <w:p w14:paraId="13B31B8F" w14:textId="77777777" w:rsidR="000F5AD2" w:rsidRDefault="000F5AD2" w:rsidP="00164548">
            <w:pPr>
              <w:jc w:val="center"/>
            </w:pPr>
            <w:r>
              <w:t>Minimum fuel.</w:t>
            </w:r>
          </w:p>
        </w:tc>
      </w:tr>
      <w:tr w:rsidR="000F5AD2" w14:paraId="18A84327" w14:textId="77777777" w:rsidTr="000F5AD2">
        <w:tc>
          <w:tcPr>
            <w:tcW w:w="2178" w:type="dxa"/>
          </w:tcPr>
          <w:p w14:paraId="617C3A4C" w14:textId="77777777" w:rsidR="000F5AD2" w:rsidRDefault="000F5AD2" w:rsidP="00164548">
            <w:pPr>
              <w:jc w:val="center"/>
            </w:pPr>
            <w:r>
              <w:t>4</w:t>
            </w:r>
          </w:p>
        </w:tc>
        <w:tc>
          <w:tcPr>
            <w:tcW w:w="7200" w:type="dxa"/>
          </w:tcPr>
          <w:p w14:paraId="75D572F6" w14:textId="77777777" w:rsidR="000F5AD2" w:rsidRDefault="000F5AD2" w:rsidP="00164548">
            <w:pPr>
              <w:jc w:val="center"/>
            </w:pPr>
            <w:r>
              <w:t>No communications.</w:t>
            </w:r>
          </w:p>
        </w:tc>
      </w:tr>
      <w:tr w:rsidR="000F5AD2" w14:paraId="5C20357D" w14:textId="77777777" w:rsidTr="000F5AD2">
        <w:tc>
          <w:tcPr>
            <w:tcW w:w="2178" w:type="dxa"/>
          </w:tcPr>
          <w:p w14:paraId="0A24E558" w14:textId="77777777" w:rsidR="000F5AD2" w:rsidRDefault="000F5AD2" w:rsidP="00164548">
            <w:pPr>
              <w:jc w:val="center"/>
            </w:pPr>
            <w:r>
              <w:t>5</w:t>
            </w:r>
          </w:p>
        </w:tc>
        <w:tc>
          <w:tcPr>
            <w:tcW w:w="7200" w:type="dxa"/>
          </w:tcPr>
          <w:p w14:paraId="447F20F5" w14:textId="77777777" w:rsidR="000F5AD2" w:rsidRDefault="000F5AD2" w:rsidP="00164548">
            <w:pPr>
              <w:jc w:val="center"/>
            </w:pPr>
            <w:r>
              <w:t>Unlawful interference.</w:t>
            </w:r>
          </w:p>
        </w:tc>
      </w:tr>
      <w:tr w:rsidR="000F5AD2" w14:paraId="777A5C63" w14:textId="77777777" w:rsidTr="000F5AD2">
        <w:tc>
          <w:tcPr>
            <w:tcW w:w="2178" w:type="dxa"/>
          </w:tcPr>
          <w:p w14:paraId="5AB0D81F" w14:textId="77777777" w:rsidR="000F5AD2" w:rsidRDefault="000F5AD2" w:rsidP="00164548">
            <w:pPr>
              <w:jc w:val="center"/>
            </w:pPr>
            <w:r>
              <w:t>6</w:t>
            </w:r>
          </w:p>
        </w:tc>
        <w:tc>
          <w:tcPr>
            <w:tcW w:w="7200" w:type="dxa"/>
          </w:tcPr>
          <w:p w14:paraId="4D6003B0" w14:textId="77777777" w:rsidR="000F5AD2" w:rsidRDefault="000F5AD2" w:rsidP="00164548">
            <w:pPr>
              <w:jc w:val="center"/>
            </w:pPr>
            <w:r>
              <w:t>Downed aircraft.</w:t>
            </w:r>
          </w:p>
        </w:tc>
      </w:tr>
      <w:tr w:rsidR="000F5AD2" w14:paraId="21E8B6CA" w14:textId="77777777" w:rsidTr="000F5AD2">
        <w:tc>
          <w:tcPr>
            <w:tcW w:w="2178" w:type="dxa"/>
          </w:tcPr>
          <w:p w14:paraId="2C373FEC" w14:textId="77777777" w:rsidR="000F5AD2" w:rsidRDefault="000F5AD2" w:rsidP="00164548">
            <w:pPr>
              <w:jc w:val="center"/>
            </w:pPr>
            <w:r>
              <w:t>7</w:t>
            </w:r>
          </w:p>
        </w:tc>
        <w:tc>
          <w:tcPr>
            <w:tcW w:w="7200" w:type="dxa"/>
          </w:tcPr>
          <w:p w14:paraId="5E9C013F" w14:textId="77777777" w:rsidR="000F5AD2" w:rsidRDefault="000F5AD2" w:rsidP="00164548">
            <w:pPr>
              <w:jc w:val="center"/>
            </w:pPr>
            <w:r>
              <w:t>Reserved.</w:t>
            </w:r>
          </w:p>
        </w:tc>
      </w:tr>
    </w:tbl>
    <w:p w14:paraId="77B9223F" w14:textId="77777777" w:rsidR="000F5AD2" w:rsidRPr="000F5AD2" w:rsidRDefault="000F5AD2" w:rsidP="000F5AD2"/>
    <w:p w14:paraId="1463B3F0" w14:textId="77777777" w:rsidR="000F5AD2" w:rsidRDefault="000F5AD2" w:rsidP="002C3CE6">
      <w:pPr>
        <w:pStyle w:val="Heading3"/>
        <w:numPr>
          <w:ilvl w:val="2"/>
          <w:numId w:val="4"/>
        </w:numPr>
        <w:sectPr w:rsidR="000F5AD2" w:rsidSect="003547B7">
          <w:pgSz w:w="12240" w:h="15840"/>
          <w:pgMar w:top="720" w:right="720" w:bottom="720" w:left="720" w:header="288" w:footer="288" w:gutter="0"/>
          <w:cols w:space="720"/>
          <w:titlePg/>
          <w:docGrid w:linePitch="360"/>
        </w:sectPr>
      </w:pPr>
    </w:p>
    <w:p w14:paraId="4FFACAFD" w14:textId="77777777" w:rsidR="00937483" w:rsidRDefault="00C95BEA" w:rsidP="002C3CE6">
      <w:pPr>
        <w:pStyle w:val="Heading3"/>
        <w:numPr>
          <w:ilvl w:val="2"/>
          <w:numId w:val="4"/>
        </w:numPr>
      </w:pPr>
      <w:bookmarkStart w:id="114" w:name="_Toc242110602"/>
      <w:r>
        <w:lastRenderedPageBreak/>
        <w:t>Statistics Message</w:t>
      </w:r>
      <w:bookmarkEnd w:id="114"/>
    </w:p>
    <w:p w14:paraId="634A2CB7" w14:textId="77777777" w:rsidR="00937483" w:rsidRPr="00937483" w:rsidRDefault="00937483" w:rsidP="00937483">
      <w:r w:rsidRPr="00937483">
        <w:t>This message contains some useful statistics</w:t>
      </w:r>
      <w:r w:rsidR="000D0F95">
        <w:t xml:space="preserve"> about ADSBee’s operational status</w:t>
      </w:r>
      <w:r w:rsidRPr="00937483">
        <w:t>. Format of that frame is shown below:</w:t>
      </w:r>
    </w:p>
    <w:p w14:paraId="2FA25C65" w14:textId="77777777" w:rsidR="00937483" w:rsidRDefault="00937483" w:rsidP="00893FCA">
      <w:pPr>
        <w:pStyle w:val="code"/>
      </w:pPr>
      <w:r w:rsidRPr="00937483">
        <w:t>#S:</w:t>
      </w:r>
      <w:r w:rsidR="007E2AA0">
        <w:t>VERSION</w:t>
      </w:r>
      <w:r w:rsidR="000F5AD2">
        <w:t>,DPS</w:t>
      </w:r>
      <w:r w:rsidR="007E2AA0">
        <w:t>,</w:t>
      </w:r>
      <w:r w:rsidR="000F5AD2">
        <w:t>RAW_SFPS,SFPS,RAW_ESFPS,ESFPS,RAW_UATFPS,UATFPS</w:t>
      </w:r>
      <w:r w:rsidR="00F74C29">
        <w:t>,TSCAL,UPTIME,CRC</w:t>
      </w:r>
      <w:r w:rsidR="001F58BC">
        <w:t>\r\n</w:t>
      </w:r>
    </w:p>
    <w:p w14:paraId="02BF6876" w14:textId="77777777" w:rsidR="00893FCA" w:rsidRPr="00937483" w:rsidRDefault="00893FCA" w:rsidP="00893FCA"/>
    <w:tbl>
      <w:tblPr>
        <w:tblW w:w="109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8"/>
        <w:gridCol w:w="6030"/>
        <w:gridCol w:w="1440"/>
        <w:gridCol w:w="1620"/>
      </w:tblGrid>
      <w:tr w:rsidR="007055BF" w:rsidRPr="00937483" w14:paraId="7CE9EDC9" w14:textId="77777777" w:rsidTr="00CC6793">
        <w:trPr>
          <w:trHeight w:val="296"/>
        </w:trPr>
        <w:tc>
          <w:tcPr>
            <w:tcW w:w="181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4171B36" w14:textId="77777777" w:rsidR="007055BF" w:rsidRPr="00937483" w:rsidRDefault="007055BF"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57B9DC5" w14:textId="77777777" w:rsidR="007055BF" w:rsidRPr="00937483" w:rsidRDefault="007055BF" w:rsidP="00C95BEA">
            <w:pPr>
              <w:spacing w:after="0"/>
            </w:pPr>
            <w:r>
              <w:rPr>
                <w:b/>
                <w:bCs/>
              </w:rPr>
              <w:t>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FFCC01"/>
          </w:tcPr>
          <w:p w14:paraId="72604D0D" w14:textId="77777777" w:rsidR="007055BF" w:rsidRPr="00937483" w:rsidRDefault="007055BF" w:rsidP="00C95BEA">
            <w:pPr>
              <w:spacing w:after="0"/>
              <w:rPr>
                <w:b/>
                <w:bCs/>
              </w:rPr>
            </w:pPr>
            <w:r>
              <w:rPr>
                <w:b/>
                <w:bCs/>
              </w:rPr>
              <w:t>Format</w:t>
            </w:r>
          </w:p>
        </w:tc>
        <w:tc>
          <w:tcPr>
            <w:tcW w:w="162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7378D0AA" w14:textId="77777777" w:rsidR="007055BF" w:rsidRPr="00937483" w:rsidRDefault="007055BF" w:rsidP="00C95BEA">
            <w:pPr>
              <w:spacing w:after="0"/>
            </w:pPr>
            <w:r>
              <w:rPr>
                <w:b/>
                <w:bCs/>
              </w:rPr>
              <w:t>Example Value</w:t>
            </w:r>
          </w:p>
        </w:tc>
      </w:tr>
      <w:tr w:rsidR="007055BF" w:rsidRPr="00937483" w14:paraId="5046B892"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355424BE" w14:textId="77777777" w:rsidR="007055BF" w:rsidRDefault="007055BF" w:rsidP="00C95BEA">
            <w:pPr>
              <w:spacing w:after="0"/>
            </w:pPr>
            <w:r>
              <w:t>#S</w:t>
            </w:r>
          </w:p>
        </w:tc>
        <w:tc>
          <w:tcPr>
            <w:tcW w:w="6030" w:type="dxa"/>
            <w:tcBorders>
              <w:top w:val="single" w:sz="6" w:space="0" w:color="000000"/>
              <w:left w:val="single" w:sz="6" w:space="0" w:color="000000"/>
              <w:bottom w:val="single" w:sz="6" w:space="0" w:color="000000"/>
              <w:right w:val="single" w:sz="6" w:space="0" w:color="000000"/>
            </w:tcBorders>
            <w:vAlign w:val="center"/>
          </w:tcPr>
          <w:p w14:paraId="78125613" w14:textId="77777777" w:rsidR="007055BF" w:rsidRDefault="007055BF" w:rsidP="00C95BEA">
            <w:pPr>
              <w:spacing w:after="0"/>
            </w:pPr>
            <w:r>
              <w:t>Statistics message start indicator.</w:t>
            </w:r>
          </w:p>
        </w:tc>
        <w:tc>
          <w:tcPr>
            <w:tcW w:w="1440" w:type="dxa"/>
            <w:tcBorders>
              <w:top w:val="single" w:sz="6" w:space="0" w:color="000000"/>
              <w:left w:val="single" w:sz="6" w:space="0" w:color="000000"/>
              <w:bottom w:val="single" w:sz="6" w:space="0" w:color="000000"/>
              <w:right w:val="single" w:sz="6" w:space="0" w:color="000000"/>
            </w:tcBorders>
          </w:tcPr>
          <w:p w14:paraId="727D1AEC" w14:textId="77777777" w:rsidR="007055BF" w:rsidRDefault="007055BF" w:rsidP="00C95BEA">
            <w:pPr>
              <w:spacing w:after="0"/>
            </w:pPr>
          </w:p>
        </w:tc>
        <w:tc>
          <w:tcPr>
            <w:tcW w:w="1620" w:type="dxa"/>
            <w:tcBorders>
              <w:top w:val="single" w:sz="6" w:space="0" w:color="000000"/>
              <w:left w:val="single" w:sz="6" w:space="0" w:color="000000"/>
              <w:bottom w:val="single" w:sz="6" w:space="0" w:color="000000"/>
              <w:right w:val="single" w:sz="6" w:space="0" w:color="000000"/>
            </w:tcBorders>
            <w:vAlign w:val="center"/>
          </w:tcPr>
          <w:p w14:paraId="447ED1E3" w14:textId="77777777" w:rsidR="007055BF" w:rsidRDefault="007055BF" w:rsidP="00C95BEA">
            <w:pPr>
              <w:spacing w:after="0"/>
            </w:pPr>
          </w:p>
        </w:tc>
      </w:tr>
      <w:tr w:rsidR="007055BF" w:rsidRPr="00937483" w14:paraId="755A1D9A"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4423A157" w14:textId="77777777" w:rsidR="007055BF" w:rsidRDefault="007055BF" w:rsidP="00C95BEA">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25F15A74" w14:textId="77777777" w:rsidR="007055BF" w:rsidRDefault="007055BF" w:rsidP="00C95BEA">
            <w:pPr>
              <w:spacing w:after="0"/>
            </w:pPr>
            <w:r>
              <w:t>Version of the CSBee protocol being used.</w:t>
            </w:r>
          </w:p>
        </w:tc>
        <w:tc>
          <w:tcPr>
            <w:tcW w:w="1440" w:type="dxa"/>
            <w:tcBorders>
              <w:top w:val="single" w:sz="6" w:space="0" w:color="000000"/>
              <w:left w:val="single" w:sz="6" w:space="0" w:color="000000"/>
              <w:bottom w:val="single" w:sz="6" w:space="0" w:color="000000"/>
              <w:right w:val="single" w:sz="6" w:space="0" w:color="000000"/>
            </w:tcBorders>
          </w:tcPr>
          <w:p w14:paraId="3727D16F"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D9A5922" w14:textId="77777777" w:rsidR="007055BF" w:rsidRDefault="00B37EFC" w:rsidP="00C95BEA">
            <w:pPr>
              <w:spacing w:after="0"/>
            </w:pPr>
            <w:r>
              <w:t>3</w:t>
            </w:r>
          </w:p>
        </w:tc>
      </w:tr>
      <w:tr w:rsidR="007055BF" w:rsidRPr="00937483" w14:paraId="301F1C9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1D2E9C40" w14:textId="77777777" w:rsidR="007055BF" w:rsidRPr="00937483" w:rsidRDefault="00CB21B0" w:rsidP="00C95BEA">
            <w:pPr>
              <w:spacing w:after="0"/>
            </w:pPr>
            <w:r>
              <w:t>S</w:t>
            </w:r>
            <w:r w:rsidR="007055BF">
              <w:t>DPS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02D0E1B" w14:textId="77777777" w:rsidR="007055BF" w:rsidRPr="00937483" w:rsidRDefault="007055BF" w:rsidP="00C95BEA">
            <w:pPr>
              <w:spacing w:after="0"/>
            </w:pPr>
            <w:r>
              <w:t xml:space="preserve">Number of attempted </w:t>
            </w:r>
            <w:r w:rsidR="00CB21B0">
              <w:t xml:space="preserve">Mode S </w:t>
            </w:r>
            <w:r>
              <w:t>demodulations in the last second.</w:t>
            </w:r>
          </w:p>
        </w:tc>
        <w:tc>
          <w:tcPr>
            <w:tcW w:w="1440" w:type="dxa"/>
            <w:tcBorders>
              <w:top w:val="single" w:sz="6" w:space="0" w:color="000000"/>
              <w:left w:val="single" w:sz="6" w:space="0" w:color="000000"/>
              <w:bottom w:val="single" w:sz="6" w:space="0" w:color="000000"/>
              <w:right w:val="single" w:sz="6" w:space="0" w:color="000000"/>
            </w:tcBorders>
          </w:tcPr>
          <w:p w14:paraId="7B82E6E4"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67E0A4CC" w14:textId="77777777" w:rsidR="007055BF" w:rsidRPr="00937483" w:rsidRDefault="007055BF" w:rsidP="00C95BEA">
            <w:pPr>
              <w:spacing w:after="0"/>
            </w:pPr>
            <w:r>
              <w:t>106</w:t>
            </w:r>
          </w:p>
        </w:tc>
      </w:tr>
      <w:tr w:rsidR="007055BF" w:rsidRPr="00937483" w14:paraId="60C7333A"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3497ED8C" w14:textId="77777777" w:rsidR="007055BF" w:rsidRDefault="007055BF" w:rsidP="004F4403">
            <w:pPr>
              <w:spacing w:after="0"/>
            </w:pPr>
            <w:r>
              <w:t>RAW_SFPS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4380EBE6" w14:textId="77777777" w:rsidR="007055BF" w:rsidRPr="00937483" w:rsidRDefault="007055BF" w:rsidP="004F4403">
            <w:pPr>
              <w:spacing w:after="0"/>
            </w:pPr>
            <w:r>
              <w:t>Number of squitter (56-bit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43E6C0CE"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67F680B" w14:textId="77777777" w:rsidR="007055BF" w:rsidRDefault="007055BF" w:rsidP="004F4403">
            <w:pPr>
              <w:spacing w:after="0"/>
            </w:pPr>
            <w:r>
              <w:t>150</w:t>
            </w:r>
          </w:p>
        </w:tc>
      </w:tr>
      <w:tr w:rsidR="007055BF" w:rsidRPr="00937483" w14:paraId="3234BEDA" w14:textId="77777777" w:rsidTr="007055BF">
        <w:trPr>
          <w:trHeight w:val="591"/>
        </w:trPr>
        <w:tc>
          <w:tcPr>
            <w:tcW w:w="1818" w:type="dxa"/>
            <w:tcBorders>
              <w:top w:val="single" w:sz="6" w:space="0" w:color="000000"/>
              <w:left w:val="single" w:sz="6" w:space="0" w:color="000000"/>
              <w:bottom w:val="single" w:sz="6" w:space="0" w:color="000000"/>
              <w:right w:val="single" w:sz="6" w:space="0" w:color="000000"/>
            </w:tcBorders>
            <w:vAlign w:val="center"/>
          </w:tcPr>
          <w:p w14:paraId="550531FA" w14:textId="77777777" w:rsidR="007055BF" w:rsidRDefault="007055BF" w:rsidP="004F4403">
            <w:pPr>
              <w:spacing w:after="0"/>
            </w:pPr>
            <w:r>
              <w:t>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tcPr>
          <w:p w14:paraId="435B31F7" w14:textId="77777777" w:rsidR="007055BF" w:rsidRDefault="007055BF" w:rsidP="004F4403">
            <w:pPr>
              <w:spacing w:after="0"/>
            </w:pPr>
            <w:r w:rsidRPr="00937483">
              <w:t xml:space="preserve">Number of </w:t>
            </w:r>
            <w:r>
              <w:t>valid squitter (56-bit Mode S) frames</w:t>
            </w:r>
            <w:r w:rsidRPr="00937483">
              <w:t xml:space="preserve"> received in</w:t>
            </w:r>
            <w:r>
              <w:t xml:space="preserve"> the</w:t>
            </w:r>
            <w:r w:rsidRPr="00937483">
              <w:t xml:space="preserve"> last second</w:t>
            </w:r>
            <w:r>
              <w:t>.</w:t>
            </w:r>
          </w:p>
        </w:tc>
        <w:tc>
          <w:tcPr>
            <w:tcW w:w="1440" w:type="dxa"/>
            <w:tcBorders>
              <w:top w:val="single" w:sz="6" w:space="0" w:color="000000"/>
              <w:left w:val="single" w:sz="6" w:space="0" w:color="000000"/>
              <w:bottom w:val="single" w:sz="6" w:space="0" w:color="000000"/>
              <w:right w:val="single" w:sz="6" w:space="0" w:color="000000"/>
            </w:tcBorders>
          </w:tcPr>
          <w:p w14:paraId="1C98AB06"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27E5B3F0" w14:textId="77777777" w:rsidR="007055BF" w:rsidRPr="00937483" w:rsidRDefault="007055BF" w:rsidP="004F4403">
            <w:pPr>
              <w:spacing w:after="0"/>
            </w:pPr>
            <w:r>
              <w:t>20</w:t>
            </w:r>
          </w:p>
        </w:tc>
      </w:tr>
      <w:tr w:rsidR="007055BF" w:rsidRPr="00937483" w14:paraId="3C7746EC"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2C8A81AB" w14:textId="77777777" w:rsidR="007055BF" w:rsidRDefault="007055BF" w:rsidP="004F4403">
            <w:pPr>
              <w:spacing w:after="0"/>
            </w:pPr>
            <w:r>
              <w:t>RAW_ESFPS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89D5A1B" w14:textId="77777777" w:rsidR="007055BF" w:rsidRDefault="007055BF" w:rsidP="004F4403">
            <w:pPr>
              <w:spacing w:after="0"/>
            </w:pPr>
            <w:r>
              <w:t>Number of extended squitter (112-bit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796A79C"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9A8D16E" w14:textId="77777777" w:rsidR="007055BF" w:rsidRPr="00937483" w:rsidRDefault="007055BF" w:rsidP="004F4403">
            <w:pPr>
              <w:spacing w:after="0"/>
            </w:pPr>
            <w:r>
              <w:t>15</w:t>
            </w:r>
          </w:p>
        </w:tc>
      </w:tr>
      <w:tr w:rsidR="007055BF" w:rsidRPr="00937483" w14:paraId="6F21B8A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46E89D08" w14:textId="77777777" w:rsidR="007055BF" w:rsidRPr="00937483" w:rsidRDefault="007055BF" w:rsidP="004F4403">
            <w:pPr>
              <w:spacing w:after="0"/>
            </w:pPr>
            <w:r>
              <w:t>ES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4DD18D1" w14:textId="77777777" w:rsidR="007055BF" w:rsidRPr="00937483" w:rsidRDefault="007055BF" w:rsidP="004F4403">
            <w:pPr>
              <w:spacing w:after="0"/>
            </w:pPr>
            <w:r>
              <w:t>Number of valid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110DECC2"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5E40985B" w14:textId="77777777" w:rsidR="007055BF" w:rsidRPr="00937483" w:rsidRDefault="007055BF" w:rsidP="004F4403">
            <w:pPr>
              <w:spacing w:after="0"/>
            </w:pPr>
            <w:r w:rsidRPr="00937483">
              <w:t>3</w:t>
            </w:r>
          </w:p>
        </w:tc>
      </w:tr>
      <w:tr w:rsidR="007055BF" w:rsidRPr="00937483" w14:paraId="6CFFB10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7BB566C2" w14:textId="77777777" w:rsidR="007055BF" w:rsidRDefault="007055BF" w:rsidP="004F4403">
            <w:pPr>
              <w:spacing w:after="0"/>
            </w:pPr>
            <w:r>
              <w:t>RAW_UATFPS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793411FD" w14:textId="77777777" w:rsidR="007055BF" w:rsidRDefault="007055BF" w:rsidP="004F4403">
            <w:pPr>
              <w:spacing w:after="0"/>
            </w:pPr>
            <w:r>
              <w:t>Number of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DA31E4E"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5CE78DE" w14:textId="77777777" w:rsidR="007055BF" w:rsidRPr="00937483" w:rsidRDefault="007055BF" w:rsidP="004F4403">
            <w:pPr>
              <w:spacing w:after="0"/>
            </w:pPr>
            <w:r>
              <w:t>5</w:t>
            </w:r>
          </w:p>
        </w:tc>
      </w:tr>
      <w:tr w:rsidR="007055BF" w:rsidRPr="00937483" w14:paraId="3434EEC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2836D486" w14:textId="77777777" w:rsidR="007055BF" w:rsidRDefault="007055BF" w:rsidP="004F4403">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A83EC13" w14:textId="77777777" w:rsidR="007055BF" w:rsidRDefault="007055BF" w:rsidP="004F4403">
            <w:pPr>
              <w:spacing w:after="0"/>
            </w:pPr>
            <w:r>
              <w:t>Number of valid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1204751D"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00D95B4" w14:textId="77777777" w:rsidR="007055BF" w:rsidRPr="00937483" w:rsidRDefault="007055BF" w:rsidP="004F4403">
            <w:pPr>
              <w:spacing w:after="0"/>
            </w:pPr>
            <w:r>
              <w:t>4</w:t>
            </w:r>
          </w:p>
        </w:tc>
      </w:tr>
      <w:tr w:rsidR="007055BF" w:rsidRPr="00937483" w14:paraId="6BAE4F7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DB8768B" w14:textId="77777777" w:rsidR="007055BF" w:rsidRDefault="007055BF" w:rsidP="004F4403">
            <w:pPr>
              <w:spacing w:after="0"/>
            </w:pPr>
            <w:r>
              <w:t>NUM_AIRCRAFT</w:t>
            </w:r>
          </w:p>
        </w:tc>
        <w:tc>
          <w:tcPr>
            <w:tcW w:w="6030" w:type="dxa"/>
            <w:tcBorders>
              <w:top w:val="single" w:sz="6" w:space="0" w:color="000000"/>
              <w:left w:val="single" w:sz="6" w:space="0" w:color="000000"/>
              <w:bottom w:val="single" w:sz="6" w:space="0" w:color="000000"/>
              <w:right w:val="single" w:sz="6" w:space="0" w:color="000000"/>
            </w:tcBorders>
            <w:vAlign w:val="center"/>
          </w:tcPr>
          <w:p w14:paraId="58A8AC2E" w14:textId="77777777" w:rsidR="007055BF" w:rsidRDefault="007055BF" w:rsidP="004F4403">
            <w:pPr>
              <w:spacing w:after="0"/>
            </w:pPr>
            <w:r>
              <w:t>Number of aircraft tracked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9E239F3"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6D605EE" w14:textId="77777777" w:rsidR="007055BF" w:rsidRPr="00937483" w:rsidRDefault="007055BF" w:rsidP="004F4403">
            <w:pPr>
              <w:spacing w:after="0"/>
            </w:pPr>
            <w:r>
              <w:t>20</w:t>
            </w:r>
          </w:p>
        </w:tc>
      </w:tr>
      <w:tr w:rsidR="007055BF" w:rsidRPr="00937483" w14:paraId="0C931697"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192B06BC" w14:textId="77777777" w:rsidR="007055BF" w:rsidRPr="00937483" w:rsidRDefault="007055BF" w:rsidP="004F4403">
            <w:pPr>
              <w:spacing w:after="0"/>
            </w:pPr>
            <w:r w:rsidRPr="00937483">
              <w:t xml:space="preserve">TSCAL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2AE1BDC" w14:textId="77777777" w:rsidR="007055BF" w:rsidRPr="00937483" w:rsidRDefault="007055BF" w:rsidP="004F4403">
            <w:pPr>
              <w:spacing w:after="0"/>
            </w:pPr>
            <w:r w:rsidRPr="00937483">
              <w:t xml:space="preserve">Calibration value for TS field in raw frames </w:t>
            </w:r>
          </w:p>
        </w:tc>
        <w:tc>
          <w:tcPr>
            <w:tcW w:w="1440" w:type="dxa"/>
            <w:tcBorders>
              <w:top w:val="single" w:sz="6" w:space="0" w:color="000000"/>
              <w:left w:val="single" w:sz="6" w:space="0" w:color="000000"/>
              <w:bottom w:val="single" w:sz="6" w:space="0" w:color="000000"/>
              <w:right w:val="single" w:sz="6" w:space="0" w:color="000000"/>
            </w:tcBorders>
          </w:tcPr>
          <w:p w14:paraId="0C6F9E4B"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31184EC8" w14:textId="77777777" w:rsidR="007055BF" w:rsidRPr="00937483" w:rsidRDefault="007055BF" w:rsidP="004F4403">
            <w:pPr>
              <w:spacing w:after="0"/>
            </w:pPr>
            <w:r w:rsidRPr="00937483">
              <w:t>13999415</w:t>
            </w:r>
          </w:p>
        </w:tc>
      </w:tr>
      <w:tr w:rsidR="007055BF" w:rsidRPr="00937483" w14:paraId="44A1B83D"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01D660B9" w14:textId="77777777" w:rsidR="007055BF" w:rsidRPr="00937483" w:rsidRDefault="007055BF" w:rsidP="004F4403">
            <w:pPr>
              <w:spacing w:after="0"/>
            </w:pPr>
            <w:r w:rsidRPr="00937483">
              <w:t xml:space="preserve">UPTIME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8493FB9" w14:textId="77777777" w:rsidR="007055BF" w:rsidRPr="00937483" w:rsidRDefault="007055BF" w:rsidP="004F4403">
            <w:pPr>
              <w:spacing w:after="0"/>
            </w:pPr>
            <w:r>
              <w:t>Receiver uptime, in seconds.</w:t>
            </w:r>
          </w:p>
        </w:tc>
        <w:tc>
          <w:tcPr>
            <w:tcW w:w="1440" w:type="dxa"/>
            <w:tcBorders>
              <w:top w:val="single" w:sz="6" w:space="0" w:color="000000"/>
              <w:left w:val="single" w:sz="6" w:space="0" w:color="000000"/>
              <w:bottom w:val="single" w:sz="6" w:space="0" w:color="000000"/>
              <w:right w:val="single" w:sz="6" w:space="0" w:color="000000"/>
            </w:tcBorders>
          </w:tcPr>
          <w:p w14:paraId="4D1E5D9F"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20FA7D32" w14:textId="77777777" w:rsidR="007055BF" w:rsidRPr="00937483" w:rsidRDefault="007055BF" w:rsidP="004F4403">
            <w:pPr>
              <w:spacing w:after="0"/>
            </w:pPr>
            <w:r w:rsidRPr="00937483">
              <w:t>134</w:t>
            </w:r>
            <w:r>
              <w:t>56</w:t>
            </w:r>
          </w:p>
        </w:tc>
      </w:tr>
      <w:tr w:rsidR="007055BF" w:rsidRPr="00937483" w14:paraId="09C9CAE1"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0B25C42B" w14:textId="77777777" w:rsidR="007055BF" w:rsidRPr="00937483" w:rsidRDefault="007055BF" w:rsidP="004F4403">
            <w:pPr>
              <w:spacing w:after="0"/>
            </w:pPr>
            <w:r w:rsidRPr="00937483">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2E36E74" w14:textId="2A80083D" w:rsidR="007055BF" w:rsidRPr="00937483" w:rsidRDefault="007055BF" w:rsidP="004F4403">
            <w:pPr>
              <w:spacing w:after="0"/>
            </w:pPr>
            <w:r w:rsidRPr="00937483">
              <w:t>CRC16 (described in</w:t>
            </w:r>
            <w:r>
              <w:t xml:space="preserve"> </w:t>
            </w:r>
            <w:r>
              <w:fldChar w:fldCharType="begin"/>
            </w:r>
            <w:r>
              <w:instrText xml:space="preserve"> REF _Ref176041344 \r \h  \* MERGEFORMAT </w:instrText>
            </w:r>
            <w:r>
              <w:fldChar w:fldCharType="separate"/>
            </w:r>
            <w:r w:rsidR="006E1DA9">
              <w:t>5.1.4.1</w:t>
            </w:r>
            <w:r>
              <w:fldChar w:fldCharType="end"/>
            </w:r>
            <w:r>
              <w:t>).</w:t>
            </w:r>
            <w:r w:rsidRPr="00937483">
              <w:t xml:space="preserve"> </w:t>
            </w:r>
          </w:p>
        </w:tc>
        <w:tc>
          <w:tcPr>
            <w:tcW w:w="1440" w:type="dxa"/>
            <w:tcBorders>
              <w:top w:val="single" w:sz="6" w:space="0" w:color="000000"/>
              <w:left w:val="single" w:sz="6" w:space="0" w:color="000000"/>
              <w:bottom w:val="single" w:sz="6" w:space="0" w:color="000000"/>
              <w:right w:val="single" w:sz="6" w:space="0" w:color="000000"/>
            </w:tcBorders>
          </w:tcPr>
          <w:p w14:paraId="2A1120E6" w14:textId="77777777" w:rsidR="007055BF" w:rsidRPr="00937483" w:rsidRDefault="007055BF" w:rsidP="004F4403">
            <w:pPr>
              <w:spacing w:after="0"/>
            </w:pPr>
            <w:r>
              <w:t>Hex 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6E27D957" w14:textId="77777777" w:rsidR="007055BF" w:rsidRPr="00937483" w:rsidRDefault="007055BF" w:rsidP="004F4403">
            <w:pPr>
              <w:spacing w:after="0"/>
            </w:pPr>
            <w:r w:rsidRPr="00937483">
              <w:t>2D3E</w:t>
            </w:r>
          </w:p>
        </w:tc>
      </w:tr>
    </w:tbl>
    <w:p w14:paraId="1D78DF59" w14:textId="77777777" w:rsidR="00FA5ABC" w:rsidRDefault="00FA5ABC"/>
    <w:p w14:paraId="411D295B" w14:textId="77777777" w:rsidR="00FA5ABC" w:rsidRPr="00FA5ABC" w:rsidRDefault="00FA5ABC" w:rsidP="002C3CE6">
      <w:pPr>
        <w:pStyle w:val="Heading4"/>
        <w:numPr>
          <w:ilvl w:val="3"/>
          <w:numId w:val="4"/>
        </w:numPr>
        <w:rPr>
          <w:rFonts w:asciiTheme="majorHAnsi" w:hAnsiTheme="majorHAnsi"/>
          <w:color w:val="008139" w:themeColor="accent1" w:themeShade="BF"/>
          <w:sz w:val="26"/>
          <w:szCs w:val="26"/>
        </w:rPr>
      </w:pPr>
      <w:bookmarkStart w:id="115" w:name="_Ref176041344"/>
      <w:r>
        <w:t>CRC Field</w:t>
      </w:r>
      <w:bookmarkEnd w:id="115"/>
    </w:p>
    <w:p w14:paraId="16C8619A" w14:textId="11466A05" w:rsidR="00C96409" w:rsidRPr="00C96409" w:rsidRDefault="00FA5ABC">
      <w:pPr>
        <w:rPr>
          <w:rFonts w:asciiTheme="majorHAnsi" w:hAnsiTheme="majorHAnsi"/>
          <w:color w:val="008139" w:themeColor="accent1" w:themeShade="BF"/>
          <w:sz w:val="26"/>
          <w:szCs w:val="26"/>
        </w:rPr>
      </w:pPr>
      <w:r>
        <w:t xml:space="preserve">See </w:t>
      </w:r>
      <w:r>
        <w:fldChar w:fldCharType="begin"/>
      </w:r>
      <w:r>
        <w:instrText xml:space="preserve"> REF _Ref176041315 \r \h </w:instrText>
      </w:r>
      <w:r>
        <w:fldChar w:fldCharType="separate"/>
      </w:r>
      <w:r w:rsidR="006E1DA9">
        <w:t>5.1.2.5</w:t>
      </w:r>
      <w:r>
        <w:fldChar w:fldCharType="end"/>
      </w:r>
      <w:r>
        <w:t>.</w:t>
      </w:r>
      <w:r w:rsidR="005C2B6E">
        <w:br w:type="page"/>
      </w:r>
    </w:p>
    <w:p w14:paraId="205506BF" w14:textId="77777777" w:rsidR="00C96409" w:rsidRDefault="00C96409" w:rsidP="002C3CE6">
      <w:pPr>
        <w:pStyle w:val="Heading2"/>
        <w:numPr>
          <w:ilvl w:val="1"/>
          <w:numId w:val="4"/>
        </w:numPr>
      </w:pPr>
      <w:bookmarkStart w:id="116" w:name="_Toc242110603"/>
      <w:r>
        <w:lastRenderedPageBreak/>
        <w:t>GDL90</w:t>
      </w:r>
      <w:bookmarkEnd w:id="116"/>
    </w:p>
    <w:p w14:paraId="78F090E5" w14:textId="77777777" w:rsidR="00C96409" w:rsidRDefault="00A9417D">
      <w:pPr>
        <w:rPr>
          <w:rFonts w:ascii="Poppins SemiBold" w:eastAsiaTheme="majorEastAsia" w:hAnsi="Poppins SemiBold" w:cstheme="majorBidi"/>
          <w:b/>
          <w:color w:val="FFCB00"/>
          <w:sz w:val="26"/>
          <w:szCs w:val="26"/>
        </w:rPr>
      </w:pPr>
      <w:r>
        <w:t xml:space="preserve">ADSBee complies with the GDL90 public data interface specification </w:t>
      </w:r>
      <w:hyperlink r:id="rId19" w:history="1">
        <w:r w:rsidRPr="00A9417D">
          <w:rPr>
            <w:rStyle w:val="Hyperlink"/>
          </w:rPr>
          <w:t>560-1058-00 Rev A</w:t>
        </w:r>
      </w:hyperlink>
      <w:r>
        <w:t>.</w:t>
      </w:r>
      <w:r w:rsidR="00C96409">
        <w:br w:type="page"/>
      </w:r>
    </w:p>
    <w:p w14:paraId="3FF39448" w14:textId="77777777" w:rsidR="00137C63" w:rsidRDefault="00137C63" w:rsidP="002C3CE6">
      <w:pPr>
        <w:pStyle w:val="Heading2"/>
        <w:numPr>
          <w:ilvl w:val="1"/>
          <w:numId w:val="4"/>
        </w:numPr>
      </w:pPr>
      <w:bookmarkStart w:id="117" w:name="_Toc242110604"/>
      <w:r>
        <w:lastRenderedPageBreak/>
        <w:t>MAVLINK</w:t>
      </w:r>
      <w:bookmarkEnd w:id="117"/>
    </w:p>
    <w:p w14:paraId="7E8C67FE" w14:textId="77777777" w:rsidR="00137C63" w:rsidRDefault="00137C63" w:rsidP="00137C63">
      <w:r>
        <w:t xml:space="preserve">Tracked aircraft information is sent in MAVLINK ADSB_VEHICLE messages, in a data burst once per second. The data burst consists of </w:t>
      </w:r>
      <w:r w:rsidR="00EE6ED8">
        <w:t xml:space="preserve">1x MAVLINK Heartbeat message, </w:t>
      </w:r>
      <w:r>
        <w:t>Nx ADSB_VEHICLE messages, where N is the number of tracked aircraft, and 1x</w:t>
      </w:r>
      <w:r w:rsidR="00EE6ED8">
        <w:t xml:space="preserve"> special delimiter</w:t>
      </w:r>
      <w:r>
        <w:t xml:space="preserve"> message</w:t>
      </w:r>
      <w:r w:rsidR="008F65B0">
        <w:t xml:space="preserve"> (MAVLINK_REQUEST_DATA_STREAM for MAVLINK1 mode, MAVLINK_MESSAGE_INTERVAL for MAVLINK2 mode)</w:t>
      </w:r>
      <w:r>
        <w:t xml:space="preserve"> which indicates the end of the list of tracked aircraft. Note that this is a binary protocol which is not human readable.</w:t>
      </w:r>
    </w:p>
    <w:tbl>
      <w:tblPr>
        <w:tblStyle w:val="TableGrid"/>
        <w:tblW w:w="0" w:type="auto"/>
        <w:tblLook w:val="04A0" w:firstRow="1" w:lastRow="0" w:firstColumn="1" w:lastColumn="0" w:noHBand="0" w:noVBand="1"/>
      </w:tblPr>
      <w:tblGrid>
        <w:gridCol w:w="11016"/>
      </w:tblGrid>
      <w:tr w:rsidR="00137C63" w14:paraId="6D1A7716" w14:textId="77777777" w:rsidTr="00137C63">
        <w:tc>
          <w:tcPr>
            <w:tcW w:w="11016" w:type="dxa"/>
          </w:tcPr>
          <w:p w14:paraId="6B7E734E" w14:textId="77777777" w:rsidR="00137C63" w:rsidRDefault="00137C63" w:rsidP="00137C63">
            <w:r w:rsidRPr="00C611CC">
              <w:rPr>
                <w:b/>
                <w:bCs/>
                <w:highlight w:val="red"/>
                <w:shd w:val="clear" w:color="auto" w:fill="FF0000"/>
              </w:rPr>
              <w:t>WARNING</w:t>
            </w:r>
            <w:r w:rsidRPr="00137C63">
              <w:t xml:space="preserve">: </w:t>
            </w:r>
            <w:hyperlink r:id="rId20" w:anchor=":~:text=The%20COM%20port%20then%20becomes,cause%20the%20PC%20to%20crash." w:history="1">
              <w:r w:rsidRPr="008D3B98">
                <w:rPr>
                  <w:rStyle w:val="Hyperlink"/>
                </w:rPr>
                <w:t xml:space="preserve">Windows </w:t>
              </w:r>
              <w:r w:rsidR="008D3B98" w:rsidRPr="008D3B98">
                <w:rPr>
                  <w:rStyle w:val="Hyperlink"/>
                </w:rPr>
                <w:t>has a</w:t>
              </w:r>
              <w:r w:rsidRPr="008D3B98">
                <w:rPr>
                  <w:rStyle w:val="Hyperlink"/>
                </w:rPr>
                <w:t xml:space="preserve"> bug</w:t>
              </w:r>
            </w:hyperlink>
            <w:r w:rsidRPr="00137C63">
              <w:t>, which causes some machines to recognize a serial port reporting MAVLINK packets as a mouse, which can result in phantom mouse movements and clicks (ask me how I know). Please use caution while running MAVLINK on a serial port while the computer is unattended.</w:t>
            </w:r>
          </w:p>
        </w:tc>
      </w:tr>
    </w:tbl>
    <w:p w14:paraId="2B577BA8" w14:textId="77777777" w:rsidR="00137C63" w:rsidRDefault="00137C63" w:rsidP="00137C63"/>
    <w:p w14:paraId="562FAED3" w14:textId="77777777" w:rsidR="00EE6ED8" w:rsidRDefault="00EE6ED8" w:rsidP="002C3CE6">
      <w:pPr>
        <w:pStyle w:val="Heading3"/>
        <w:numPr>
          <w:ilvl w:val="2"/>
          <w:numId w:val="4"/>
        </w:numPr>
        <w:rPr>
          <w:lang w:eastAsia="zh-CN"/>
        </w:rPr>
      </w:pPr>
      <w:bookmarkStart w:id="118" w:name="_Toc242110605"/>
      <w:r>
        <w:t xml:space="preserve">MAVLINK_HEARTBEAT </w:t>
      </w:r>
      <w:r>
        <w:rPr>
          <w:rFonts w:hint="eastAsia"/>
          <w:lang w:eastAsia="zh-CN"/>
        </w:rPr>
        <w:t>（</w:t>
      </w:r>
      <w:r>
        <w:rPr>
          <w:lang w:eastAsia="zh-CN"/>
        </w:rPr>
        <w:t>Message ID 0</w:t>
      </w:r>
      <w:r>
        <w:rPr>
          <w:rFonts w:hint="eastAsia"/>
          <w:lang w:eastAsia="zh-CN"/>
        </w:rPr>
        <w:t>）</w:t>
      </w:r>
      <w:r>
        <w:rPr>
          <w:lang w:eastAsia="zh-CN"/>
        </w:rPr>
        <w:t xml:space="preserve"> Packet Definition</w:t>
      </w:r>
      <w:bookmarkEnd w:id="118"/>
    </w:p>
    <w:tbl>
      <w:tblPr>
        <w:tblStyle w:val="TableGrid"/>
        <w:tblW w:w="10728" w:type="dxa"/>
        <w:tblLook w:val="04A0" w:firstRow="1" w:lastRow="0" w:firstColumn="1" w:lastColumn="0" w:noHBand="0" w:noVBand="1"/>
      </w:tblPr>
      <w:tblGrid>
        <w:gridCol w:w="1667"/>
        <w:gridCol w:w="1184"/>
        <w:gridCol w:w="696"/>
        <w:gridCol w:w="2604"/>
        <w:gridCol w:w="4577"/>
      </w:tblGrid>
      <w:tr w:rsidR="008F65B0" w:rsidRPr="00C611CC" w14:paraId="5CC9BCB5" w14:textId="77777777" w:rsidTr="008F65B0">
        <w:trPr>
          <w:trHeight w:val="315"/>
        </w:trPr>
        <w:tc>
          <w:tcPr>
            <w:tcW w:w="0" w:type="auto"/>
            <w:shd w:val="clear" w:color="auto" w:fill="FFCB00"/>
            <w:hideMark/>
          </w:tcPr>
          <w:p w14:paraId="7E52C9D6" w14:textId="77777777" w:rsidR="00EE6ED8" w:rsidRPr="00C611CC" w:rsidRDefault="00EE6ED8" w:rsidP="00E41428">
            <w:pPr>
              <w:pStyle w:val="NoSpacing"/>
              <w:rPr>
                <w:b/>
                <w:bCs/>
              </w:rPr>
            </w:pPr>
            <w:r w:rsidRPr="00C611CC">
              <w:rPr>
                <w:b/>
                <w:bCs/>
              </w:rPr>
              <w:t>Field Name</w:t>
            </w:r>
          </w:p>
        </w:tc>
        <w:tc>
          <w:tcPr>
            <w:tcW w:w="0" w:type="auto"/>
            <w:shd w:val="clear" w:color="auto" w:fill="FFCB00"/>
            <w:hideMark/>
          </w:tcPr>
          <w:p w14:paraId="49161A3E" w14:textId="77777777" w:rsidR="00EE6ED8" w:rsidRPr="00C611CC" w:rsidRDefault="00EE6ED8" w:rsidP="00E41428">
            <w:pPr>
              <w:pStyle w:val="NoSpacing"/>
              <w:rPr>
                <w:b/>
                <w:bCs/>
              </w:rPr>
            </w:pPr>
            <w:r w:rsidRPr="00C611CC">
              <w:rPr>
                <w:b/>
                <w:bCs/>
              </w:rPr>
              <w:t>Type</w:t>
            </w:r>
          </w:p>
        </w:tc>
        <w:tc>
          <w:tcPr>
            <w:tcW w:w="0" w:type="auto"/>
            <w:shd w:val="clear" w:color="auto" w:fill="FFCB00"/>
            <w:hideMark/>
          </w:tcPr>
          <w:p w14:paraId="6FF98DF8" w14:textId="77777777" w:rsidR="00EE6ED8" w:rsidRPr="00C611CC" w:rsidRDefault="00EE6ED8" w:rsidP="00E41428">
            <w:pPr>
              <w:pStyle w:val="NoSpacing"/>
              <w:rPr>
                <w:b/>
                <w:bCs/>
              </w:rPr>
            </w:pPr>
            <w:r w:rsidRPr="00C611CC">
              <w:rPr>
                <w:b/>
                <w:bCs/>
              </w:rPr>
              <w:t>Units</w:t>
            </w:r>
          </w:p>
        </w:tc>
        <w:tc>
          <w:tcPr>
            <w:tcW w:w="0" w:type="auto"/>
            <w:shd w:val="clear" w:color="auto" w:fill="FFCB00"/>
            <w:hideMark/>
          </w:tcPr>
          <w:p w14:paraId="53C84DF1" w14:textId="77777777" w:rsidR="00EE6ED8" w:rsidRPr="00C611CC" w:rsidRDefault="00EE6ED8" w:rsidP="00E41428">
            <w:pPr>
              <w:pStyle w:val="NoSpacing"/>
              <w:rPr>
                <w:b/>
                <w:bCs/>
              </w:rPr>
            </w:pPr>
            <w:r w:rsidRPr="00C611CC">
              <w:rPr>
                <w:b/>
                <w:bCs/>
              </w:rPr>
              <w:t>Values</w:t>
            </w:r>
          </w:p>
        </w:tc>
        <w:tc>
          <w:tcPr>
            <w:tcW w:w="4577" w:type="dxa"/>
            <w:shd w:val="clear" w:color="auto" w:fill="FFCB00"/>
            <w:hideMark/>
          </w:tcPr>
          <w:p w14:paraId="4662F124" w14:textId="77777777" w:rsidR="00EE6ED8" w:rsidRPr="00C611CC" w:rsidRDefault="00EE6ED8" w:rsidP="00E41428">
            <w:pPr>
              <w:pStyle w:val="NoSpacing"/>
              <w:rPr>
                <w:b/>
                <w:bCs/>
              </w:rPr>
            </w:pPr>
            <w:r w:rsidRPr="00C611CC">
              <w:rPr>
                <w:b/>
                <w:bCs/>
              </w:rPr>
              <w:t>Description</w:t>
            </w:r>
          </w:p>
        </w:tc>
      </w:tr>
      <w:tr w:rsidR="008F65B0" w:rsidRPr="00884D5A" w14:paraId="3B1FECBB" w14:textId="77777777" w:rsidTr="008F65B0">
        <w:trPr>
          <w:trHeight w:val="315"/>
        </w:trPr>
        <w:tc>
          <w:tcPr>
            <w:tcW w:w="0" w:type="auto"/>
            <w:hideMark/>
          </w:tcPr>
          <w:p w14:paraId="4259424C" w14:textId="77777777" w:rsidR="00EE6ED8" w:rsidRPr="00884D5A" w:rsidRDefault="00EE6ED8" w:rsidP="00E41428">
            <w:pPr>
              <w:pStyle w:val="NoSpacing"/>
            </w:pPr>
            <w:r>
              <w:t>custom_mode</w:t>
            </w:r>
          </w:p>
        </w:tc>
        <w:tc>
          <w:tcPr>
            <w:tcW w:w="0" w:type="auto"/>
            <w:hideMark/>
          </w:tcPr>
          <w:p w14:paraId="75512F94" w14:textId="77777777" w:rsidR="00EE6ED8" w:rsidRPr="00C96409" w:rsidRDefault="00EE6ED8" w:rsidP="00E41428">
            <w:pPr>
              <w:pStyle w:val="code"/>
            </w:pPr>
            <w:r w:rsidRPr="00C96409">
              <w:t>uint32_t</w:t>
            </w:r>
          </w:p>
        </w:tc>
        <w:tc>
          <w:tcPr>
            <w:tcW w:w="0" w:type="auto"/>
            <w:hideMark/>
          </w:tcPr>
          <w:p w14:paraId="469B3607" w14:textId="77777777" w:rsidR="00EE6ED8" w:rsidRPr="00884D5A" w:rsidRDefault="00EE6ED8" w:rsidP="00E41428">
            <w:pPr>
              <w:pStyle w:val="NoSpacing"/>
            </w:pPr>
          </w:p>
        </w:tc>
        <w:tc>
          <w:tcPr>
            <w:tcW w:w="0" w:type="auto"/>
            <w:hideMark/>
          </w:tcPr>
          <w:p w14:paraId="4B748EB9" w14:textId="77777777" w:rsidR="00EE6ED8" w:rsidRPr="00884D5A" w:rsidRDefault="008F65B0" w:rsidP="00E41428">
            <w:pPr>
              <w:pStyle w:val="NoSpacing"/>
            </w:pPr>
            <w:r>
              <w:t>0</w:t>
            </w:r>
          </w:p>
        </w:tc>
        <w:tc>
          <w:tcPr>
            <w:tcW w:w="4577" w:type="dxa"/>
            <w:hideMark/>
          </w:tcPr>
          <w:p w14:paraId="5194236D" w14:textId="77777777" w:rsidR="00EE6ED8" w:rsidRPr="00884D5A" w:rsidRDefault="008F65B0" w:rsidP="00E41428">
            <w:pPr>
              <w:pStyle w:val="NoSpacing"/>
            </w:pPr>
            <w:r>
              <w:t>Unused.</w:t>
            </w:r>
          </w:p>
        </w:tc>
      </w:tr>
      <w:tr w:rsidR="008F65B0" w:rsidRPr="00884D5A" w14:paraId="382A9629" w14:textId="77777777" w:rsidTr="008F65B0">
        <w:trPr>
          <w:trHeight w:val="315"/>
        </w:trPr>
        <w:tc>
          <w:tcPr>
            <w:tcW w:w="0" w:type="auto"/>
            <w:hideMark/>
          </w:tcPr>
          <w:p w14:paraId="52C99D7F" w14:textId="77777777" w:rsidR="00EE6ED8" w:rsidRPr="00884D5A" w:rsidRDefault="00EE6ED8" w:rsidP="00E41428">
            <w:pPr>
              <w:pStyle w:val="NoSpacing"/>
            </w:pPr>
            <w:r>
              <w:t>type</w:t>
            </w:r>
          </w:p>
        </w:tc>
        <w:tc>
          <w:tcPr>
            <w:tcW w:w="0" w:type="auto"/>
            <w:hideMark/>
          </w:tcPr>
          <w:p w14:paraId="1BABE9A1" w14:textId="77777777" w:rsidR="00EE6ED8" w:rsidRPr="00C96409" w:rsidRDefault="00EE6ED8" w:rsidP="00E41428">
            <w:pPr>
              <w:pStyle w:val="code"/>
            </w:pPr>
            <w:r>
              <w:t>uint8_t</w:t>
            </w:r>
          </w:p>
        </w:tc>
        <w:tc>
          <w:tcPr>
            <w:tcW w:w="0" w:type="auto"/>
            <w:hideMark/>
          </w:tcPr>
          <w:p w14:paraId="2D2E8CD2" w14:textId="77777777" w:rsidR="00EE6ED8" w:rsidRPr="00884D5A" w:rsidRDefault="00EE6ED8" w:rsidP="00E41428">
            <w:pPr>
              <w:pStyle w:val="NoSpacing"/>
            </w:pPr>
          </w:p>
        </w:tc>
        <w:tc>
          <w:tcPr>
            <w:tcW w:w="0" w:type="auto"/>
            <w:hideMark/>
          </w:tcPr>
          <w:p w14:paraId="6DDD2B21" w14:textId="77777777" w:rsidR="00EE6ED8" w:rsidRPr="00884D5A" w:rsidRDefault="008F65B0" w:rsidP="00E41428">
            <w:pPr>
              <w:pStyle w:val="NoSpacing"/>
            </w:pPr>
            <w:r>
              <w:t>MAV_TYPE_ADSB</w:t>
            </w:r>
          </w:p>
        </w:tc>
        <w:tc>
          <w:tcPr>
            <w:tcW w:w="4577" w:type="dxa"/>
            <w:hideMark/>
          </w:tcPr>
          <w:p w14:paraId="58CC7ED5" w14:textId="77777777" w:rsidR="00EE6ED8" w:rsidRPr="00884D5A" w:rsidRDefault="008F65B0" w:rsidP="00E41428">
            <w:pPr>
              <w:pStyle w:val="NoSpacing"/>
            </w:pPr>
            <w:r>
              <w:t>Always MAV_TYPE_ADSB (27).</w:t>
            </w:r>
          </w:p>
        </w:tc>
      </w:tr>
      <w:tr w:rsidR="008F65B0" w:rsidRPr="00884D5A" w14:paraId="5F089722" w14:textId="77777777" w:rsidTr="008F65B0">
        <w:trPr>
          <w:trHeight w:val="315"/>
        </w:trPr>
        <w:tc>
          <w:tcPr>
            <w:tcW w:w="0" w:type="auto"/>
            <w:hideMark/>
          </w:tcPr>
          <w:p w14:paraId="54CF6222" w14:textId="77777777" w:rsidR="00EE6ED8" w:rsidRPr="00884D5A" w:rsidRDefault="00EE6ED8" w:rsidP="00E41428">
            <w:pPr>
              <w:pStyle w:val="NoSpacing"/>
            </w:pPr>
            <w:r>
              <w:t>autopilot</w:t>
            </w:r>
          </w:p>
        </w:tc>
        <w:tc>
          <w:tcPr>
            <w:tcW w:w="0" w:type="auto"/>
            <w:hideMark/>
          </w:tcPr>
          <w:p w14:paraId="32F497E1" w14:textId="77777777" w:rsidR="00EE6ED8" w:rsidRPr="00C96409" w:rsidRDefault="00EE6ED8" w:rsidP="00E41428">
            <w:pPr>
              <w:pStyle w:val="code"/>
            </w:pPr>
            <w:r>
              <w:t>uint8_t</w:t>
            </w:r>
          </w:p>
        </w:tc>
        <w:tc>
          <w:tcPr>
            <w:tcW w:w="0" w:type="auto"/>
            <w:hideMark/>
          </w:tcPr>
          <w:p w14:paraId="6C73714C" w14:textId="77777777" w:rsidR="00EE6ED8" w:rsidRPr="00884D5A" w:rsidRDefault="00EE6ED8" w:rsidP="00E41428">
            <w:pPr>
              <w:pStyle w:val="NoSpacing"/>
            </w:pPr>
          </w:p>
        </w:tc>
        <w:tc>
          <w:tcPr>
            <w:tcW w:w="0" w:type="auto"/>
            <w:hideMark/>
          </w:tcPr>
          <w:p w14:paraId="23CE534B" w14:textId="77777777" w:rsidR="00EE6ED8" w:rsidRPr="00884D5A" w:rsidRDefault="008F65B0" w:rsidP="00E41428">
            <w:pPr>
              <w:pStyle w:val="NoSpacing"/>
            </w:pPr>
            <w:r>
              <w:t>MAV_AUTOPILOT_INVALID</w:t>
            </w:r>
          </w:p>
        </w:tc>
        <w:tc>
          <w:tcPr>
            <w:tcW w:w="4577" w:type="dxa"/>
            <w:hideMark/>
          </w:tcPr>
          <w:p w14:paraId="3D5E2044" w14:textId="77777777" w:rsidR="00EE6ED8" w:rsidRPr="00884D5A" w:rsidRDefault="008F65B0" w:rsidP="00E41428">
            <w:pPr>
              <w:pStyle w:val="NoSpacing"/>
            </w:pPr>
            <w:r>
              <w:t>Always MAV_AUTOPILOT_INVALID (8).</w:t>
            </w:r>
          </w:p>
        </w:tc>
      </w:tr>
      <w:tr w:rsidR="008F65B0" w:rsidRPr="00884D5A" w14:paraId="567537D0" w14:textId="77777777" w:rsidTr="008F65B0">
        <w:trPr>
          <w:trHeight w:val="315"/>
        </w:trPr>
        <w:tc>
          <w:tcPr>
            <w:tcW w:w="0" w:type="auto"/>
            <w:hideMark/>
          </w:tcPr>
          <w:p w14:paraId="679AE9A9" w14:textId="77777777" w:rsidR="00EE6ED8" w:rsidRPr="00884D5A" w:rsidRDefault="00EE6ED8" w:rsidP="00E41428">
            <w:pPr>
              <w:pStyle w:val="NoSpacing"/>
            </w:pPr>
            <w:r>
              <w:t>base_mode</w:t>
            </w:r>
          </w:p>
        </w:tc>
        <w:tc>
          <w:tcPr>
            <w:tcW w:w="0" w:type="auto"/>
            <w:hideMark/>
          </w:tcPr>
          <w:p w14:paraId="3D02F154" w14:textId="77777777" w:rsidR="00EE6ED8" w:rsidRPr="00C96409" w:rsidRDefault="00EE6ED8" w:rsidP="00E41428">
            <w:pPr>
              <w:pStyle w:val="code"/>
            </w:pPr>
            <w:r w:rsidRPr="00C96409">
              <w:t>uint8_t</w:t>
            </w:r>
          </w:p>
        </w:tc>
        <w:tc>
          <w:tcPr>
            <w:tcW w:w="0" w:type="auto"/>
            <w:hideMark/>
          </w:tcPr>
          <w:p w14:paraId="34F103CD" w14:textId="77777777" w:rsidR="00EE6ED8" w:rsidRPr="00884D5A" w:rsidRDefault="00EE6ED8" w:rsidP="00E41428">
            <w:pPr>
              <w:pStyle w:val="NoSpacing"/>
            </w:pPr>
          </w:p>
        </w:tc>
        <w:tc>
          <w:tcPr>
            <w:tcW w:w="0" w:type="auto"/>
            <w:hideMark/>
          </w:tcPr>
          <w:p w14:paraId="1D2B929C" w14:textId="77777777" w:rsidR="00EE6ED8" w:rsidRPr="00884D5A" w:rsidRDefault="008F65B0" w:rsidP="00E41428">
            <w:pPr>
              <w:pStyle w:val="NoSpacing"/>
            </w:pPr>
            <w:r>
              <w:t>0</w:t>
            </w:r>
          </w:p>
        </w:tc>
        <w:tc>
          <w:tcPr>
            <w:tcW w:w="4577" w:type="dxa"/>
            <w:hideMark/>
          </w:tcPr>
          <w:p w14:paraId="2BA43AEC" w14:textId="77777777" w:rsidR="00EE6ED8" w:rsidRPr="00884D5A" w:rsidRDefault="008F65B0" w:rsidP="00E41428">
            <w:pPr>
              <w:pStyle w:val="NoSpacing"/>
            </w:pPr>
            <w:r>
              <w:t>Unused.</w:t>
            </w:r>
          </w:p>
        </w:tc>
      </w:tr>
      <w:tr w:rsidR="008F65B0" w:rsidRPr="00884D5A" w14:paraId="427E2CE3" w14:textId="77777777" w:rsidTr="008F65B0">
        <w:trPr>
          <w:trHeight w:val="315"/>
        </w:trPr>
        <w:tc>
          <w:tcPr>
            <w:tcW w:w="0" w:type="auto"/>
            <w:hideMark/>
          </w:tcPr>
          <w:p w14:paraId="69EB1CB9" w14:textId="77777777" w:rsidR="00EE6ED8" w:rsidRPr="00884D5A" w:rsidRDefault="00EE6ED8" w:rsidP="00E41428">
            <w:pPr>
              <w:pStyle w:val="NoSpacing"/>
            </w:pPr>
            <w:r>
              <w:t>system_status</w:t>
            </w:r>
          </w:p>
        </w:tc>
        <w:tc>
          <w:tcPr>
            <w:tcW w:w="0" w:type="auto"/>
            <w:hideMark/>
          </w:tcPr>
          <w:p w14:paraId="7BB9D034" w14:textId="77777777" w:rsidR="00EE6ED8" w:rsidRPr="00C96409" w:rsidRDefault="00EE6ED8" w:rsidP="00E41428">
            <w:pPr>
              <w:pStyle w:val="code"/>
            </w:pPr>
            <w:r>
              <w:t>uint8_t</w:t>
            </w:r>
          </w:p>
        </w:tc>
        <w:tc>
          <w:tcPr>
            <w:tcW w:w="0" w:type="auto"/>
            <w:hideMark/>
          </w:tcPr>
          <w:p w14:paraId="2275436B" w14:textId="77777777" w:rsidR="00EE6ED8" w:rsidRPr="00884D5A" w:rsidRDefault="00EE6ED8" w:rsidP="00E41428">
            <w:pPr>
              <w:pStyle w:val="NoSpacing"/>
            </w:pPr>
          </w:p>
        </w:tc>
        <w:tc>
          <w:tcPr>
            <w:tcW w:w="0" w:type="auto"/>
          </w:tcPr>
          <w:p w14:paraId="07A82256" w14:textId="77777777" w:rsidR="00EE6ED8" w:rsidRPr="00884D5A" w:rsidRDefault="008F65B0" w:rsidP="00E41428">
            <w:pPr>
              <w:pStyle w:val="NoSpacing"/>
            </w:pPr>
            <w:r>
              <w:t>MAV_STATE_ACTIVE</w:t>
            </w:r>
          </w:p>
        </w:tc>
        <w:tc>
          <w:tcPr>
            <w:tcW w:w="4577" w:type="dxa"/>
          </w:tcPr>
          <w:p w14:paraId="5839F523" w14:textId="77777777" w:rsidR="00EE6ED8" w:rsidRPr="00884D5A" w:rsidRDefault="008F65B0" w:rsidP="00E41428">
            <w:pPr>
              <w:pStyle w:val="NoSpacing"/>
            </w:pPr>
            <w:r>
              <w:t>Always MAV_STATE_ACTIVE (4).</w:t>
            </w:r>
          </w:p>
        </w:tc>
      </w:tr>
      <w:tr w:rsidR="008F65B0" w:rsidRPr="00884D5A" w14:paraId="1BE2DF2B" w14:textId="77777777" w:rsidTr="008F65B0">
        <w:trPr>
          <w:trHeight w:val="315"/>
        </w:trPr>
        <w:tc>
          <w:tcPr>
            <w:tcW w:w="0" w:type="auto"/>
            <w:hideMark/>
          </w:tcPr>
          <w:p w14:paraId="7D8CCCE3" w14:textId="77777777" w:rsidR="008F65B0" w:rsidRPr="00884D5A" w:rsidRDefault="008F65B0" w:rsidP="008F65B0">
            <w:pPr>
              <w:pStyle w:val="NoSpacing"/>
            </w:pPr>
            <w:r>
              <w:t>mavlink_version</w:t>
            </w:r>
          </w:p>
        </w:tc>
        <w:tc>
          <w:tcPr>
            <w:tcW w:w="0" w:type="auto"/>
            <w:hideMark/>
          </w:tcPr>
          <w:p w14:paraId="1D9D2B29" w14:textId="77777777" w:rsidR="008F65B0" w:rsidRPr="00C96409" w:rsidRDefault="008F65B0" w:rsidP="008F65B0">
            <w:pPr>
              <w:pStyle w:val="code"/>
            </w:pPr>
            <w:r>
              <w:t>uint8_t</w:t>
            </w:r>
          </w:p>
        </w:tc>
        <w:tc>
          <w:tcPr>
            <w:tcW w:w="0" w:type="auto"/>
            <w:hideMark/>
          </w:tcPr>
          <w:p w14:paraId="318D7FC3" w14:textId="77777777" w:rsidR="008F65B0" w:rsidRPr="00884D5A" w:rsidRDefault="008F65B0" w:rsidP="008F65B0">
            <w:pPr>
              <w:pStyle w:val="NoSpacing"/>
            </w:pPr>
          </w:p>
        </w:tc>
        <w:tc>
          <w:tcPr>
            <w:tcW w:w="0" w:type="auto"/>
          </w:tcPr>
          <w:p w14:paraId="1C6B3AB4" w14:textId="77777777" w:rsidR="008F65B0" w:rsidRPr="00884D5A" w:rsidRDefault="008F65B0" w:rsidP="008F65B0">
            <w:pPr>
              <w:pStyle w:val="NoSpacing"/>
            </w:pPr>
            <w:r>
              <w:t>MAVLINK_VERSION</w:t>
            </w:r>
          </w:p>
        </w:tc>
        <w:tc>
          <w:tcPr>
            <w:tcW w:w="4577" w:type="dxa"/>
          </w:tcPr>
          <w:p w14:paraId="58B7BD37" w14:textId="77777777" w:rsidR="008F65B0" w:rsidRPr="00884D5A" w:rsidRDefault="008F65B0" w:rsidP="008F65B0">
            <w:pPr>
              <w:pStyle w:val="NoSpacing"/>
            </w:pPr>
            <w:r>
              <w:t>1 for MAVLINK1 mode, 2 for MAVLINK2 mode.</w:t>
            </w:r>
          </w:p>
        </w:tc>
      </w:tr>
    </w:tbl>
    <w:p w14:paraId="69983595" w14:textId="77777777" w:rsidR="00EE6ED8" w:rsidRPr="00EE6ED8" w:rsidRDefault="00EE6ED8" w:rsidP="00EE6ED8">
      <w:pPr>
        <w:rPr>
          <w:lang w:eastAsia="zh-CN"/>
        </w:rPr>
      </w:pPr>
    </w:p>
    <w:p w14:paraId="0F4C817A" w14:textId="77777777" w:rsidR="00137C63" w:rsidRPr="00FA0AA4" w:rsidRDefault="00137C63" w:rsidP="002C3CE6">
      <w:pPr>
        <w:pStyle w:val="Heading3"/>
        <w:numPr>
          <w:ilvl w:val="2"/>
          <w:numId w:val="4"/>
        </w:numPr>
      </w:pPr>
      <w:bookmarkStart w:id="119" w:name="_Toc242110606"/>
      <w:r w:rsidRPr="00FA0AA4">
        <w:t xml:space="preserve">MAVLINK ADSB_VEHICLE (Message ID 246) </w:t>
      </w:r>
      <w:r w:rsidRPr="00FA0AA4">
        <w:rPr>
          <w:rStyle w:val="Hyperlink"/>
          <w:color w:val="00AD4D"/>
          <w:u w:val="none"/>
        </w:rPr>
        <w:t>Packet</w:t>
      </w:r>
      <w:r w:rsidRPr="00FA0AA4">
        <w:t xml:space="preserve"> Definition</w:t>
      </w:r>
      <w:bookmarkEnd w:id="119"/>
    </w:p>
    <w:p w14:paraId="050FF1D3" w14:textId="77777777" w:rsidR="005C2B6E" w:rsidRDefault="005C2B6E" w:rsidP="005C2B6E">
      <w:r>
        <w:t xml:space="preserve">From: </w:t>
      </w:r>
      <w:hyperlink r:id="rId21" w:history="1">
        <w:r w:rsidRPr="005C2B6E">
          <w:rPr>
            <w:rStyle w:val="Hyperlink"/>
          </w:rPr>
          <w:t>https://mavlink.io/en/messages/common.html#ADSB_VEHICLE</w:t>
        </w:r>
      </w:hyperlink>
    </w:p>
    <w:tbl>
      <w:tblPr>
        <w:tblStyle w:val="TableGrid"/>
        <w:tblW w:w="10728" w:type="dxa"/>
        <w:tblLook w:val="04A0" w:firstRow="1" w:lastRow="0" w:firstColumn="1" w:lastColumn="0" w:noHBand="0" w:noVBand="1"/>
      </w:tblPr>
      <w:tblGrid>
        <w:gridCol w:w="1461"/>
        <w:gridCol w:w="1184"/>
        <w:gridCol w:w="764"/>
        <w:gridCol w:w="2212"/>
        <w:gridCol w:w="5107"/>
      </w:tblGrid>
      <w:tr w:rsidR="00C611CC" w14:paraId="5193A7C1" w14:textId="77777777" w:rsidTr="00864099">
        <w:trPr>
          <w:trHeight w:val="315"/>
        </w:trPr>
        <w:tc>
          <w:tcPr>
            <w:tcW w:w="0" w:type="auto"/>
            <w:shd w:val="clear" w:color="auto" w:fill="FFCB00"/>
            <w:hideMark/>
          </w:tcPr>
          <w:p w14:paraId="4FBCF096" w14:textId="77777777" w:rsidR="003E6EDA" w:rsidRPr="00C611CC" w:rsidRDefault="003E6EDA" w:rsidP="00884D5A">
            <w:pPr>
              <w:pStyle w:val="NoSpacing"/>
              <w:rPr>
                <w:b/>
                <w:bCs/>
              </w:rPr>
            </w:pPr>
            <w:r w:rsidRPr="00C611CC">
              <w:rPr>
                <w:b/>
                <w:bCs/>
              </w:rPr>
              <w:t>Field Name</w:t>
            </w:r>
          </w:p>
        </w:tc>
        <w:tc>
          <w:tcPr>
            <w:tcW w:w="0" w:type="auto"/>
            <w:shd w:val="clear" w:color="auto" w:fill="FFCB00"/>
            <w:hideMark/>
          </w:tcPr>
          <w:p w14:paraId="1E668888" w14:textId="77777777" w:rsidR="003E6EDA" w:rsidRPr="00C611CC" w:rsidRDefault="003E6EDA" w:rsidP="00884D5A">
            <w:pPr>
              <w:pStyle w:val="NoSpacing"/>
              <w:rPr>
                <w:b/>
                <w:bCs/>
              </w:rPr>
            </w:pPr>
            <w:r w:rsidRPr="00C611CC">
              <w:rPr>
                <w:b/>
                <w:bCs/>
              </w:rPr>
              <w:t>Type</w:t>
            </w:r>
          </w:p>
        </w:tc>
        <w:tc>
          <w:tcPr>
            <w:tcW w:w="0" w:type="auto"/>
            <w:shd w:val="clear" w:color="auto" w:fill="FFCB00"/>
            <w:hideMark/>
          </w:tcPr>
          <w:p w14:paraId="5E907B4F" w14:textId="77777777" w:rsidR="003E6EDA" w:rsidRPr="00C611CC" w:rsidRDefault="003E6EDA" w:rsidP="00884D5A">
            <w:pPr>
              <w:pStyle w:val="NoSpacing"/>
              <w:rPr>
                <w:b/>
                <w:bCs/>
              </w:rPr>
            </w:pPr>
            <w:r w:rsidRPr="00C611CC">
              <w:rPr>
                <w:b/>
                <w:bCs/>
              </w:rPr>
              <w:t>Units</w:t>
            </w:r>
          </w:p>
        </w:tc>
        <w:tc>
          <w:tcPr>
            <w:tcW w:w="0" w:type="auto"/>
            <w:shd w:val="clear" w:color="auto" w:fill="FFCB00"/>
            <w:hideMark/>
          </w:tcPr>
          <w:p w14:paraId="67D75E7D" w14:textId="77777777" w:rsidR="003E6EDA" w:rsidRPr="00C611CC" w:rsidRDefault="003E6EDA" w:rsidP="00884D5A">
            <w:pPr>
              <w:pStyle w:val="NoSpacing"/>
              <w:rPr>
                <w:b/>
                <w:bCs/>
              </w:rPr>
            </w:pPr>
            <w:r w:rsidRPr="00C611CC">
              <w:rPr>
                <w:b/>
                <w:bCs/>
              </w:rPr>
              <w:t>Values</w:t>
            </w:r>
          </w:p>
        </w:tc>
        <w:tc>
          <w:tcPr>
            <w:tcW w:w="5107" w:type="dxa"/>
            <w:shd w:val="clear" w:color="auto" w:fill="FFCB00"/>
            <w:hideMark/>
          </w:tcPr>
          <w:p w14:paraId="4C50C49D" w14:textId="77777777" w:rsidR="003E6EDA" w:rsidRPr="00C611CC" w:rsidRDefault="003E6EDA" w:rsidP="00884D5A">
            <w:pPr>
              <w:pStyle w:val="NoSpacing"/>
              <w:rPr>
                <w:b/>
                <w:bCs/>
              </w:rPr>
            </w:pPr>
            <w:r w:rsidRPr="00C611CC">
              <w:rPr>
                <w:b/>
                <w:bCs/>
              </w:rPr>
              <w:t>Description</w:t>
            </w:r>
          </w:p>
        </w:tc>
      </w:tr>
      <w:tr w:rsidR="003E6EDA" w14:paraId="0CFFB90C" w14:textId="77777777" w:rsidTr="00884D5A">
        <w:trPr>
          <w:trHeight w:val="315"/>
        </w:trPr>
        <w:tc>
          <w:tcPr>
            <w:tcW w:w="0" w:type="auto"/>
            <w:hideMark/>
          </w:tcPr>
          <w:p w14:paraId="28978675" w14:textId="77777777" w:rsidR="003E6EDA" w:rsidRPr="00884D5A" w:rsidRDefault="003E6EDA" w:rsidP="00884D5A">
            <w:pPr>
              <w:pStyle w:val="NoSpacing"/>
            </w:pPr>
            <w:r w:rsidRPr="00884D5A">
              <w:t>ICAO_address</w:t>
            </w:r>
          </w:p>
        </w:tc>
        <w:tc>
          <w:tcPr>
            <w:tcW w:w="0" w:type="auto"/>
            <w:hideMark/>
          </w:tcPr>
          <w:p w14:paraId="580E0D32" w14:textId="77777777" w:rsidR="003E6EDA" w:rsidRPr="00C96409" w:rsidRDefault="003E6EDA" w:rsidP="00C96409">
            <w:pPr>
              <w:pStyle w:val="code"/>
            </w:pPr>
            <w:r w:rsidRPr="00C96409">
              <w:t>uint32_t</w:t>
            </w:r>
          </w:p>
        </w:tc>
        <w:tc>
          <w:tcPr>
            <w:tcW w:w="0" w:type="auto"/>
            <w:hideMark/>
          </w:tcPr>
          <w:p w14:paraId="2E1D1713" w14:textId="77777777" w:rsidR="003E6EDA" w:rsidRPr="00884D5A" w:rsidRDefault="003E6EDA" w:rsidP="00884D5A">
            <w:pPr>
              <w:pStyle w:val="NoSpacing"/>
            </w:pPr>
          </w:p>
        </w:tc>
        <w:tc>
          <w:tcPr>
            <w:tcW w:w="0" w:type="auto"/>
            <w:hideMark/>
          </w:tcPr>
          <w:p w14:paraId="2D0AFA90" w14:textId="77777777" w:rsidR="003E6EDA" w:rsidRPr="00884D5A" w:rsidRDefault="003E6EDA" w:rsidP="00884D5A">
            <w:pPr>
              <w:pStyle w:val="NoSpacing"/>
            </w:pPr>
          </w:p>
        </w:tc>
        <w:tc>
          <w:tcPr>
            <w:tcW w:w="5107" w:type="dxa"/>
            <w:hideMark/>
          </w:tcPr>
          <w:p w14:paraId="193B24CE" w14:textId="77777777" w:rsidR="003E6EDA" w:rsidRPr="00884D5A" w:rsidRDefault="003E6EDA" w:rsidP="00884D5A">
            <w:pPr>
              <w:pStyle w:val="NoSpacing"/>
            </w:pPr>
            <w:r w:rsidRPr="00884D5A">
              <w:t>ICAO address</w:t>
            </w:r>
          </w:p>
        </w:tc>
      </w:tr>
      <w:tr w:rsidR="003E6EDA" w14:paraId="01BEECAD" w14:textId="77777777" w:rsidTr="00884D5A">
        <w:trPr>
          <w:trHeight w:val="315"/>
        </w:trPr>
        <w:tc>
          <w:tcPr>
            <w:tcW w:w="0" w:type="auto"/>
            <w:hideMark/>
          </w:tcPr>
          <w:p w14:paraId="496ABC67" w14:textId="77777777" w:rsidR="003E6EDA" w:rsidRPr="00884D5A" w:rsidRDefault="003E6EDA" w:rsidP="00884D5A">
            <w:pPr>
              <w:pStyle w:val="NoSpacing"/>
            </w:pPr>
            <w:r w:rsidRPr="00884D5A">
              <w:t>lat</w:t>
            </w:r>
          </w:p>
        </w:tc>
        <w:tc>
          <w:tcPr>
            <w:tcW w:w="0" w:type="auto"/>
            <w:hideMark/>
          </w:tcPr>
          <w:p w14:paraId="1ECA9A5B" w14:textId="77777777" w:rsidR="003E6EDA" w:rsidRPr="00C96409" w:rsidRDefault="003E6EDA" w:rsidP="00C96409">
            <w:pPr>
              <w:pStyle w:val="code"/>
            </w:pPr>
            <w:r w:rsidRPr="00C96409">
              <w:t>int32_t</w:t>
            </w:r>
          </w:p>
        </w:tc>
        <w:tc>
          <w:tcPr>
            <w:tcW w:w="0" w:type="auto"/>
            <w:hideMark/>
          </w:tcPr>
          <w:p w14:paraId="5D904DDA" w14:textId="77777777" w:rsidR="003E6EDA" w:rsidRPr="00884D5A" w:rsidRDefault="003E6EDA" w:rsidP="00884D5A">
            <w:pPr>
              <w:pStyle w:val="NoSpacing"/>
            </w:pPr>
            <w:r w:rsidRPr="00884D5A">
              <w:t>degE7</w:t>
            </w:r>
          </w:p>
        </w:tc>
        <w:tc>
          <w:tcPr>
            <w:tcW w:w="0" w:type="auto"/>
            <w:hideMark/>
          </w:tcPr>
          <w:p w14:paraId="04079843" w14:textId="77777777" w:rsidR="003E6EDA" w:rsidRPr="00884D5A" w:rsidRDefault="003E6EDA" w:rsidP="00884D5A">
            <w:pPr>
              <w:pStyle w:val="NoSpacing"/>
            </w:pPr>
          </w:p>
        </w:tc>
        <w:tc>
          <w:tcPr>
            <w:tcW w:w="5107" w:type="dxa"/>
            <w:hideMark/>
          </w:tcPr>
          <w:p w14:paraId="326903AE" w14:textId="77777777" w:rsidR="003E6EDA" w:rsidRPr="00884D5A" w:rsidRDefault="003E6EDA" w:rsidP="00884D5A">
            <w:pPr>
              <w:pStyle w:val="NoSpacing"/>
            </w:pPr>
            <w:r w:rsidRPr="00884D5A">
              <w:t>Latitude</w:t>
            </w:r>
          </w:p>
        </w:tc>
      </w:tr>
      <w:tr w:rsidR="003E6EDA" w14:paraId="74BFFB92" w14:textId="77777777" w:rsidTr="00884D5A">
        <w:trPr>
          <w:trHeight w:val="315"/>
        </w:trPr>
        <w:tc>
          <w:tcPr>
            <w:tcW w:w="0" w:type="auto"/>
            <w:hideMark/>
          </w:tcPr>
          <w:p w14:paraId="148A60BF" w14:textId="77777777" w:rsidR="003E6EDA" w:rsidRPr="00884D5A" w:rsidRDefault="003E6EDA" w:rsidP="00884D5A">
            <w:pPr>
              <w:pStyle w:val="NoSpacing"/>
            </w:pPr>
            <w:r w:rsidRPr="00884D5A">
              <w:t>lon</w:t>
            </w:r>
          </w:p>
        </w:tc>
        <w:tc>
          <w:tcPr>
            <w:tcW w:w="0" w:type="auto"/>
            <w:hideMark/>
          </w:tcPr>
          <w:p w14:paraId="1BAE4633" w14:textId="77777777" w:rsidR="003E6EDA" w:rsidRPr="00C96409" w:rsidRDefault="003E6EDA" w:rsidP="00C96409">
            <w:pPr>
              <w:pStyle w:val="code"/>
            </w:pPr>
            <w:r w:rsidRPr="00C96409">
              <w:t>int32_t</w:t>
            </w:r>
          </w:p>
        </w:tc>
        <w:tc>
          <w:tcPr>
            <w:tcW w:w="0" w:type="auto"/>
            <w:hideMark/>
          </w:tcPr>
          <w:p w14:paraId="07C7CF99" w14:textId="77777777" w:rsidR="003E6EDA" w:rsidRPr="00884D5A" w:rsidRDefault="003E6EDA" w:rsidP="00884D5A">
            <w:pPr>
              <w:pStyle w:val="NoSpacing"/>
            </w:pPr>
            <w:r w:rsidRPr="00884D5A">
              <w:t>degE7</w:t>
            </w:r>
          </w:p>
        </w:tc>
        <w:tc>
          <w:tcPr>
            <w:tcW w:w="0" w:type="auto"/>
            <w:hideMark/>
          </w:tcPr>
          <w:p w14:paraId="1773D57C" w14:textId="77777777" w:rsidR="003E6EDA" w:rsidRPr="00884D5A" w:rsidRDefault="003E6EDA" w:rsidP="00884D5A">
            <w:pPr>
              <w:pStyle w:val="NoSpacing"/>
            </w:pPr>
          </w:p>
        </w:tc>
        <w:tc>
          <w:tcPr>
            <w:tcW w:w="5107" w:type="dxa"/>
            <w:hideMark/>
          </w:tcPr>
          <w:p w14:paraId="51D1B2AA" w14:textId="77777777" w:rsidR="003E6EDA" w:rsidRPr="00884D5A" w:rsidRDefault="003E6EDA" w:rsidP="00884D5A">
            <w:pPr>
              <w:pStyle w:val="NoSpacing"/>
            </w:pPr>
            <w:r w:rsidRPr="00884D5A">
              <w:t>Longitude</w:t>
            </w:r>
          </w:p>
        </w:tc>
      </w:tr>
      <w:tr w:rsidR="003E6EDA" w14:paraId="488F8F42" w14:textId="77777777" w:rsidTr="00884D5A">
        <w:trPr>
          <w:trHeight w:val="315"/>
        </w:trPr>
        <w:tc>
          <w:tcPr>
            <w:tcW w:w="0" w:type="auto"/>
            <w:hideMark/>
          </w:tcPr>
          <w:p w14:paraId="04230BC0" w14:textId="77777777" w:rsidR="003E6EDA" w:rsidRPr="00884D5A" w:rsidRDefault="003E6EDA" w:rsidP="00884D5A">
            <w:pPr>
              <w:pStyle w:val="NoSpacing"/>
            </w:pPr>
            <w:r w:rsidRPr="00884D5A">
              <w:t>altitude_type</w:t>
            </w:r>
          </w:p>
        </w:tc>
        <w:tc>
          <w:tcPr>
            <w:tcW w:w="0" w:type="auto"/>
            <w:hideMark/>
          </w:tcPr>
          <w:p w14:paraId="4F867407" w14:textId="77777777" w:rsidR="003E6EDA" w:rsidRPr="00C96409" w:rsidRDefault="003E6EDA" w:rsidP="00C96409">
            <w:pPr>
              <w:pStyle w:val="code"/>
            </w:pPr>
            <w:r w:rsidRPr="00C96409">
              <w:t>uint8_t</w:t>
            </w:r>
          </w:p>
        </w:tc>
        <w:tc>
          <w:tcPr>
            <w:tcW w:w="0" w:type="auto"/>
            <w:hideMark/>
          </w:tcPr>
          <w:p w14:paraId="741E21FB" w14:textId="77777777" w:rsidR="003E6EDA" w:rsidRPr="00884D5A" w:rsidRDefault="003E6EDA" w:rsidP="00884D5A">
            <w:pPr>
              <w:pStyle w:val="NoSpacing"/>
            </w:pPr>
          </w:p>
        </w:tc>
        <w:tc>
          <w:tcPr>
            <w:tcW w:w="0" w:type="auto"/>
            <w:hideMark/>
          </w:tcPr>
          <w:p w14:paraId="430A9A89" w14:textId="77777777" w:rsidR="003E6EDA" w:rsidRPr="00884D5A" w:rsidRDefault="003E6EDA" w:rsidP="00884D5A">
            <w:pPr>
              <w:pStyle w:val="NoSpacing"/>
            </w:pPr>
            <w:hyperlink r:id="rId22" w:anchor="ADSB_ALTITUDE_TYPE" w:tgtFrame="_blank" w:history="1">
              <w:r w:rsidRPr="00884D5A">
                <w:rPr>
                  <w:rStyle w:val="Hyperlink"/>
                  <w:color w:val="auto"/>
                  <w:u w:val="none"/>
                </w:rPr>
                <w:t>ADSB_ALTITUDE_TYPE</w:t>
              </w:r>
            </w:hyperlink>
          </w:p>
        </w:tc>
        <w:tc>
          <w:tcPr>
            <w:tcW w:w="5107" w:type="dxa"/>
            <w:hideMark/>
          </w:tcPr>
          <w:p w14:paraId="08D75975" w14:textId="77777777" w:rsidR="003E6EDA" w:rsidRPr="00884D5A" w:rsidRDefault="003E6EDA" w:rsidP="00884D5A">
            <w:pPr>
              <w:pStyle w:val="NoSpacing"/>
            </w:pPr>
            <w:r w:rsidRPr="00884D5A">
              <w:t>ADSB altitude type.</w:t>
            </w:r>
          </w:p>
        </w:tc>
      </w:tr>
      <w:tr w:rsidR="003E6EDA" w14:paraId="1D744719" w14:textId="77777777" w:rsidTr="00884D5A">
        <w:trPr>
          <w:trHeight w:val="315"/>
        </w:trPr>
        <w:tc>
          <w:tcPr>
            <w:tcW w:w="0" w:type="auto"/>
            <w:hideMark/>
          </w:tcPr>
          <w:p w14:paraId="4677A1D4" w14:textId="77777777" w:rsidR="003E6EDA" w:rsidRPr="00884D5A" w:rsidRDefault="003E6EDA" w:rsidP="00884D5A">
            <w:pPr>
              <w:pStyle w:val="NoSpacing"/>
            </w:pPr>
            <w:r w:rsidRPr="00884D5A">
              <w:t>altitude</w:t>
            </w:r>
          </w:p>
        </w:tc>
        <w:tc>
          <w:tcPr>
            <w:tcW w:w="0" w:type="auto"/>
            <w:hideMark/>
          </w:tcPr>
          <w:p w14:paraId="76882D76" w14:textId="77777777" w:rsidR="003E6EDA" w:rsidRPr="00C96409" w:rsidRDefault="003E6EDA" w:rsidP="00C96409">
            <w:pPr>
              <w:pStyle w:val="code"/>
            </w:pPr>
            <w:r w:rsidRPr="00C96409">
              <w:t>int32_t</w:t>
            </w:r>
          </w:p>
        </w:tc>
        <w:tc>
          <w:tcPr>
            <w:tcW w:w="0" w:type="auto"/>
            <w:hideMark/>
          </w:tcPr>
          <w:p w14:paraId="6144F3D6" w14:textId="77777777" w:rsidR="003E6EDA" w:rsidRPr="00884D5A" w:rsidRDefault="003E6EDA" w:rsidP="00884D5A">
            <w:pPr>
              <w:pStyle w:val="NoSpacing"/>
            </w:pPr>
            <w:r w:rsidRPr="00884D5A">
              <w:t>mm</w:t>
            </w:r>
          </w:p>
        </w:tc>
        <w:tc>
          <w:tcPr>
            <w:tcW w:w="0" w:type="auto"/>
            <w:hideMark/>
          </w:tcPr>
          <w:p w14:paraId="2D4B4F35" w14:textId="77777777" w:rsidR="003E6EDA" w:rsidRPr="00884D5A" w:rsidRDefault="003E6EDA" w:rsidP="00884D5A">
            <w:pPr>
              <w:pStyle w:val="NoSpacing"/>
            </w:pPr>
          </w:p>
        </w:tc>
        <w:tc>
          <w:tcPr>
            <w:tcW w:w="5107" w:type="dxa"/>
            <w:hideMark/>
          </w:tcPr>
          <w:p w14:paraId="3D2A5E66" w14:textId="77777777" w:rsidR="003E6EDA" w:rsidRPr="00884D5A" w:rsidRDefault="003E6EDA" w:rsidP="00884D5A">
            <w:pPr>
              <w:pStyle w:val="NoSpacing"/>
            </w:pPr>
            <w:r w:rsidRPr="00884D5A">
              <w:t>Altitude(ASL)</w:t>
            </w:r>
          </w:p>
        </w:tc>
      </w:tr>
      <w:tr w:rsidR="003E6EDA" w14:paraId="586F32E7" w14:textId="77777777" w:rsidTr="00884D5A">
        <w:trPr>
          <w:trHeight w:val="315"/>
        </w:trPr>
        <w:tc>
          <w:tcPr>
            <w:tcW w:w="0" w:type="auto"/>
            <w:hideMark/>
          </w:tcPr>
          <w:p w14:paraId="10D84DF8" w14:textId="77777777" w:rsidR="003E6EDA" w:rsidRPr="00884D5A" w:rsidRDefault="003E6EDA" w:rsidP="00884D5A">
            <w:pPr>
              <w:pStyle w:val="NoSpacing"/>
            </w:pPr>
            <w:r w:rsidRPr="00884D5A">
              <w:t>heading</w:t>
            </w:r>
          </w:p>
        </w:tc>
        <w:tc>
          <w:tcPr>
            <w:tcW w:w="0" w:type="auto"/>
            <w:hideMark/>
          </w:tcPr>
          <w:p w14:paraId="5533EC4C" w14:textId="77777777" w:rsidR="003E6EDA" w:rsidRPr="00C96409" w:rsidRDefault="003E6EDA" w:rsidP="00C96409">
            <w:pPr>
              <w:pStyle w:val="code"/>
            </w:pPr>
            <w:r w:rsidRPr="00C96409">
              <w:t>uint16_t</w:t>
            </w:r>
          </w:p>
        </w:tc>
        <w:tc>
          <w:tcPr>
            <w:tcW w:w="0" w:type="auto"/>
            <w:hideMark/>
          </w:tcPr>
          <w:p w14:paraId="43FD0B35" w14:textId="77777777" w:rsidR="003E6EDA" w:rsidRPr="00884D5A" w:rsidRDefault="003E6EDA" w:rsidP="00884D5A">
            <w:pPr>
              <w:pStyle w:val="NoSpacing"/>
            </w:pPr>
            <w:r w:rsidRPr="00884D5A">
              <w:t>cdeg</w:t>
            </w:r>
          </w:p>
        </w:tc>
        <w:tc>
          <w:tcPr>
            <w:tcW w:w="0" w:type="auto"/>
            <w:hideMark/>
          </w:tcPr>
          <w:p w14:paraId="5DA3C3CC" w14:textId="77777777" w:rsidR="003E6EDA" w:rsidRPr="00884D5A" w:rsidRDefault="003E6EDA" w:rsidP="00884D5A">
            <w:pPr>
              <w:pStyle w:val="NoSpacing"/>
            </w:pPr>
          </w:p>
        </w:tc>
        <w:tc>
          <w:tcPr>
            <w:tcW w:w="5107" w:type="dxa"/>
            <w:hideMark/>
          </w:tcPr>
          <w:p w14:paraId="6E9B5740" w14:textId="77777777" w:rsidR="003E6EDA" w:rsidRPr="00884D5A" w:rsidRDefault="003E6EDA" w:rsidP="00884D5A">
            <w:pPr>
              <w:pStyle w:val="NoSpacing"/>
            </w:pPr>
            <w:r w:rsidRPr="00884D5A">
              <w:t>Course over ground</w:t>
            </w:r>
          </w:p>
        </w:tc>
      </w:tr>
      <w:tr w:rsidR="003E6EDA" w14:paraId="78D3F967" w14:textId="77777777" w:rsidTr="00884D5A">
        <w:trPr>
          <w:trHeight w:val="315"/>
        </w:trPr>
        <w:tc>
          <w:tcPr>
            <w:tcW w:w="0" w:type="auto"/>
            <w:hideMark/>
          </w:tcPr>
          <w:p w14:paraId="3D009D1D" w14:textId="77777777" w:rsidR="003E6EDA" w:rsidRPr="00884D5A" w:rsidRDefault="003E6EDA" w:rsidP="00884D5A">
            <w:pPr>
              <w:pStyle w:val="NoSpacing"/>
            </w:pPr>
            <w:r w:rsidRPr="00884D5A">
              <w:t>hor_velocity</w:t>
            </w:r>
          </w:p>
        </w:tc>
        <w:tc>
          <w:tcPr>
            <w:tcW w:w="0" w:type="auto"/>
            <w:hideMark/>
          </w:tcPr>
          <w:p w14:paraId="5B98292A" w14:textId="77777777" w:rsidR="003E6EDA" w:rsidRPr="00C96409" w:rsidRDefault="003E6EDA" w:rsidP="00C96409">
            <w:pPr>
              <w:pStyle w:val="code"/>
            </w:pPr>
            <w:r w:rsidRPr="00C96409">
              <w:t>uint16_t</w:t>
            </w:r>
          </w:p>
        </w:tc>
        <w:tc>
          <w:tcPr>
            <w:tcW w:w="0" w:type="auto"/>
            <w:hideMark/>
          </w:tcPr>
          <w:p w14:paraId="777022F8" w14:textId="77777777" w:rsidR="003E6EDA" w:rsidRPr="00884D5A" w:rsidRDefault="003E6EDA" w:rsidP="00884D5A">
            <w:pPr>
              <w:pStyle w:val="NoSpacing"/>
            </w:pPr>
            <w:r w:rsidRPr="00884D5A">
              <w:t>cm/s</w:t>
            </w:r>
          </w:p>
        </w:tc>
        <w:tc>
          <w:tcPr>
            <w:tcW w:w="0" w:type="auto"/>
            <w:hideMark/>
          </w:tcPr>
          <w:p w14:paraId="23FA87D2" w14:textId="77777777" w:rsidR="003E6EDA" w:rsidRPr="00884D5A" w:rsidRDefault="003E6EDA" w:rsidP="00884D5A">
            <w:pPr>
              <w:pStyle w:val="NoSpacing"/>
            </w:pPr>
          </w:p>
        </w:tc>
        <w:tc>
          <w:tcPr>
            <w:tcW w:w="5107" w:type="dxa"/>
            <w:hideMark/>
          </w:tcPr>
          <w:p w14:paraId="5D394334" w14:textId="77777777" w:rsidR="003E6EDA" w:rsidRPr="00884D5A" w:rsidRDefault="003E6EDA" w:rsidP="00884D5A">
            <w:pPr>
              <w:pStyle w:val="NoSpacing"/>
            </w:pPr>
            <w:r w:rsidRPr="00884D5A">
              <w:t>The horizontal velocity</w:t>
            </w:r>
          </w:p>
        </w:tc>
      </w:tr>
      <w:tr w:rsidR="003E6EDA" w14:paraId="239F704B" w14:textId="77777777" w:rsidTr="00884D5A">
        <w:trPr>
          <w:trHeight w:val="315"/>
        </w:trPr>
        <w:tc>
          <w:tcPr>
            <w:tcW w:w="0" w:type="auto"/>
            <w:hideMark/>
          </w:tcPr>
          <w:p w14:paraId="7713EA9D" w14:textId="77777777" w:rsidR="003E6EDA" w:rsidRPr="00884D5A" w:rsidRDefault="003E6EDA" w:rsidP="00884D5A">
            <w:pPr>
              <w:pStyle w:val="NoSpacing"/>
            </w:pPr>
            <w:r w:rsidRPr="00884D5A">
              <w:t>ver_velocity</w:t>
            </w:r>
          </w:p>
        </w:tc>
        <w:tc>
          <w:tcPr>
            <w:tcW w:w="0" w:type="auto"/>
            <w:hideMark/>
          </w:tcPr>
          <w:p w14:paraId="521C6F29" w14:textId="77777777" w:rsidR="003E6EDA" w:rsidRPr="00C96409" w:rsidRDefault="003E6EDA" w:rsidP="00C96409">
            <w:pPr>
              <w:pStyle w:val="code"/>
            </w:pPr>
            <w:r w:rsidRPr="00C96409">
              <w:t>int16_t</w:t>
            </w:r>
          </w:p>
        </w:tc>
        <w:tc>
          <w:tcPr>
            <w:tcW w:w="0" w:type="auto"/>
            <w:hideMark/>
          </w:tcPr>
          <w:p w14:paraId="27E167EA" w14:textId="77777777" w:rsidR="003E6EDA" w:rsidRPr="00884D5A" w:rsidRDefault="003E6EDA" w:rsidP="00884D5A">
            <w:pPr>
              <w:pStyle w:val="NoSpacing"/>
            </w:pPr>
            <w:r w:rsidRPr="00884D5A">
              <w:t>cm/s</w:t>
            </w:r>
          </w:p>
        </w:tc>
        <w:tc>
          <w:tcPr>
            <w:tcW w:w="0" w:type="auto"/>
            <w:hideMark/>
          </w:tcPr>
          <w:p w14:paraId="0D5C44B1" w14:textId="77777777" w:rsidR="003E6EDA" w:rsidRPr="00884D5A" w:rsidRDefault="003E6EDA" w:rsidP="00884D5A">
            <w:pPr>
              <w:pStyle w:val="NoSpacing"/>
            </w:pPr>
          </w:p>
        </w:tc>
        <w:tc>
          <w:tcPr>
            <w:tcW w:w="5107" w:type="dxa"/>
            <w:hideMark/>
          </w:tcPr>
          <w:p w14:paraId="27C3F51F" w14:textId="77777777" w:rsidR="003E6EDA" w:rsidRPr="00884D5A" w:rsidRDefault="003E6EDA" w:rsidP="00884D5A">
            <w:pPr>
              <w:pStyle w:val="NoSpacing"/>
            </w:pPr>
            <w:r w:rsidRPr="00884D5A">
              <w:t>The vertical velocity. Positive is up</w:t>
            </w:r>
          </w:p>
        </w:tc>
      </w:tr>
      <w:tr w:rsidR="003E6EDA" w14:paraId="11E34A46" w14:textId="77777777" w:rsidTr="00884D5A">
        <w:trPr>
          <w:trHeight w:val="315"/>
        </w:trPr>
        <w:tc>
          <w:tcPr>
            <w:tcW w:w="0" w:type="auto"/>
            <w:hideMark/>
          </w:tcPr>
          <w:p w14:paraId="36A3B268" w14:textId="77777777" w:rsidR="003E6EDA" w:rsidRPr="00884D5A" w:rsidRDefault="003E6EDA" w:rsidP="00884D5A">
            <w:pPr>
              <w:pStyle w:val="NoSpacing"/>
            </w:pPr>
            <w:r w:rsidRPr="00884D5A">
              <w:t>callsign</w:t>
            </w:r>
          </w:p>
        </w:tc>
        <w:tc>
          <w:tcPr>
            <w:tcW w:w="0" w:type="auto"/>
            <w:hideMark/>
          </w:tcPr>
          <w:p w14:paraId="41000C5C" w14:textId="77777777" w:rsidR="003E6EDA" w:rsidRPr="00C96409" w:rsidRDefault="003E6EDA" w:rsidP="00C96409">
            <w:pPr>
              <w:pStyle w:val="code"/>
            </w:pPr>
            <w:r w:rsidRPr="00C96409">
              <w:t>char[9]</w:t>
            </w:r>
          </w:p>
        </w:tc>
        <w:tc>
          <w:tcPr>
            <w:tcW w:w="0" w:type="auto"/>
            <w:hideMark/>
          </w:tcPr>
          <w:p w14:paraId="39E6F153" w14:textId="77777777" w:rsidR="003E6EDA" w:rsidRPr="00884D5A" w:rsidRDefault="003E6EDA" w:rsidP="00884D5A">
            <w:pPr>
              <w:pStyle w:val="NoSpacing"/>
            </w:pPr>
          </w:p>
        </w:tc>
        <w:tc>
          <w:tcPr>
            <w:tcW w:w="0" w:type="auto"/>
            <w:hideMark/>
          </w:tcPr>
          <w:p w14:paraId="6BC4D710" w14:textId="77777777" w:rsidR="003E6EDA" w:rsidRPr="00884D5A" w:rsidRDefault="003E6EDA" w:rsidP="00884D5A">
            <w:pPr>
              <w:pStyle w:val="NoSpacing"/>
            </w:pPr>
          </w:p>
        </w:tc>
        <w:tc>
          <w:tcPr>
            <w:tcW w:w="5107" w:type="dxa"/>
            <w:hideMark/>
          </w:tcPr>
          <w:p w14:paraId="797B7FD0" w14:textId="77777777" w:rsidR="003E6EDA" w:rsidRPr="00884D5A" w:rsidRDefault="003E6EDA" w:rsidP="00884D5A">
            <w:pPr>
              <w:pStyle w:val="NoSpacing"/>
            </w:pPr>
            <w:r w:rsidRPr="00884D5A">
              <w:t>The callsign, 8+null</w:t>
            </w:r>
          </w:p>
        </w:tc>
      </w:tr>
      <w:tr w:rsidR="003E6EDA" w14:paraId="14A89CEB" w14:textId="77777777" w:rsidTr="00884D5A">
        <w:trPr>
          <w:trHeight w:val="315"/>
        </w:trPr>
        <w:tc>
          <w:tcPr>
            <w:tcW w:w="0" w:type="auto"/>
            <w:hideMark/>
          </w:tcPr>
          <w:p w14:paraId="57A50EB5" w14:textId="77777777" w:rsidR="003E6EDA" w:rsidRPr="00884D5A" w:rsidRDefault="003E6EDA" w:rsidP="00884D5A">
            <w:pPr>
              <w:pStyle w:val="NoSpacing"/>
            </w:pPr>
            <w:r w:rsidRPr="00884D5A">
              <w:t>emitter_type</w:t>
            </w:r>
          </w:p>
        </w:tc>
        <w:tc>
          <w:tcPr>
            <w:tcW w:w="0" w:type="auto"/>
            <w:hideMark/>
          </w:tcPr>
          <w:p w14:paraId="72322731" w14:textId="77777777" w:rsidR="003E6EDA" w:rsidRPr="00C96409" w:rsidRDefault="003E6EDA" w:rsidP="00C96409">
            <w:pPr>
              <w:pStyle w:val="code"/>
            </w:pPr>
            <w:r w:rsidRPr="00C96409">
              <w:t>uint8_t</w:t>
            </w:r>
          </w:p>
        </w:tc>
        <w:tc>
          <w:tcPr>
            <w:tcW w:w="0" w:type="auto"/>
            <w:hideMark/>
          </w:tcPr>
          <w:p w14:paraId="09168328" w14:textId="77777777" w:rsidR="003E6EDA" w:rsidRPr="00884D5A" w:rsidRDefault="003E6EDA" w:rsidP="00884D5A">
            <w:pPr>
              <w:pStyle w:val="NoSpacing"/>
            </w:pPr>
          </w:p>
        </w:tc>
        <w:tc>
          <w:tcPr>
            <w:tcW w:w="0" w:type="auto"/>
            <w:hideMark/>
          </w:tcPr>
          <w:p w14:paraId="3FB24EDA" w14:textId="77777777" w:rsidR="003E6EDA" w:rsidRPr="00884D5A" w:rsidRDefault="003E6EDA" w:rsidP="00884D5A">
            <w:pPr>
              <w:pStyle w:val="NoSpacing"/>
            </w:pPr>
            <w:hyperlink r:id="rId23" w:anchor="ADSB_EMITTER_TYPE" w:tgtFrame="_blank" w:history="1">
              <w:r w:rsidRPr="00884D5A">
                <w:rPr>
                  <w:rStyle w:val="Hyperlink"/>
                  <w:color w:val="auto"/>
                  <w:u w:val="none"/>
                </w:rPr>
                <w:t>ADSB_EMITTER_TYPE</w:t>
              </w:r>
            </w:hyperlink>
          </w:p>
        </w:tc>
        <w:tc>
          <w:tcPr>
            <w:tcW w:w="5107" w:type="dxa"/>
            <w:hideMark/>
          </w:tcPr>
          <w:p w14:paraId="3687D950" w14:textId="77777777" w:rsidR="003E6EDA" w:rsidRPr="00884D5A" w:rsidRDefault="003E6EDA" w:rsidP="00884D5A">
            <w:pPr>
              <w:pStyle w:val="NoSpacing"/>
            </w:pPr>
            <w:r w:rsidRPr="00884D5A">
              <w:t>ADSB emitter type.</w:t>
            </w:r>
          </w:p>
        </w:tc>
      </w:tr>
      <w:tr w:rsidR="003E6EDA" w14:paraId="76C742C8" w14:textId="77777777" w:rsidTr="00884D5A">
        <w:trPr>
          <w:trHeight w:val="315"/>
        </w:trPr>
        <w:tc>
          <w:tcPr>
            <w:tcW w:w="0" w:type="auto"/>
            <w:hideMark/>
          </w:tcPr>
          <w:p w14:paraId="2398A875" w14:textId="77777777" w:rsidR="003E6EDA" w:rsidRPr="00884D5A" w:rsidRDefault="003E6EDA" w:rsidP="00884D5A">
            <w:pPr>
              <w:pStyle w:val="NoSpacing"/>
            </w:pPr>
            <w:r w:rsidRPr="00884D5A">
              <w:t>tslc</w:t>
            </w:r>
          </w:p>
        </w:tc>
        <w:tc>
          <w:tcPr>
            <w:tcW w:w="0" w:type="auto"/>
            <w:hideMark/>
          </w:tcPr>
          <w:p w14:paraId="3283561D" w14:textId="77777777" w:rsidR="003E6EDA" w:rsidRPr="00C96409" w:rsidRDefault="003E6EDA" w:rsidP="00C96409">
            <w:pPr>
              <w:pStyle w:val="code"/>
            </w:pPr>
            <w:r w:rsidRPr="00C96409">
              <w:t>uint8_t</w:t>
            </w:r>
          </w:p>
        </w:tc>
        <w:tc>
          <w:tcPr>
            <w:tcW w:w="0" w:type="auto"/>
            <w:hideMark/>
          </w:tcPr>
          <w:p w14:paraId="738B668E" w14:textId="77777777" w:rsidR="003E6EDA" w:rsidRPr="00884D5A" w:rsidRDefault="003E6EDA" w:rsidP="00884D5A">
            <w:pPr>
              <w:pStyle w:val="NoSpacing"/>
            </w:pPr>
            <w:r w:rsidRPr="00884D5A">
              <w:t>s</w:t>
            </w:r>
          </w:p>
        </w:tc>
        <w:tc>
          <w:tcPr>
            <w:tcW w:w="0" w:type="auto"/>
            <w:hideMark/>
          </w:tcPr>
          <w:p w14:paraId="45EA557D" w14:textId="77777777" w:rsidR="003E6EDA" w:rsidRPr="00884D5A" w:rsidRDefault="003E6EDA" w:rsidP="00884D5A">
            <w:pPr>
              <w:pStyle w:val="NoSpacing"/>
            </w:pPr>
          </w:p>
        </w:tc>
        <w:tc>
          <w:tcPr>
            <w:tcW w:w="5107" w:type="dxa"/>
            <w:hideMark/>
          </w:tcPr>
          <w:p w14:paraId="49DE78A6" w14:textId="77777777" w:rsidR="003E6EDA" w:rsidRPr="00884D5A" w:rsidRDefault="003E6EDA" w:rsidP="00884D5A">
            <w:pPr>
              <w:pStyle w:val="NoSpacing"/>
            </w:pPr>
            <w:r w:rsidRPr="00884D5A">
              <w:t>Time since last communication in seconds</w:t>
            </w:r>
          </w:p>
        </w:tc>
      </w:tr>
      <w:tr w:rsidR="003E6EDA" w14:paraId="58441590" w14:textId="77777777" w:rsidTr="00884D5A">
        <w:trPr>
          <w:trHeight w:val="315"/>
        </w:trPr>
        <w:tc>
          <w:tcPr>
            <w:tcW w:w="0" w:type="auto"/>
            <w:hideMark/>
          </w:tcPr>
          <w:p w14:paraId="5559E1A0" w14:textId="77777777" w:rsidR="003E6EDA" w:rsidRPr="00884D5A" w:rsidRDefault="003E6EDA" w:rsidP="00884D5A">
            <w:pPr>
              <w:pStyle w:val="NoSpacing"/>
            </w:pPr>
            <w:r w:rsidRPr="00884D5A">
              <w:t>flags</w:t>
            </w:r>
          </w:p>
        </w:tc>
        <w:tc>
          <w:tcPr>
            <w:tcW w:w="0" w:type="auto"/>
            <w:hideMark/>
          </w:tcPr>
          <w:p w14:paraId="74319169" w14:textId="77777777" w:rsidR="003E6EDA" w:rsidRPr="00C96409" w:rsidRDefault="003E6EDA" w:rsidP="00C96409">
            <w:pPr>
              <w:pStyle w:val="code"/>
            </w:pPr>
            <w:r w:rsidRPr="00C96409">
              <w:t>uint16_t</w:t>
            </w:r>
          </w:p>
        </w:tc>
        <w:tc>
          <w:tcPr>
            <w:tcW w:w="0" w:type="auto"/>
            <w:hideMark/>
          </w:tcPr>
          <w:p w14:paraId="2CA464A1" w14:textId="77777777" w:rsidR="003E6EDA" w:rsidRPr="00884D5A" w:rsidRDefault="003E6EDA" w:rsidP="00884D5A">
            <w:pPr>
              <w:pStyle w:val="NoSpacing"/>
            </w:pPr>
          </w:p>
        </w:tc>
        <w:tc>
          <w:tcPr>
            <w:tcW w:w="0" w:type="auto"/>
            <w:hideMark/>
          </w:tcPr>
          <w:p w14:paraId="39B53527" w14:textId="77777777" w:rsidR="003E6EDA" w:rsidRPr="00884D5A" w:rsidRDefault="003E6EDA" w:rsidP="00884D5A">
            <w:pPr>
              <w:pStyle w:val="NoSpacing"/>
            </w:pPr>
            <w:hyperlink r:id="rId24" w:anchor="ADSB_FLAGS" w:tgtFrame="_blank" w:history="1">
              <w:r w:rsidRPr="00884D5A">
                <w:rPr>
                  <w:rStyle w:val="Hyperlink"/>
                  <w:color w:val="auto"/>
                  <w:u w:val="none"/>
                </w:rPr>
                <w:t>ADSB_FLAGS</w:t>
              </w:r>
            </w:hyperlink>
          </w:p>
        </w:tc>
        <w:tc>
          <w:tcPr>
            <w:tcW w:w="5107" w:type="dxa"/>
            <w:hideMark/>
          </w:tcPr>
          <w:p w14:paraId="77C4E9A3" w14:textId="77777777" w:rsidR="003E6EDA" w:rsidRPr="00884D5A" w:rsidRDefault="003E6EDA" w:rsidP="00884D5A">
            <w:pPr>
              <w:pStyle w:val="NoSpacing"/>
            </w:pPr>
            <w:r w:rsidRPr="00884D5A">
              <w:t>Bitmap to indicate various statuses including valid data fields</w:t>
            </w:r>
          </w:p>
        </w:tc>
      </w:tr>
      <w:tr w:rsidR="003E6EDA" w14:paraId="68D48E16" w14:textId="77777777" w:rsidTr="00884D5A">
        <w:trPr>
          <w:trHeight w:val="315"/>
        </w:trPr>
        <w:tc>
          <w:tcPr>
            <w:tcW w:w="0" w:type="auto"/>
            <w:hideMark/>
          </w:tcPr>
          <w:p w14:paraId="46FC1F30" w14:textId="77777777" w:rsidR="003E6EDA" w:rsidRPr="00884D5A" w:rsidRDefault="003E6EDA" w:rsidP="00884D5A">
            <w:pPr>
              <w:pStyle w:val="NoSpacing"/>
            </w:pPr>
            <w:r w:rsidRPr="00884D5A">
              <w:t>squawk</w:t>
            </w:r>
          </w:p>
        </w:tc>
        <w:tc>
          <w:tcPr>
            <w:tcW w:w="0" w:type="auto"/>
            <w:hideMark/>
          </w:tcPr>
          <w:p w14:paraId="5145412A" w14:textId="77777777" w:rsidR="003E6EDA" w:rsidRPr="00C96409" w:rsidRDefault="003E6EDA" w:rsidP="00C96409">
            <w:pPr>
              <w:pStyle w:val="code"/>
            </w:pPr>
            <w:r w:rsidRPr="00C96409">
              <w:t>uint16_t</w:t>
            </w:r>
          </w:p>
        </w:tc>
        <w:tc>
          <w:tcPr>
            <w:tcW w:w="0" w:type="auto"/>
            <w:hideMark/>
          </w:tcPr>
          <w:p w14:paraId="68E1C218" w14:textId="77777777" w:rsidR="003E6EDA" w:rsidRPr="00884D5A" w:rsidRDefault="003E6EDA" w:rsidP="00884D5A">
            <w:pPr>
              <w:pStyle w:val="NoSpacing"/>
            </w:pPr>
          </w:p>
        </w:tc>
        <w:tc>
          <w:tcPr>
            <w:tcW w:w="0" w:type="auto"/>
            <w:hideMark/>
          </w:tcPr>
          <w:p w14:paraId="37E00AC1" w14:textId="77777777" w:rsidR="003E6EDA" w:rsidRPr="00884D5A" w:rsidRDefault="003E6EDA" w:rsidP="00884D5A">
            <w:pPr>
              <w:pStyle w:val="NoSpacing"/>
            </w:pPr>
          </w:p>
        </w:tc>
        <w:tc>
          <w:tcPr>
            <w:tcW w:w="5107" w:type="dxa"/>
            <w:hideMark/>
          </w:tcPr>
          <w:p w14:paraId="29096781" w14:textId="77777777" w:rsidR="003E6EDA" w:rsidRPr="00884D5A" w:rsidRDefault="003E6EDA" w:rsidP="00884D5A">
            <w:pPr>
              <w:pStyle w:val="NoSpacing"/>
            </w:pPr>
            <w:r w:rsidRPr="00884D5A">
              <w:t>Squawk code</w:t>
            </w:r>
          </w:p>
        </w:tc>
      </w:tr>
    </w:tbl>
    <w:p w14:paraId="3D5BD41C" w14:textId="77777777" w:rsidR="003E6EDA" w:rsidRDefault="003E6EDA" w:rsidP="00137C63"/>
    <w:p w14:paraId="06E50227" w14:textId="77777777" w:rsidR="008F65B0" w:rsidRDefault="008F65B0">
      <w:pPr>
        <w:rPr>
          <w:rFonts w:ascii="Poppins" w:eastAsiaTheme="majorEastAsia" w:hAnsi="Poppins" w:cstheme="majorBidi"/>
          <w:color w:val="00AD4D"/>
          <w:sz w:val="24"/>
          <w:szCs w:val="24"/>
        </w:rPr>
      </w:pPr>
      <w:r>
        <w:br w:type="page"/>
      </w:r>
    </w:p>
    <w:p w14:paraId="1A904CB1" w14:textId="77777777" w:rsidR="008F65B0" w:rsidRDefault="008F65B0" w:rsidP="002C3CE6">
      <w:pPr>
        <w:pStyle w:val="Heading3"/>
        <w:numPr>
          <w:ilvl w:val="2"/>
          <w:numId w:val="4"/>
        </w:numPr>
      </w:pPr>
      <w:bookmarkStart w:id="120" w:name="_Toc242110607"/>
      <w:r>
        <w:lastRenderedPageBreak/>
        <w:t>MAVLINK_REQUEST_DATA_STREAM (Message ID 66) Packet Definition</w:t>
      </w:r>
      <w:bookmarkEnd w:id="120"/>
    </w:p>
    <w:p w14:paraId="2CDAD075" w14:textId="77777777" w:rsidR="008F65B0" w:rsidRDefault="008F65B0" w:rsidP="008F65B0">
      <w:r>
        <w:t>This message serves as the delimiter which indicates the end of the aircraft list in MAVLINK1 mode.</w:t>
      </w:r>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1058"/>
        <w:gridCol w:w="570"/>
        <w:gridCol w:w="7366"/>
      </w:tblGrid>
      <w:tr w:rsidR="008F65B0" w:rsidRPr="00C611CC" w14:paraId="58D773E0"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17BEE25" w14:textId="77777777" w:rsidR="008F65B0" w:rsidRPr="00C611CC" w:rsidRDefault="008F65B0"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6A6BF2E1" w14:textId="77777777" w:rsidR="008F65B0" w:rsidRPr="00C611CC" w:rsidRDefault="008F65B0"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4A51A217" w14:textId="77777777" w:rsidR="008F65B0" w:rsidRPr="00C611CC" w:rsidRDefault="008F65B0"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38C42BF7" w14:textId="77777777" w:rsidR="008F65B0" w:rsidRPr="00C611CC" w:rsidRDefault="008F65B0" w:rsidP="00E41428">
            <w:pPr>
              <w:pStyle w:val="NoSpacing"/>
              <w:rPr>
                <w:b/>
                <w:bCs/>
                <w:lang w:eastAsia="zh-CN"/>
              </w:rPr>
            </w:pPr>
            <w:r w:rsidRPr="00C611CC">
              <w:rPr>
                <w:b/>
                <w:bCs/>
                <w:lang w:eastAsia="zh-CN"/>
              </w:rPr>
              <w:t>Description</w:t>
            </w:r>
          </w:p>
        </w:tc>
      </w:tr>
      <w:tr w:rsidR="008F65B0" w:rsidRPr="00884D5A" w14:paraId="4B3B3A7C" w14:textId="77777777" w:rsidTr="008F65B0">
        <w:trPr>
          <w:trHeight w:val="315"/>
        </w:trPr>
        <w:tc>
          <w:tcPr>
            <w:tcW w:w="0" w:type="auto"/>
            <w:tcMar>
              <w:top w:w="30" w:type="dxa"/>
              <w:left w:w="45" w:type="dxa"/>
              <w:bottom w:w="30" w:type="dxa"/>
              <w:right w:w="45" w:type="dxa"/>
            </w:tcMar>
            <w:vAlign w:val="bottom"/>
          </w:tcPr>
          <w:p w14:paraId="5C854DB6" w14:textId="77777777" w:rsidR="008F65B0" w:rsidRPr="00884D5A" w:rsidRDefault="008F65B0" w:rsidP="00E41428">
            <w:pPr>
              <w:pStyle w:val="NoSpacing"/>
              <w:rPr>
                <w:lang w:eastAsia="zh-CN"/>
              </w:rPr>
            </w:pPr>
            <w:r>
              <w:rPr>
                <w:lang w:eastAsia="zh-CN"/>
              </w:rPr>
              <w:t>req_message_rate</w:t>
            </w:r>
          </w:p>
        </w:tc>
        <w:tc>
          <w:tcPr>
            <w:tcW w:w="0" w:type="auto"/>
            <w:tcMar>
              <w:top w:w="30" w:type="dxa"/>
              <w:left w:w="45" w:type="dxa"/>
              <w:bottom w:w="30" w:type="dxa"/>
              <w:right w:w="45" w:type="dxa"/>
            </w:tcMar>
            <w:vAlign w:val="bottom"/>
          </w:tcPr>
          <w:p w14:paraId="01032A32" w14:textId="77777777" w:rsidR="008F65B0" w:rsidRPr="00884D5A" w:rsidRDefault="008F65B0" w:rsidP="00E41428">
            <w:pPr>
              <w:pStyle w:val="code"/>
              <w:rPr>
                <w:lang w:eastAsia="zh-CN"/>
              </w:rPr>
            </w:pPr>
            <w:r>
              <w:rPr>
                <w:lang w:eastAsia="zh-CN"/>
              </w:rPr>
              <w:t>uint16_t</w:t>
            </w:r>
          </w:p>
        </w:tc>
        <w:tc>
          <w:tcPr>
            <w:tcW w:w="0" w:type="auto"/>
            <w:tcMar>
              <w:top w:w="30" w:type="dxa"/>
              <w:left w:w="45" w:type="dxa"/>
              <w:bottom w:w="30" w:type="dxa"/>
              <w:right w:w="45" w:type="dxa"/>
            </w:tcMar>
            <w:vAlign w:val="bottom"/>
          </w:tcPr>
          <w:p w14:paraId="717662EE"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65BE2917" w14:textId="77777777" w:rsidR="008F65B0" w:rsidRPr="00884D5A" w:rsidRDefault="003F3765" w:rsidP="00E41428">
            <w:pPr>
              <w:pStyle w:val="NoSpacing"/>
              <w:rPr>
                <w:lang w:eastAsia="zh-CN"/>
              </w:rPr>
            </w:pPr>
            <w:r>
              <w:rPr>
                <w:lang w:eastAsia="zh-CN"/>
              </w:rPr>
              <w:t>Always 0 (unused).</w:t>
            </w:r>
          </w:p>
        </w:tc>
      </w:tr>
      <w:tr w:rsidR="008F65B0" w:rsidRPr="00884D5A" w14:paraId="2ECDA0B2" w14:textId="77777777" w:rsidTr="008F65B0">
        <w:trPr>
          <w:trHeight w:val="315"/>
        </w:trPr>
        <w:tc>
          <w:tcPr>
            <w:tcW w:w="0" w:type="auto"/>
            <w:tcMar>
              <w:top w:w="30" w:type="dxa"/>
              <w:left w:w="45" w:type="dxa"/>
              <w:bottom w:w="30" w:type="dxa"/>
              <w:right w:w="45" w:type="dxa"/>
            </w:tcMar>
            <w:vAlign w:val="bottom"/>
          </w:tcPr>
          <w:p w14:paraId="3A3F8CCD" w14:textId="77777777" w:rsidR="008F65B0" w:rsidRPr="00884D5A" w:rsidRDefault="008F65B0" w:rsidP="00E41428">
            <w:pPr>
              <w:pStyle w:val="NoSpacing"/>
              <w:rPr>
                <w:lang w:eastAsia="zh-CN"/>
              </w:rPr>
            </w:pPr>
            <w:r>
              <w:rPr>
                <w:lang w:eastAsia="zh-CN"/>
              </w:rPr>
              <w:t>target_system</w:t>
            </w:r>
          </w:p>
        </w:tc>
        <w:tc>
          <w:tcPr>
            <w:tcW w:w="0" w:type="auto"/>
            <w:tcMar>
              <w:top w:w="30" w:type="dxa"/>
              <w:left w:w="45" w:type="dxa"/>
              <w:bottom w:w="30" w:type="dxa"/>
              <w:right w:w="45" w:type="dxa"/>
            </w:tcMar>
            <w:vAlign w:val="bottom"/>
          </w:tcPr>
          <w:p w14:paraId="33096193" w14:textId="77777777" w:rsidR="008F65B0" w:rsidRPr="00884D5A"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09F11AB9"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019AE847" w14:textId="77777777" w:rsidR="008F65B0" w:rsidRPr="00884D5A" w:rsidRDefault="003F3765" w:rsidP="00E41428">
            <w:pPr>
              <w:pStyle w:val="NoSpacing"/>
              <w:rPr>
                <w:lang w:eastAsia="zh-CN"/>
              </w:rPr>
            </w:pPr>
            <w:r>
              <w:rPr>
                <w:lang w:eastAsia="zh-CN"/>
              </w:rPr>
              <w:t>Always 0 (unused).</w:t>
            </w:r>
          </w:p>
        </w:tc>
      </w:tr>
      <w:tr w:rsidR="008F65B0" w:rsidRPr="00884D5A" w14:paraId="126F922B" w14:textId="77777777" w:rsidTr="008F65B0">
        <w:trPr>
          <w:trHeight w:val="315"/>
        </w:trPr>
        <w:tc>
          <w:tcPr>
            <w:tcW w:w="0" w:type="auto"/>
            <w:tcMar>
              <w:top w:w="30" w:type="dxa"/>
              <w:left w:w="45" w:type="dxa"/>
              <w:bottom w:w="30" w:type="dxa"/>
              <w:right w:w="45" w:type="dxa"/>
            </w:tcMar>
            <w:vAlign w:val="bottom"/>
          </w:tcPr>
          <w:p w14:paraId="219A8949" w14:textId="77777777" w:rsidR="008F65B0" w:rsidRDefault="008F65B0" w:rsidP="00E41428">
            <w:pPr>
              <w:pStyle w:val="NoSpacing"/>
              <w:rPr>
                <w:lang w:eastAsia="zh-CN"/>
              </w:rPr>
            </w:pPr>
            <w:r>
              <w:rPr>
                <w:lang w:eastAsia="zh-CN"/>
              </w:rPr>
              <w:t>target_component</w:t>
            </w:r>
          </w:p>
        </w:tc>
        <w:tc>
          <w:tcPr>
            <w:tcW w:w="0" w:type="auto"/>
            <w:tcMar>
              <w:top w:w="30" w:type="dxa"/>
              <w:left w:w="45" w:type="dxa"/>
              <w:bottom w:w="30" w:type="dxa"/>
              <w:right w:w="45" w:type="dxa"/>
            </w:tcMar>
            <w:vAlign w:val="bottom"/>
          </w:tcPr>
          <w:p w14:paraId="40917279"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26E16FF3"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3190934C" w14:textId="77777777" w:rsidR="008F65B0" w:rsidRPr="00884D5A" w:rsidRDefault="003F3765" w:rsidP="00E41428">
            <w:pPr>
              <w:pStyle w:val="NoSpacing"/>
              <w:rPr>
                <w:lang w:eastAsia="zh-CN"/>
              </w:rPr>
            </w:pPr>
            <w:r>
              <w:rPr>
                <w:lang w:eastAsia="zh-CN"/>
              </w:rPr>
              <w:t>Always 0 (unused).</w:t>
            </w:r>
          </w:p>
        </w:tc>
      </w:tr>
      <w:tr w:rsidR="008F65B0" w:rsidRPr="00884D5A" w14:paraId="632DE24C" w14:textId="77777777" w:rsidTr="008F65B0">
        <w:trPr>
          <w:trHeight w:val="315"/>
        </w:trPr>
        <w:tc>
          <w:tcPr>
            <w:tcW w:w="0" w:type="auto"/>
            <w:tcMar>
              <w:top w:w="30" w:type="dxa"/>
              <w:left w:w="45" w:type="dxa"/>
              <w:bottom w:w="30" w:type="dxa"/>
              <w:right w:w="45" w:type="dxa"/>
            </w:tcMar>
            <w:vAlign w:val="bottom"/>
          </w:tcPr>
          <w:p w14:paraId="5D474101" w14:textId="77777777" w:rsidR="008F65B0" w:rsidRDefault="008F65B0" w:rsidP="00E41428">
            <w:pPr>
              <w:pStyle w:val="NoSpacing"/>
              <w:rPr>
                <w:lang w:eastAsia="zh-CN"/>
              </w:rPr>
            </w:pPr>
            <w:r>
              <w:rPr>
                <w:lang w:eastAsia="zh-CN"/>
              </w:rPr>
              <w:t>req_stream_id</w:t>
            </w:r>
          </w:p>
        </w:tc>
        <w:tc>
          <w:tcPr>
            <w:tcW w:w="0" w:type="auto"/>
            <w:tcMar>
              <w:top w:w="30" w:type="dxa"/>
              <w:left w:w="45" w:type="dxa"/>
              <w:bottom w:w="30" w:type="dxa"/>
              <w:right w:w="45" w:type="dxa"/>
            </w:tcMar>
            <w:vAlign w:val="bottom"/>
          </w:tcPr>
          <w:p w14:paraId="1195A4D9"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34E1D85F"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57368F8C" w14:textId="77777777" w:rsidR="008F65B0" w:rsidRPr="00884D5A" w:rsidRDefault="003F3765" w:rsidP="00E41428">
            <w:pPr>
              <w:pStyle w:val="NoSpacing"/>
              <w:rPr>
                <w:lang w:eastAsia="zh-CN"/>
              </w:rPr>
            </w:pPr>
            <w:r>
              <w:rPr>
                <w:lang w:eastAsia="zh-CN"/>
              </w:rPr>
              <w:t>Always 0 (unused).</w:t>
            </w:r>
          </w:p>
        </w:tc>
      </w:tr>
      <w:tr w:rsidR="008F65B0" w:rsidRPr="00884D5A" w14:paraId="61DE1181" w14:textId="77777777" w:rsidTr="008F65B0">
        <w:trPr>
          <w:trHeight w:val="315"/>
        </w:trPr>
        <w:tc>
          <w:tcPr>
            <w:tcW w:w="0" w:type="auto"/>
            <w:tcMar>
              <w:top w:w="30" w:type="dxa"/>
              <w:left w:w="45" w:type="dxa"/>
              <w:bottom w:w="30" w:type="dxa"/>
              <w:right w:w="45" w:type="dxa"/>
            </w:tcMar>
            <w:vAlign w:val="bottom"/>
          </w:tcPr>
          <w:p w14:paraId="724F61C9" w14:textId="77777777" w:rsidR="008F65B0" w:rsidRDefault="008F65B0" w:rsidP="00E41428">
            <w:pPr>
              <w:pStyle w:val="NoSpacing"/>
              <w:rPr>
                <w:lang w:eastAsia="zh-CN"/>
              </w:rPr>
            </w:pPr>
            <w:r>
              <w:rPr>
                <w:lang w:eastAsia="zh-CN"/>
              </w:rPr>
              <w:t>start_stop</w:t>
            </w:r>
          </w:p>
        </w:tc>
        <w:tc>
          <w:tcPr>
            <w:tcW w:w="0" w:type="auto"/>
            <w:tcMar>
              <w:top w:w="30" w:type="dxa"/>
              <w:left w:w="45" w:type="dxa"/>
              <w:bottom w:w="30" w:type="dxa"/>
              <w:right w:w="45" w:type="dxa"/>
            </w:tcMar>
            <w:vAlign w:val="bottom"/>
          </w:tcPr>
          <w:p w14:paraId="6A67569A"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19723215"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4CF804D4" w14:textId="77777777" w:rsidR="008F65B0" w:rsidRPr="00884D5A" w:rsidRDefault="003F3765" w:rsidP="00E41428">
            <w:pPr>
              <w:pStyle w:val="NoSpacing"/>
              <w:rPr>
                <w:lang w:eastAsia="zh-CN"/>
              </w:rPr>
            </w:pPr>
            <w:r>
              <w:rPr>
                <w:lang w:eastAsia="zh-CN"/>
              </w:rPr>
              <w:t>Always 0 (unused).</w:t>
            </w:r>
          </w:p>
        </w:tc>
      </w:tr>
    </w:tbl>
    <w:p w14:paraId="1F526F90" w14:textId="77777777" w:rsidR="008F65B0" w:rsidRPr="008F65B0" w:rsidRDefault="008F65B0" w:rsidP="008F65B0"/>
    <w:p w14:paraId="388E97CB" w14:textId="77777777" w:rsidR="00172835" w:rsidRDefault="00172835" w:rsidP="002C3CE6">
      <w:pPr>
        <w:pStyle w:val="Heading3"/>
        <w:numPr>
          <w:ilvl w:val="2"/>
          <w:numId w:val="4"/>
        </w:numPr>
      </w:pPr>
      <w:bookmarkStart w:id="121" w:name="_Toc242110608"/>
      <w:r w:rsidRPr="005C2B6E">
        <w:t>MAVLINK MESSAGE_INTERVAL (Message ID 244) Packet Definition</w:t>
      </w:r>
      <w:bookmarkEnd w:id="121"/>
    </w:p>
    <w:p w14:paraId="51620E3A" w14:textId="77777777" w:rsidR="00172835" w:rsidRPr="008F65B0" w:rsidRDefault="00172835" w:rsidP="00172835">
      <w:r>
        <w:t>This message serves as the delimiter which indicates the end of the aircraft list in MAVLINK2 mode.</w:t>
      </w:r>
    </w:p>
    <w:p w14:paraId="39C8ABD9" w14:textId="77777777" w:rsidR="00172835" w:rsidRPr="005C2B6E" w:rsidRDefault="00172835" w:rsidP="00172835">
      <w:r>
        <w:t xml:space="preserve">From: </w:t>
      </w:r>
      <w:hyperlink r:id="rId25" w:history="1">
        <w:r w:rsidRPr="005C2B6E">
          <w:rPr>
            <w:rStyle w:val="Hyperlink"/>
          </w:rPr>
          <w:t>https://mavlink.io/en/messages/common.html#MESSAGE_INTERVAL</w:t>
        </w:r>
      </w:hyperlink>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0"/>
        <w:gridCol w:w="1058"/>
        <w:gridCol w:w="570"/>
        <w:gridCol w:w="7987"/>
      </w:tblGrid>
      <w:tr w:rsidR="00172835" w:rsidRPr="00884D5A" w14:paraId="03F4310E"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275896F" w14:textId="77777777" w:rsidR="00172835" w:rsidRPr="00C611CC" w:rsidRDefault="00172835"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52264CDA" w14:textId="77777777" w:rsidR="00172835" w:rsidRPr="00C611CC" w:rsidRDefault="00172835"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225F25C2" w14:textId="77777777" w:rsidR="00172835" w:rsidRPr="00C611CC" w:rsidRDefault="00172835"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37383FCB" w14:textId="77777777" w:rsidR="00172835" w:rsidRPr="00C611CC" w:rsidRDefault="00172835" w:rsidP="00E41428">
            <w:pPr>
              <w:pStyle w:val="NoSpacing"/>
              <w:rPr>
                <w:b/>
                <w:bCs/>
                <w:lang w:eastAsia="zh-CN"/>
              </w:rPr>
            </w:pPr>
            <w:r w:rsidRPr="00C611CC">
              <w:rPr>
                <w:b/>
                <w:bCs/>
                <w:lang w:eastAsia="zh-CN"/>
              </w:rPr>
              <w:t>Description</w:t>
            </w:r>
          </w:p>
        </w:tc>
      </w:tr>
      <w:tr w:rsidR="00172835" w:rsidRPr="00884D5A" w14:paraId="786BFFF7" w14:textId="77777777" w:rsidTr="00E41428">
        <w:trPr>
          <w:trHeight w:val="315"/>
        </w:trPr>
        <w:tc>
          <w:tcPr>
            <w:tcW w:w="0" w:type="auto"/>
            <w:tcMar>
              <w:top w:w="30" w:type="dxa"/>
              <w:left w:w="45" w:type="dxa"/>
              <w:bottom w:w="30" w:type="dxa"/>
              <w:right w:w="45" w:type="dxa"/>
            </w:tcMar>
            <w:vAlign w:val="bottom"/>
            <w:hideMark/>
          </w:tcPr>
          <w:p w14:paraId="4A0AA58D" w14:textId="77777777" w:rsidR="00172835" w:rsidRPr="00884D5A" w:rsidRDefault="00172835" w:rsidP="00E41428">
            <w:pPr>
              <w:pStyle w:val="NoSpacing"/>
              <w:rPr>
                <w:lang w:eastAsia="zh-CN"/>
              </w:rPr>
            </w:pPr>
            <w:r w:rsidRPr="00884D5A">
              <w:rPr>
                <w:lang w:eastAsia="zh-CN"/>
              </w:rPr>
              <w:t>message_id</w:t>
            </w:r>
          </w:p>
        </w:tc>
        <w:tc>
          <w:tcPr>
            <w:tcW w:w="0" w:type="auto"/>
            <w:tcMar>
              <w:top w:w="30" w:type="dxa"/>
              <w:left w:w="45" w:type="dxa"/>
              <w:bottom w:w="30" w:type="dxa"/>
              <w:right w:w="45" w:type="dxa"/>
            </w:tcMar>
            <w:vAlign w:val="bottom"/>
            <w:hideMark/>
          </w:tcPr>
          <w:p w14:paraId="157DE64C" w14:textId="77777777" w:rsidR="00172835" w:rsidRPr="00884D5A" w:rsidRDefault="00172835" w:rsidP="00E41428">
            <w:pPr>
              <w:pStyle w:val="code"/>
              <w:rPr>
                <w:lang w:eastAsia="zh-CN"/>
              </w:rPr>
            </w:pPr>
            <w:r w:rsidRPr="00884D5A">
              <w:rPr>
                <w:lang w:eastAsia="zh-CN"/>
              </w:rPr>
              <w:t>uint16_t</w:t>
            </w:r>
          </w:p>
        </w:tc>
        <w:tc>
          <w:tcPr>
            <w:tcW w:w="0" w:type="auto"/>
            <w:tcMar>
              <w:top w:w="30" w:type="dxa"/>
              <w:left w:w="45" w:type="dxa"/>
              <w:bottom w:w="30" w:type="dxa"/>
              <w:right w:w="45" w:type="dxa"/>
            </w:tcMar>
            <w:vAlign w:val="bottom"/>
            <w:hideMark/>
          </w:tcPr>
          <w:p w14:paraId="19F89D72" w14:textId="77777777" w:rsidR="00172835" w:rsidRPr="00884D5A" w:rsidRDefault="00172835" w:rsidP="00E41428">
            <w:pPr>
              <w:pStyle w:val="NoSpacing"/>
              <w:rPr>
                <w:lang w:eastAsia="zh-CN"/>
              </w:rPr>
            </w:pPr>
          </w:p>
        </w:tc>
        <w:tc>
          <w:tcPr>
            <w:tcW w:w="8000" w:type="dxa"/>
            <w:tcMar>
              <w:top w:w="30" w:type="dxa"/>
              <w:left w:w="0" w:type="dxa"/>
              <w:bottom w:w="30" w:type="dxa"/>
              <w:right w:w="0" w:type="dxa"/>
            </w:tcMar>
            <w:vAlign w:val="bottom"/>
            <w:hideMark/>
          </w:tcPr>
          <w:p w14:paraId="71BCDBDA" w14:textId="77777777" w:rsidR="00172835" w:rsidRDefault="00172835" w:rsidP="00E41428">
            <w:pPr>
              <w:pStyle w:val="NoSpacing"/>
              <w:rPr>
                <w:lang w:eastAsia="zh-CN"/>
              </w:rPr>
            </w:pPr>
            <w:r w:rsidRPr="00884D5A">
              <w:rPr>
                <w:lang w:eastAsia="zh-CN"/>
              </w:rPr>
              <w:t>The ID of the requested MAVLink message. v1.0 is limited to 254 messages.</w:t>
            </w:r>
          </w:p>
          <w:p w14:paraId="754B384C" w14:textId="77777777" w:rsidR="00172835" w:rsidRDefault="00172835" w:rsidP="00E41428">
            <w:pPr>
              <w:pStyle w:val="NoSpacing"/>
              <w:rPr>
                <w:lang w:eastAsia="zh-CN"/>
              </w:rPr>
            </w:pPr>
          </w:p>
          <w:p w14:paraId="61BBB06C" w14:textId="77777777" w:rsidR="00172835" w:rsidRPr="00884D5A" w:rsidRDefault="00172835" w:rsidP="00E41428">
            <w:pPr>
              <w:pStyle w:val="NoSpacing"/>
              <w:rPr>
                <w:lang w:eastAsia="zh-CN"/>
              </w:rPr>
            </w:pPr>
            <w:r>
              <w:rPr>
                <w:lang w:eastAsia="zh-CN"/>
              </w:rPr>
              <w:t>NOTE: For ADSBee 1090, message_id is always 246, corresponding to the ADSB_VEHICLE message.</w:t>
            </w:r>
          </w:p>
        </w:tc>
      </w:tr>
      <w:tr w:rsidR="00172835" w:rsidRPr="00884D5A" w14:paraId="1ACA9DE4" w14:textId="77777777" w:rsidTr="00E41428">
        <w:trPr>
          <w:trHeight w:val="315"/>
        </w:trPr>
        <w:tc>
          <w:tcPr>
            <w:tcW w:w="0" w:type="auto"/>
            <w:tcMar>
              <w:top w:w="30" w:type="dxa"/>
              <w:left w:w="45" w:type="dxa"/>
              <w:bottom w:w="30" w:type="dxa"/>
              <w:right w:w="45" w:type="dxa"/>
            </w:tcMar>
            <w:vAlign w:val="bottom"/>
            <w:hideMark/>
          </w:tcPr>
          <w:p w14:paraId="624793AD" w14:textId="77777777" w:rsidR="00172835" w:rsidRPr="00884D5A" w:rsidRDefault="00172835" w:rsidP="00E41428">
            <w:pPr>
              <w:pStyle w:val="NoSpacing"/>
              <w:rPr>
                <w:lang w:eastAsia="zh-CN"/>
              </w:rPr>
            </w:pPr>
            <w:r w:rsidRPr="00884D5A">
              <w:rPr>
                <w:lang w:eastAsia="zh-CN"/>
              </w:rPr>
              <w:t>interval_us</w:t>
            </w:r>
          </w:p>
        </w:tc>
        <w:tc>
          <w:tcPr>
            <w:tcW w:w="0" w:type="auto"/>
            <w:tcMar>
              <w:top w:w="30" w:type="dxa"/>
              <w:left w:w="45" w:type="dxa"/>
              <w:bottom w:w="30" w:type="dxa"/>
              <w:right w:w="45" w:type="dxa"/>
            </w:tcMar>
            <w:vAlign w:val="bottom"/>
            <w:hideMark/>
          </w:tcPr>
          <w:p w14:paraId="6EF931BB" w14:textId="77777777" w:rsidR="00172835" w:rsidRPr="00884D5A" w:rsidRDefault="00172835" w:rsidP="00E41428">
            <w:pPr>
              <w:pStyle w:val="code"/>
              <w:rPr>
                <w:lang w:eastAsia="zh-CN"/>
              </w:rPr>
            </w:pPr>
            <w:r w:rsidRPr="00884D5A">
              <w:rPr>
                <w:lang w:eastAsia="zh-CN"/>
              </w:rPr>
              <w:t>int32_t</w:t>
            </w:r>
          </w:p>
        </w:tc>
        <w:tc>
          <w:tcPr>
            <w:tcW w:w="0" w:type="auto"/>
            <w:tcMar>
              <w:top w:w="30" w:type="dxa"/>
              <w:left w:w="45" w:type="dxa"/>
              <w:bottom w:w="30" w:type="dxa"/>
              <w:right w:w="45" w:type="dxa"/>
            </w:tcMar>
            <w:vAlign w:val="bottom"/>
            <w:hideMark/>
          </w:tcPr>
          <w:p w14:paraId="68F5C3A0" w14:textId="77777777" w:rsidR="00172835" w:rsidRPr="00884D5A" w:rsidRDefault="00172835" w:rsidP="00E41428">
            <w:pPr>
              <w:pStyle w:val="NoSpacing"/>
              <w:rPr>
                <w:lang w:eastAsia="zh-CN"/>
              </w:rPr>
            </w:pPr>
            <w:r w:rsidRPr="00884D5A">
              <w:rPr>
                <w:lang w:eastAsia="zh-CN"/>
              </w:rPr>
              <w:t>us</w:t>
            </w:r>
          </w:p>
        </w:tc>
        <w:tc>
          <w:tcPr>
            <w:tcW w:w="8000" w:type="dxa"/>
            <w:tcMar>
              <w:top w:w="30" w:type="dxa"/>
              <w:left w:w="0" w:type="dxa"/>
              <w:bottom w:w="30" w:type="dxa"/>
              <w:right w:w="0" w:type="dxa"/>
            </w:tcMar>
            <w:vAlign w:val="bottom"/>
            <w:hideMark/>
          </w:tcPr>
          <w:p w14:paraId="375EB228" w14:textId="77777777" w:rsidR="00172835" w:rsidRDefault="00172835" w:rsidP="00E41428">
            <w:pPr>
              <w:pStyle w:val="NoSpacing"/>
              <w:rPr>
                <w:lang w:eastAsia="zh-CN"/>
              </w:rPr>
            </w:pPr>
            <w:r w:rsidRPr="00884D5A">
              <w:rPr>
                <w:lang w:eastAsia="zh-CN"/>
              </w:rPr>
              <w:t>The interval between two messages. A value of -1 indicates this stream is disabled, 0 indicates it is not available, &gt; 0 indicates the interval at which it is sent.</w:t>
            </w:r>
          </w:p>
          <w:p w14:paraId="46E58AFD" w14:textId="77777777" w:rsidR="00172835" w:rsidRDefault="00172835" w:rsidP="00E41428">
            <w:pPr>
              <w:pStyle w:val="NoSpacing"/>
              <w:rPr>
                <w:lang w:eastAsia="zh-CN"/>
              </w:rPr>
            </w:pPr>
          </w:p>
          <w:p w14:paraId="6F11D94F" w14:textId="77777777" w:rsidR="00172835" w:rsidRPr="00884D5A" w:rsidRDefault="00172835" w:rsidP="00E41428">
            <w:pPr>
              <w:pStyle w:val="NoSpacing"/>
              <w:rPr>
                <w:lang w:eastAsia="zh-CN"/>
              </w:rPr>
            </w:pPr>
            <w:r>
              <w:rPr>
                <w:lang w:eastAsia="zh-CN"/>
              </w:rPr>
              <w:t>NOTE: For ADSBee 1090, message_id is always 1000 us.</w:t>
            </w:r>
          </w:p>
        </w:tc>
      </w:tr>
    </w:tbl>
    <w:p w14:paraId="6A1806C6" w14:textId="77777777" w:rsidR="00172835" w:rsidRDefault="00172835" w:rsidP="00172835">
      <w:pPr>
        <w:pStyle w:val="Heading2"/>
      </w:pPr>
    </w:p>
    <w:p w14:paraId="36C8B6B1" w14:textId="77777777" w:rsidR="003D4983" w:rsidRDefault="003D4983">
      <w:pPr>
        <w:rPr>
          <w:rFonts w:ascii="Poppins SemiBold" w:eastAsiaTheme="majorEastAsia" w:hAnsi="Poppins SemiBold" w:cstheme="majorBidi"/>
          <w:b/>
          <w:color w:val="FFCB00"/>
          <w:sz w:val="26"/>
          <w:szCs w:val="26"/>
        </w:rPr>
      </w:pPr>
      <w:r>
        <w:br w:type="page"/>
      </w:r>
    </w:p>
    <w:p w14:paraId="4D157932" w14:textId="77777777" w:rsidR="00CE012C" w:rsidRDefault="00CE012C" w:rsidP="002C3CE6">
      <w:pPr>
        <w:pStyle w:val="Heading2"/>
        <w:numPr>
          <w:ilvl w:val="1"/>
          <w:numId w:val="4"/>
        </w:numPr>
      </w:pPr>
      <w:bookmarkStart w:id="122" w:name="_Toc242110609"/>
      <w:r>
        <w:lastRenderedPageBreak/>
        <w:t>Mode S Beast</w:t>
      </w:r>
      <w:bookmarkEnd w:id="122"/>
    </w:p>
    <w:p w14:paraId="4BD74549" w14:textId="77777777" w:rsidR="007A2629" w:rsidRDefault="007A2629" w:rsidP="007A2629">
      <w:r>
        <w:t>Mode S Beast is a popular feed protocol used by both open-source and commercial data exchanges to send Mode S data, often over TCP sockets or serial connections.</w:t>
      </w:r>
    </w:p>
    <w:p w14:paraId="1C89DE5C" w14:textId="77777777" w:rsidR="00EA6F49" w:rsidRPr="007A2629" w:rsidRDefault="00EA6F49" w:rsidP="007A2629">
      <w:r>
        <w:t>Mode S Beast sends packets as raw binary, with 0x1a used as an “escape” character indicating the start of a Beast frame. Any non start-of-frame instance of 0x1a is escaped with an additional 0x1a beforehand. Thus, 0x1a can be interpreted as the start of a Beast frame, and 0x1a1a can be interpreted as a 0x1a value within a Beast frame.</w:t>
      </w:r>
    </w:p>
    <w:p w14:paraId="702424EB" w14:textId="77777777" w:rsidR="00977950" w:rsidRPr="00977950" w:rsidRDefault="00CE012C" w:rsidP="002C3CE6">
      <w:pPr>
        <w:pStyle w:val="Heading3"/>
        <w:numPr>
          <w:ilvl w:val="2"/>
          <w:numId w:val="4"/>
        </w:numPr>
      </w:pPr>
      <w:bookmarkStart w:id="123" w:name="_Toc242110610"/>
      <w:r>
        <w:t>Beast: Mode S Frames</w:t>
      </w:r>
      <w:bookmarkEnd w:id="123"/>
    </w:p>
    <w:tbl>
      <w:tblPr>
        <w:tblStyle w:val="TableGrid"/>
        <w:tblW w:w="0" w:type="auto"/>
        <w:tblLook w:val="04A0" w:firstRow="1" w:lastRow="0" w:firstColumn="1" w:lastColumn="0" w:noHBand="0" w:noVBand="1"/>
      </w:tblPr>
      <w:tblGrid>
        <w:gridCol w:w="1160"/>
        <w:gridCol w:w="1312"/>
        <w:gridCol w:w="1756"/>
        <w:gridCol w:w="2067"/>
        <w:gridCol w:w="2273"/>
        <w:gridCol w:w="2448"/>
      </w:tblGrid>
      <w:tr w:rsidR="00977950" w14:paraId="7B10A3A3" w14:textId="77777777" w:rsidTr="007A2629">
        <w:tc>
          <w:tcPr>
            <w:tcW w:w="1160" w:type="dxa"/>
            <w:shd w:val="clear" w:color="auto" w:fill="FFCC00"/>
          </w:tcPr>
          <w:p w14:paraId="35A93FBC" w14:textId="77777777" w:rsidR="00977950" w:rsidRPr="00977950" w:rsidRDefault="00977950" w:rsidP="00977950">
            <w:pPr>
              <w:rPr>
                <w:b/>
                <w:bCs/>
              </w:rPr>
            </w:pPr>
            <w:r w:rsidRPr="00977950">
              <w:rPr>
                <w:b/>
                <w:bCs/>
              </w:rPr>
              <w:t>Field</w:t>
            </w:r>
          </w:p>
        </w:tc>
        <w:tc>
          <w:tcPr>
            <w:tcW w:w="1312" w:type="dxa"/>
            <w:shd w:val="clear" w:color="auto" w:fill="FFCC00"/>
          </w:tcPr>
          <w:p w14:paraId="38FEEC95" w14:textId="77777777" w:rsidR="00977950" w:rsidRPr="00977950" w:rsidRDefault="007A2629" w:rsidP="00977950">
            <w:pPr>
              <w:rPr>
                <w:b/>
                <w:bCs/>
              </w:rPr>
            </w:pPr>
            <w:r>
              <w:rPr>
                <w:b/>
                <w:bCs/>
              </w:rPr>
              <w:t>Frame Start</w:t>
            </w:r>
          </w:p>
        </w:tc>
        <w:tc>
          <w:tcPr>
            <w:tcW w:w="1756" w:type="dxa"/>
            <w:shd w:val="clear" w:color="auto" w:fill="FFCC00"/>
          </w:tcPr>
          <w:p w14:paraId="26C6EF71" w14:textId="77777777" w:rsidR="007A2629" w:rsidRPr="00977950" w:rsidRDefault="00977950" w:rsidP="007A2629">
            <w:pPr>
              <w:rPr>
                <w:b/>
                <w:bCs/>
              </w:rPr>
            </w:pPr>
            <w:r w:rsidRPr="00977950">
              <w:rPr>
                <w:b/>
                <w:bCs/>
              </w:rPr>
              <w:t>Frame Type</w:t>
            </w:r>
          </w:p>
          <w:p w14:paraId="38DC7753" w14:textId="77777777" w:rsidR="00977950" w:rsidRPr="00977950" w:rsidRDefault="00977950" w:rsidP="00977950">
            <w:pPr>
              <w:rPr>
                <w:b/>
                <w:bCs/>
              </w:rPr>
            </w:pPr>
          </w:p>
        </w:tc>
        <w:tc>
          <w:tcPr>
            <w:tcW w:w="2067" w:type="dxa"/>
            <w:shd w:val="clear" w:color="auto" w:fill="FFCC00"/>
          </w:tcPr>
          <w:p w14:paraId="7CDA8A9C" w14:textId="77777777" w:rsidR="00977950" w:rsidRPr="00977950" w:rsidRDefault="007A2629" w:rsidP="00977950">
            <w:pPr>
              <w:rPr>
                <w:b/>
                <w:bCs/>
              </w:rPr>
            </w:pPr>
            <w:r>
              <w:rPr>
                <w:b/>
                <w:bCs/>
              </w:rPr>
              <w:t>Timestamp</w:t>
            </w:r>
          </w:p>
        </w:tc>
        <w:tc>
          <w:tcPr>
            <w:tcW w:w="2273" w:type="dxa"/>
            <w:shd w:val="clear" w:color="auto" w:fill="FFCC00"/>
          </w:tcPr>
          <w:p w14:paraId="67046C3E" w14:textId="77777777" w:rsidR="00977950" w:rsidRPr="00977950" w:rsidRDefault="007A2629" w:rsidP="00977950">
            <w:pPr>
              <w:rPr>
                <w:b/>
                <w:bCs/>
              </w:rPr>
            </w:pPr>
            <w:r>
              <w:rPr>
                <w:b/>
                <w:bCs/>
              </w:rPr>
              <w:t>RSSI</w:t>
            </w:r>
          </w:p>
        </w:tc>
        <w:tc>
          <w:tcPr>
            <w:tcW w:w="2448" w:type="dxa"/>
            <w:shd w:val="clear" w:color="auto" w:fill="FFCC00"/>
          </w:tcPr>
          <w:p w14:paraId="2FB9842E" w14:textId="77777777" w:rsidR="00977950" w:rsidRPr="00977950" w:rsidRDefault="00977950" w:rsidP="00977950">
            <w:pPr>
              <w:rPr>
                <w:b/>
                <w:bCs/>
              </w:rPr>
            </w:pPr>
            <w:r w:rsidRPr="00977950">
              <w:rPr>
                <w:b/>
                <w:bCs/>
              </w:rPr>
              <w:t>Payload</w:t>
            </w:r>
          </w:p>
        </w:tc>
      </w:tr>
      <w:tr w:rsidR="007A2629" w14:paraId="1E6175B1" w14:textId="77777777" w:rsidTr="007A2629">
        <w:tc>
          <w:tcPr>
            <w:tcW w:w="1160" w:type="dxa"/>
            <w:shd w:val="clear" w:color="auto" w:fill="E7E6E6" w:themeFill="background2"/>
          </w:tcPr>
          <w:p w14:paraId="486296A1" w14:textId="77777777" w:rsidR="007A2629" w:rsidRDefault="007A2629" w:rsidP="00977950">
            <w:r>
              <w:t>Length [Bytes]</w:t>
            </w:r>
          </w:p>
        </w:tc>
        <w:tc>
          <w:tcPr>
            <w:tcW w:w="1312" w:type="dxa"/>
          </w:tcPr>
          <w:p w14:paraId="0939866B" w14:textId="77777777" w:rsidR="007A2629" w:rsidRDefault="007A2629" w:rsidP="00977950">
            <w:r>
              <w:t>1</w:t>
            </w:r>
          </w:p>
        </w:tc>
        <w:tc>
          <w:tcPr>
            <w:tcW w:w="1756" w:type="dxa"/>
          </w:tcPr>
          <w:p w14:paraId="7EE667DF" w14:textId="77777777" w:rsidR="007A2629" w:rsidRDefault="007A2629" w:rsidP="00977950">
            <w:r>
              <w:t>1</w:t>
            </w:r>
          </w:p>
        </w:tc>
        <w:tc>
          <w:tcPr>
            <w:tcW w:w="2067" w:type="dxa"/>
          </w:tcPr>
          <w:p w14:paraId="682BCE45" w14:textId="77777777" w:rsidR="007A2629" w:rsidRDefault="007A2629" w:rsidP="00977950">
            <w:r>
              <w:t>6-12</w:t>
            </w:r>
          </w:p>
        </w:tc>
        <w:tc>
          <w:tcPr>
            <w:tcW w:w="2273" w:type="dxa"/>
          </w:tcPr>
          <w:p w14:paraId="73951B6F" w14:textId="77777777" w:rsidR="007A2629" w:rsidRDefault="007A2629" w:rsidP="00977950">
            <w:r>
              <w:t>1-2</w:t>
            </w:r>
          </w:p>
        </w:tc>
        <w:tc>
          <w:tcPr>
            <w:tcW w:w="2448" w:type="dxa"/>
          </w:tcPr>
          <w:p w14:paraId="3A4A6085" w14:textId="77777777" w:rsidR="007A2629" w:rsidRDefault="007A2629" w:rsidP="00977950">
            <w:r>
              <w:t>Mode S Short: 7-14</w:t>
            </w:r>
          </w:p>
          <w:p w14:paraId="52659712" w14:textId="77777777" w:rsidR="007A2629" w:rsidRDefault="007A2629" w:rsidP="00977950">
            <w:r>
              <w:t>Mode S Long: 14-28</w:t>
            </w:r>
          </w:p>
        </w:tc>
      </w:tr>
      <w:tr w:rsidR="00977950" w14:paraId="21069BAE" w14:textId="77777777" w:rsidTr="007A2629">
        <w:tc>
          <w:tcPr>
            <w:tcW w:w="1160" w:type="dxa"/>
            <w:shd w:val="clear" w:color="auto" w:fill="E7E6E6" w:themeFill="background2"/>
          </w:tcPr>
          <w:p w14:paraId="1BECCD36" w14:textId="77777777" w:rsidR="00977950" w:rsidRDefault="00977950" w:rsidP="00977950">
            <w:r>
              <w:t>Example</w:t>
            </w:r>
          </w:p>
        </w:tc>
        <w:tc>
          <w:tcPr>
            <w:tcW w:w="1312" w:type="dxa"/>
          </w:tcPr>
          <w:p w14:paraId="66895626" w14:textId="77777777" w:rsidR="00977950" w:rsidRDefault="00977950" w:rsidP="00977950">
            <w:r>
              <w:t>0x1a</w:t>
            </w:r>
          </w:p>
        </w:tc>
        <w:tc>
          <w:tcPr>
            <w:tcW w:w="1756" w:type="dxa"/>
          </w:tcPr>
          <w:p w14:paraId="3DBADF39" w14:textId="77777777" w:rsidR="00977950" w:rsidRDefault="00977950" w:rsidP="00977950">
            <w:r>
              <w:t>0x32</w:t>
            </w:r>
          </w:p>
        </w:tc>
        <w:tc>
          <w:tcPr>
            <w:tcW w:w="2067" w:type="dxa"/>
          </w:tcPr>
          <w:p w14:paraId="45126B5E" w14:textId="77777777" w:rsidR="00977950" w:rsidRDefault="00977950" w:rsidP="00977950">
            <w:r>
              <w:t>0x123456781a1aff</w:t>
            </w:r>
          </w:p>
        </w:tc>
        <w:tc>
          <w:tcPr>
            <w:tcW w:w="2273" w:type="dxa"/>
          </w:tcPr>
          <w:p w14:paraId="6EADD0EF" w14:textId="77777777" w:rsidR="00977950" w:rsidRDefault="00977950" w:rsidP="00977950">
            <w:r>
              <w:t>0x56</w:t>
            </w:r>
          </w:p>
        </w:tc>
        <w:tc>
          <w:tcPr>
            <w:tcW w:w="2448" w:type="dxa"/>
          </w:tcPr>
          <w:p w14:paraId="1D354E39" w14:textId="77777777" w:rsidR="00977950" w:rsidRDefault="007A2629" w:rsidP="00977950">
            <w:r>
              <w:t>&lt;data&gt;</w:t>
            </w:r>
          </w:p>
        </w:tc>
      </w:tr>
      <w:tr w:rsidR="007A2629" w14:paraId="5B357B2D" w14:textId="77777777" w:rsidTr="007A2629">
        <w:tc>
          <w:tcPr>
            <w:tcW w:w="1160" w:type="dxa"/>
            <w:shd w:val="clear" w:color="auto" w:fill="E7E6E6" w:themeFill="background2"/>
          </w:tcPr>
          <w:p w14:paraId="158F13D1" w14:textId="77777777" w:rsidR="00977950" w:rsidRDefault="00977950" w:rsidP="00977950">
            <w:r>
              <w:t>Definition</w:t>
            </w:r>
          </w:p>
        </w:tc>
        <w:tc>
          <w:tcPr>
            <w:tcW w:w="1312" w:type="dxa"/>
          </w:tcPr>
          <w:p w14:paraId="2CF7F5D8" w14:textId="77777777" w:rsidR="00977950" w:rsidRDefault="00977950" w:rsidP="00977950">
            <w:r>
              <w:t>0x1a</w:t>
            </w:r>
          </w:p>
          <w:p w14:paraId="3F9F2CCC" w14:textId="77777777" w:rsidR="007A2629" w:rsidRDefault="007A2629" w:rsidP="00977950"/>
          <w:p w14:paraId="588652F8" w14:textId="77777777" w:rsidR="007A2629" w:rsidRDefault="007A2629" w:rsidP="00977950">
            <w:r>
              <w:t>Frame start is always an escape char.</w:t>
            </w:r>
          </w:p>
        </w:tc>
        <w:tc>
          <w:tcPr>
            <w:tcW w:w="1756" w:type="dxa"/>
          </w:tcPr>
          <w:p w14:paraId="3429CB29" w14:textId="77777777" w:rsidR="00977950" w:rsidRDefault="00977950" w:rsidP="00977950">
            <w:r>
              <w:t>0x32: Mode S Short</w:t>
            </w:r>
          </w:p>
          <w:p w14:paraId="4263C048" w14:textId="77777777" w:rsidR="00977950" w:rsidRDefault="00977950" w:rsidP="00977950">
            <w:r>
              <w:t>0x33: Mode S Long</w:t>
            </w:r>
          </w:p>
          <w:p w14:paraId="07D46293" w14:textId="77777777" w:rsidR="00977950" w:rsidRDefault="00977950" w:rsidP="00977950"/>
          <w:p w14:paraId="79D661C3" w14:textId="77777777" w:rsidR="00977950" w:rsidRDefault="00977950" w:rsidP="00977950">
            <w:r>
              <w:t>No escapes.</w:t>
            </w:r>
          </w:p>
        </w:tc>
        <w:tc>
          <w:tcPr>
            <w:tcW w:w="2067" w:type="dxa"/>
          </w:tcPr>
          <w:p w14:paraId="3071772B" w14:textId="77777777" w:rsidR="007A2629" w:rsidRDefault="007A2629" w:rsidP="00977950">
            <w:r>
              <w:t>6-byte 12MHz MLAT timestamp, MSB first.</w:t>
            </w:r>
          </w:p>
          <w:p w14:paraId="0BF573BB" w14:textId="77777777" w:rsidR="007A2629" w:rsidRDefault="007A2629" w:rsidP="00977950"/>
          <w:p w14:paraId="62658EDE" w14:textId="77777777" w:rsidR="00977950" w:rsidRDefault="00977950" w:rsidP="00977950">
            <w:r>
              <w:t>May have up to 6 escapes.</w:t>
            </w:r>
          </w:p>
        </w:tc>
        <w:tc>
          <w:tcPr>
            <w:tcW w:w="2273" w:type="dxa"/>
          </w:tcPr>
          <w:p w14:paraId="6D26D4DB" w14:textId="77777777" w:rsidR="007A2629" w:rsidRDefault="007A2629" w:rsidP="00977950">
            <w:r>
              <w:t xml:space="preserve">RSSI byte is “Beast Power Level”, which is the square root of the un-logged dBFS value. </w:t>
            </w:r>
          </w:p>
          <w:p w14:paraId="05C0B938" w14:textId="77777777" w:rsidR="007A2629" w:rsidRDefault="007A2629" w:rsidP="00977950"/>
          <w:p w14:paraId="4D8E3CC9" w14:textId="77777777" w:rsidR="00977950" w:rsidRDefault="00977950" w:rsidP="00977950">
            <w:r>
              <w:t>May have up to 1 escape.</w:t>
            </w:r>
          </w:p>
        </w:tc>
        <w:tc>
          <w:tcPr>
            <w:tcW w:w="2448" w:type="dxa"/>
          </w:tcPr>
          <w:p w14:paraId="64BEC1A2" w14:textId="77777777" w:rsidR="00977950" w:rsidRDefault="007A2629" w:rsidP="00977950">
            <w:r>
              <w:t>Packet contents.</w:t>
            </w:r>
          </w:p>
          <w:p w14:paraId="05176329" w14:textId="77777777" w:rsidR="007A2629" w:rsidRDefault="007A2629" w:rsidP="00977950"/>
          <w:p w14:paraId="6D43C04F" w14:textId="77777777" w:rsidR="007A2629" w:rsidRDefault="007A2629" w:rsidP="00977950">
            <w:r>
              <w:t>May theoretically have up to &lt;packet_length&gt; escapes, but this would not correspond to a valid packet and will not be seen in practice.</w:t>
            </w:r>
          </w:p>
        </w:tc>
      </w:tr>
    </w:tbl>
    <w:p w14:paraId="2DC35D84" w14:textId="77777777" w:rsidR="00977950" w:rsidRPr="00977950" w:rsidRDefault="00977950" w:rsidP="00977950"/>
    <w:p w14:paraId="3AE76792" w14:textId="77777777" w:rsidR="00CE012C" w:rsidRDefault="00CE012C" w:rsidP="002C3CE6">
      <w:pPr>
        <w:pStyle w:val="Heading3"/>
        <w:numPr>
          <w:ilvl w:val="2"/>
          <w:numId w:val="4"/>
        </w:numPr>
      </w:pPr>
      <w:bookmarkStart w:id="124" w:name="_Toc242110611"/>
      <w:r>
        <w:t xml:space="preserve">Beast: UAT </w:t>
      </w:r>
      <w:r w:rsidR="007A2629">
        <w:t>Frames</w:t>
      </w:r>
      <w:bookmarkEnd w:id="124"/>
    </w:p>
    <w:tbl>
      <w:tblPr>
        <w:tblStyle w:val="TableGrid"/>
        <w:tblW w:w="0" w:type="auto"/>
        <w:tblLook w:val="04A0" w:firstRow="1" w:lastRow="0" w:firstColumn="1" w:lastColumn="0" w:noHBand="0" w:noVBand="1"/>
      </w:tblPr>
      <w:tblGrid>
        <w:gridCol w:w="1138"/>
        <w:gridCol w:w="860"/>
        <w:gridCol w:w="1080"/>
        <w:gridCol w:w="2250"/>
        <w:gridCol w:w="1890"/>
        <w:gridCol w:w="1637"/>
        <w:gridCol w:w="2161"/>
      </w:tblGrid>
      <w:tr w:rsidR="007A2629" w:rsidRPr="00977950" w14:paraId="37DFF98F" w14:textId="77777777" w:rsidTr="002163C6">
        <w:tc>
          <w:tcPr>
            <w:tcW w:w="1138" w:type="dxa"/>
            <w:shd w:val="clear" w:color="auto" w:fill="FFCC00"/>
          </w:tcPr>
          <w:p w14:paraId="5A7D24FA" w14:textId="77777777" w:rsidR="007A2629" w:rsidRPr="00977950" w:rsidRDefault="007A2629" w:rsidP="0029586C">
            <w:pPr>
              <w:rPr>
                <w:b/>
                <w:bCs/>
              </w:rPr>
            </w:pPr>
            <w:r w:rsidRPr="00977950">
              <w:rPr>
                <w:b/>
                <w:bCs/>
              </w:rPr>
              <w:t>Field</w:t>
            </w:r>
          </w:p>
        </w:tc>
        <w:tc>
          <w:tcPr>
            <w:tcW w:w="860" w:type="dxa"/>
            <w:shd w:val="clear" w:color="auto" w:fill="FFCC00"/>
          </w:tcPr>
          <w:p w14:paraId="0E007BF7" w14:textId="77777777" w:rsidR="007A2629" w:rsidRPr="00977950" w:rsidRDefault="007A2629" w:rsidP="0029586C">
            <w:pPr>
              <w:rPr>
                <w:b/>
                <w:bCs/>
              </w:rPr>
            </w:pPr>
            <w:r>
              <w:rPr>
                <w:b/>
                <w:bCs/>
              </w:rPr>
              <w:t>Frame Start</w:t>
            </w:r>
          </w:p>
        </w:tc>
        <w:tc>
          <w:tcPr>
            <w:tcW w:w="1080" w:type="dxa"/>
            <w:shd w:val="clear" w:color="auto" w:fill="FFCC00"/>
          </w:tcPr>
          <w:p w14:paraId="43A070D9" w14:textId="77777777" w:rsidR="007A2629" w:rsidRPr="00977950" w:rsidRDefault="007A2629" w:rsidP="0029586C">
            <w:pPr>
              <w:rPr>
                <w:b/>
                <w:bCs/>
              </w:rPr>
            </w:pPr>
            <w:r w:rsidRPr="00977950">
              <w:rPr>
                <w:b/>
                <w:bCs/>
              </w:rPr>
              <w:t>Frame Type</w:t>
            </w:r>
          </w:p>
          <w:p w14:paraId="7D15FE8F" w14:textId="77777777" w:rsidR="007A2629" w:rsidRPr="00977950" w:rsidRDefault="007A2629" w:rsidP="0029586C">
            <w:pPr>
              <w:rPr>
                <w:b/>
                <w:bCs/>
              </w:rPr>
            </w:pPr>
          </w:p>
        </w:tc>
        <w:tc>
          <w:tcPr>
            <w:tcW w:w="2250" w:type="dxa"/>
            <w:shd w:val="clear" w:color="auto" w:fill="FFCC00"/>
          </w:tcPr>
          <w:p w14:paraId="4FD3A9F6" w14:textId="77777777" w:rsidR="007A2629" w:rsidRDefault="00282612" w:rsidP="0029586C">
            <w:pPr>
              <w:rPr>
                <w:b/>
                <w:bCs/>
              </w:rPr>
            </w:pPr>
            <w:r>
              <w:rPr>
                <w:b/>
                <w:bCs/>
              </w:rPr>
              <w:t>UAT Message Type</w:t>
            </w:r>
          </w:p>
        </w:tc>
        <w:tc>
          <w:tcPr>
            <w:tcW w:w="1890" w:type="dxa"/>
            <w:shd w:val="clear" w:color="auto" w:fill="FFCC00"/>
          </w:tcPr>
          <w:p w14:paraId="062C1F82" w14:textId="77777777" w:rsidR="007A2629" w:rsidRPr="00977950" w:rsidRDefault="007A2629" w:rsidP="0029586C">
            <w:pPr>
              <w:rPr>
                <w:b/>
                <w:bCs/>
              </w:rPr>
            </w:pPr>
            <w:r>
              <w:rPr>
                <w:b/>
                <w:bCs/>
              </w:rPr>
              <w:t>Timestamp</w:t>
            </w:r>
          </w:p>
        </w:tc>
        <w:tc>
          <w:tcPr>
            <w:tcW w:w="1637" w:type="dxa"/>
            <w:shd w:val="clear" w:color="auto" w:fill="FFCC00"/>
          </w:tcPr>
          <w:p w14:paraId="65C1693C" w14:textId="77777777" w:rsidR="007A2629" w:rsidRPr="00977950" w:rsidRDefault="007A2629" w:rsidP="0029586C">
            <w:pPr>
              <w:rPr>
                <w:b/>
                <w:bCs/>
              </w:rPr>
            </w:pPr>
            <w:r>
              <w:rPr>
                <w:b/>
                <w:bCs/>
              </w:rPr>
              <w:t>RSSI</w:t>
            </w:r>
          </w:p>
        </w:tc>
        <w:tc>
          <w:tcPr>
            <w:tcW w:w="2161" w:type="dxa"/>
            <w:shd w:val="clear" w:color="auto" w:fill="FFCC00"/>
          </w:tcPr>
          <w:p w14:paraId="47EF06AD" w14:textId="77777777" w:rsidR="007A2629" w:rsidRPr="00977950" w:rsidRDefault="007A2629" w:rsidP="0029586C">
            <w:pPr>
              <w:rPr>
                <w:b/>
                <w:bCs/>
              </w:rPr>
            </w:pPr>
            <w:r w:rsidRPr="00977950">
              <w:rPr>
                <w:b/>
                <w:bCs/>
              </w:rPr>
              <w:t>Payload</w:t>
            </w:r>
          </w:p>
        </w:tc>
      </w:tr>
      <w:tr w:rsidR="007A2629" w14:paraId="0767C9BC" w14:textId="77777777" w:rsidTr="002163C6">
        <w:tc>
          <w:tcPr>
            <w:tcW w:w="1138" w:type="dxa"/>
            <w:shd w:val="clear" w:color="auto" w:fill="E7E6E6" w:themeFill="background2"/>
          </w:tcPr>
          <w:p w14:paraId="2675AD34" w14:textId="77777777" w:rsidR="007A2629" w:rsidRDefault="007A2629" w:rsidP="0029586C">
            <w:r>
              <w:t>Length [Bytes]</w:t>
            </w:r>
          </w:p>
        </w:tc>
        <w:tc>
          <w:tcPr>
            <w:tcW w:w="860" w:type="dxa"/>
          </w:tcPr>
          <w:p w14:paraId="0B827DF5" w14:textId="77777777" w:rsidR="007A2629" w:rsidRDefault="007A2629" w:rsidP="0029586C">
            <w:r>
              <w:t>1</w:t>
            </w:r>
          </w:p>
        </w:tc>
        <w:tc>
          <w:tcPr>
            <w:tcW w:w="1080" w:type="dxa"/>
          </w:tcPr>
          <w:p w14:paraId="2826E038" w14:textId="77777777" w:rsidR="007A2629" w:rsidRDefault="007A2629" w:rsidP="0029586C">
            <w:r>
              <w:t>1</w:t>
            </w:r>
          </w:p>
        </w:tc>
        <w:tc>
          <w:tcPr>
            <w:tcW w:w="2250" w:type="dxa"/>
          </w:tcPr>
          <w:p w14:paraId="7674915E" w14:textId="77777777" w:rsidR="007A2629" w:rsidRDefault="00282612" w:rsidP="0029586C">
            <w:r>
              <w:t>1</w:t>
            </w:r>
          </w:p>
        </w:tc>
        <w:tc>
          <w:tcPr>
            <w:tcW w:w="1890" w:type="dxa"/>
          </w:tcPr>
          <w:p w14:paraId="70F9B8DC" w14:textId="77777777" w:rsidR="007A2629" w:rsidRDefault="007A2629" w:rsidP="0029586C">
            <w:r>
              <w:t>6-12</w:t>
            </w:r>
          </w:p>
        </w:tc>
        <w:tc>
          <w:tcPr>
            <w:tcW w:w="1637" w:type="dxa"/>
          </w:tcPr>
          <w:p w14:paraId="3735B78C" w14:textId="77777777" w:rsidR="007A2629" w:rsidRDefault="007A2629" w:rsidP="0029586C">
            <w:r>
              <w:t>1-2</w:t>
            </w:r>
          </w:p>
        </w:tc>
        <w:tc>
          <w:tcPr>
            <w:tcW w:w="2161" w:type="dxa"/>
          </w:tcPr>
          <w:p w14:paraId="22CF57CB" w14:textId="77777777" w:rsidR="007A2629" w:rsidRDefault="00282612" w:rsidP="0029586C">
            <w:r>
              <w:t xml:space="preserve">UAT Short ADSB: </w:t>
            </w:r>
          </w:p>
        </w:tc>
      </w:tr>
      <w:tr w:rsidR="007A2629" w14:paraId="79F981A9" w14:textId="77777777" w:rsidTr="002163C6">
        <w:tc>
          <w:tcPr>
            <w:tcW w:w="1138" w:type="dxa"/>
            <w:shd w:val="clear" w:color="auto" w:fill="E7E6E6" w:themeFill="background2"/>
          </w:tcPr>
          <w:p w14:paraId="33B2F39C" w14:textId="77777777" w:rsidR="007A2629" w:rsidRDefault="007A2629" w:rsidP="0029586C">
            <w:r>
              <w:t>Example</w:t>
            </w:r>
          </w:p>
        </w:tc>
        <w:tc>
          <w:tcPr>
            <w:tcW w:w="860" w:type="dxa"/>
          </w:tcPr>
          <w:p w14:paraId="733877FE" w14:textId="77777777" w:rsidR="007A2629" w:rsidRDefault="007A2629" w:rsidP="0029586C">
            <w:r>
              <w:t>0x1a</w:t>
            </w:r>
          </w:p>
        </w:tc>
        <w:tc>
          <w:tcPr>
            <w:tcW w:w="1080" w:type="dxa"/>
          </w:tcPr>
          <w:p w14:paraId="586040AF" w14:textId="77777777" w:rsidR="007A2629" w:rsidRDefault="007A2629" w:rsidP="0029586C">
            <w:r>
              <w:t>0xec</w:t>
            </w:r>
          </w:p>
        </w:tc>
        <w:tc>
          <w:tcPr>
            <w:tcW w:w="2250" w:type="dxa"/>
          </w:tcPr>
          <w:p w14:paraId="7F9E6BB0" w14:textId="77777777" w:rsidR="007A2629" w:rsidRDefault="00282612" w:rsidP="0029586C">
            <w:r>
              <w:t>0x73</w:t>
            </w:r>
          </w:p>
        </w:tc>
        <w:tc>
          <w:tcPr>
            <w:tcW w:w="1890" w:type="dxa"/>
          </w:tcPr>
          <w:p w14:paraId="7B963146" w14:textId="77777777" w:rsidR="007A2629" w:rsidRDefault="007A2629" w:rsidP="0029586C">
            <w:r>
              <w:t>0x123456781a1aff</w:t>
            </w:r>
          </w:p>
        </w:tc>
        <w:tc>
          <w:tcPr>
            <w:tcW w:w="1637" w:type="dxa"/>
          </w:tcPr>
          <w:p w14:paraId="4BED51AD" w14:textId="77777777" w:rsidR="007A2629" w:rsidRDefault="007A2629" w:rsidP="0029586C">
            <w:r>
              <w:t>0x56</w:t>
            </w:r>
          </w:p>
        </w:tc>
        <w:tc>
          <w:tcPr>
            <w:tcW w:w="2161" w:type="dxa"/>
          </w:tcPr>
          <w:p w14:paraId="6A632E70" w14:textId="77777777" w:rsidR="007A2629" w:rsidRDefault="007A2629" w:rsidP="0029586C">
            <w:r>
              <w:t>&lt;data&gt;</w:t>
            </w:r>
          </w:p>
        </w:tc>
      </w:tr>
      <w:tr w:rsidR="007A2629" w14:paraId="69672737" w14:textId="77777777" w:rsidTr="002163C6">
        <w:tc>
          <w:tcPr>
            <w:tcW w:w="1138" w:type="dxa"/>
            <w:shd w:val="clear" w:color="auto" w:fill="E7E6E6" w:themeFill="background2"/>
          </w:tcPr>
          <w:p w14:paraId="73F01DB6" w14:textId="77777777" w:rsidR="007A2629" w:rsidRDefault="007A2629" w:rsidP="0029586C">
            <w:r>
              <w:t>Definition</w:t>
            </w:r>
          </w:p>
        </w:tc>
        <w:tc>
          <w:tcPr>
            <w:tcW w:w="860" w:type="dxa"/>
          </w:tcPr>
          <w:p w14:paraId="5DB0CFEB" w14:textId="77777777" w:rsidR="007A2629" w:rsidRDefault="007A2629" w:rsidP="0029586C">
            <w:r>
              <w:t>0x1a</w:t>
            </w:r>
          </w:p>
          <w:p w14:paraId="63254D80" w14:textId="77777777" w:rsidR="007A2629" w:rsidRDefault="007A2629" w:rsidP="0029586C"/>
          <w:p w14:paraId="291B0D41" w14:textId="77777777" w:rsidR="007A2629" w:rsidRDefault="007A2629" w:rsidP="0029586C">
            <w:r>
              <w:t>Frame start is always an escape char.</w:t>
            </w:r>
          </w:p>
        </w:tc>
        <w:tc>
          <w:tcPr>
            <w:tcW w:w="1080" w:type="dxa"/>
          </w:tcPr>
          <w:p w14:paraId="0DD843B8" w14:textId="77777777" w:rsidR="00282612" w:rsidRDefault="007A2629" w:rsidP="0029586C">
            <w:r>
              <w:t>0xec</w:t>
            </w:r>
          </w:p>
          <w:p w14:paraId="3CAA99CC" w14:textId="77777777" w:rsidR="00282612" w:rsidRDefault="00282612" w:rsidP="0029586C"/>
          <w:p w14:paraId="77DB0A89" w14:textId="77777777" w:rsidR="007A2629" w:rsidRDefault="00282612" w:rsidP="0029586C">
            <w:r>
              <w:t>I</w:t>
            </w:r>
            <w:r w:rsidR="007A2629">
              <w:t>ndicates frame type UAT (both ADSB and uplink).</w:t>
            </w:r>
          </w:p>
          <w:p w14:paraId="29302B66" w14:textId="77777777" w:rsidR="007A2629" w:rsidRDefault="007A2629" w:rsidP="0029586C"/>
          <w:p w14:paraId="37FDA4AC" w14:textId="77777777" w:rsidR="007A2629" w:rsidRDefault="007A2629" w:rsidP="0029586C">
            <w:r>
              <w:t>No escapes.</w:t>
            </w:r>
          </w:p>
        </w:tc>
        <w:tc>
          <w:tcPr>
            <w:tcW w:w="2250" w:type="dxa"/>
          </w:tcPr>
          <w:p w14:paraId="18A3324E" w14:textId="77777777" w:rsidR="007A2629" w:rsidRDefault="00282612" w:rsidP="0029586C">
            <w:r>
              <w:t xml:space="preserve">0x73 (‘s’): UAT </w:t>
            </w:r>
            <w:r w:rsidR="002163C6">
              <w:t>s</w:t>
            </w:r>
            <w:r>
              <w:t>hort ADSB</w:t>
            </w:r>
            <w:r w:rsidR="002163C6">
              <w:t xml:space="preserve"> (30 byte payload, not including escapes).</w:t>
            </w:r>
          </w:p>
          <w:p w14:paraId="47CD8951" w14:textId="77777777" w:rsidR="00282612" w:rsidRDefault="00282612" w:rsidP="0029586C">
            <w:r>
              <w:t xml:space="preserve">0x5c (‘l’): UAT </w:t>
            </w:r>
            <w:r w:rsidR="002163C6">
              <w:t>l</w:t>
            </w:r>
            <w:r>
              <w:t>ong ADSB</w:t>
            </w:r>
            <w:r w:rsidR="002163C6">
              <w:t xml:space="preserve"> (48 byte payload, not including escapes)</w:t>
            </w:r>
          </w:p>
          <w:p w14:paraId="3319BDFF" w14:textId="77777777" w:rsidR="00282612" w:rsidRDefault="00282612" w:rsidP="0029586C">
            <w:r>
              <w:t>0x75 (‘u’): UAT Uplink</w:t>
            </w:r>
            <w:r w:rsidR="002163C6">
              <w:t xml:space="preserve"> (552 byte payload, not including escapes)</w:t>
            </w:r>
          </w:p>
          <w:p w14:paraId="7D9AA3BE" w14:textId="77777777" w:rsidR="00282612" w:rsidRDefault="00282612" w:rsidP="0029586C"/>
          <w:p w14:paraId="3088B47F" w14:textId="77777777" w:rsidR="00282612" w:rsidRDefault="00282612" w:rsidP="0029586C">
            <w:r>
              <w:t>No escapes.</w:t>
            </w:r>
          </w:p>
        </w:tc>
        <w:tc>
          <w:tcPr>
            <w:tcW w:w="1890" w:type="dxa"/>
          </w:tcPr>
          <w:p w14:paraId="07814B60" w14:textId="77777777" w:rsidR="007A2629" w:rsidRDefault="007A2629" w:rsidP="0029586C">
            <w:r>
              <w:t>6-byte 12MHz MLAT timestamp, MSB first.</w:t>
            </w:r>
          </w:p>
          <w:p w14:paraId="0635502F" w14:textId="77777777" w:rsidR="007A2629" w:rsidRDefault="007A2629" w:rsidP="0029586C"/>
          <w:p w14:paraId="4651D84A" w14:textId="77777777" w:rsidR="007A2629" w:rsidRDefault="007A2629" w:rsidP="0029586C">
            <w:r>
              <w:t>May have up to 6 escapes.</w:t>
            </w:r>
          </w:p>
        </w:tc>
        <w:tc>
          <w:tcPr>
            <w:tcW w:w="1637" w:type="dxa"/>
          </w:tcPr>
          <w:p w14:paraId="4CE37815" w14:textId="77777777" w:rsidR="007A2629" w:rsidRDefault="007A2629" w:rsidP="0029586C">
            <w:r>
              <w:t xml:space="preserve">RSSI byte is “Beast Power Level”, which is the square root of the un-logged dBFS value. </w:t>
            </w:r>
          </w:p>
          <w:p w14:paraId="4D82985E" w14:textId="77777777" w:rsidR="007A2629" w:rsidRDefault="007A2629" w:rsidP="0029586C"/>
          <w:p w14:paraId="261C26B7" w14:textId="77777777" w:rsidR="007A2629" w:rsidRDefault="007A2629" w:rsidP="0029586C">
            <w:r>
              <w:t>May have up to 1 escape.</w:t>
            </w:r>
          </w:p>
        </w:tc>
        <w:tc>
          <w:tcPr>
            <w:tcW w:w="2161" w:type="dxa"/>
          </w:tcPr>
          <w:p w14:paraId="210608C8" w14:textId="77777777" w:rsidR="007A2629" w:rsidRDefault="007A2629" w:rsidP="0029586C">
            <w:r>
              <w:t>Packet contents</w:t>
            </w:r>
            <w:r w:rsidR="00282612">
              <w:t>, including both payload and FEC parity.</w:t>
            </w:r>
          </w:p>
          <w:p w14:paraId="7F8BB360" w14:textId="77777777" w:rsidR="00282612" w:rsidRDefault="00282612" w:rsidP="0029586C"/>
          <w:p w14:paraId="2D6D5819" w14:textId="77777777" w:rsidR="00282612" w:rsidRDefault="00282612" w:rsidP="0029586C">
            <w:r>
              <w:t>Uplink packets remain interleaved (transmitted byte order retained).</w:t>
            </w:r>
          </w:p>
          <w:p w14:paraId="56D9720D" w14:textId="77777777" w:rsidR="007A2629" w:rsidRDefault="007A2629" w:rsidP="0029586C"/>
          <w:p w14:paraId="6EF934B0" w14:textId="77777777" w:rsidR="007A2629" w:rsidRDefault="007A2629" w:rsidP="0029586C">
            <w:r>
              <w:t>May theoretically have up to &lt;packet_length&gt; escapes, but this would not correspond to a valid packet and will not be seen in practice.</w:t>
            </w:r>
          </w:p>
        </w:tc>
      </w:tr>
    </w:tbl>
    <w:p w14:paraId="35585CBF" w14:textId="77777777" w:rsidR="00CE012C" w:rsidRPr="00CE012C" w:rsidRDefault="00CE012C" w:rsidP="00CE012C"/>
    <w:p w14:paraId="19EAD738" w14:textId="77777777" w:rsidR="00172835" w:rsidRDefault="00172835" w:rsidP="002C3CE6">
      <w:pPr>
        <w:pStyle w:val="Heading2"/>
        <w:numPr>
          <w:ilvl w:val="1"/>
          <w:numId w:val="4"/>
        </w:numPr>
      </w:pPr>
      <w:bookmarkStart w:id="125" w:name="_Toc242110612"/>
      <w:r>
        <w:lastRenderedPageBreak/>
        <w:t>Raw Packets</w:t>
      </w:r>
      <w:bookmarkEnd w:id="125"/>
    </w:p>
    <w:p w14:paraId="614F2BED" w14:textId="77777777" w:rsidR="003D4983" w:rsidRDefault="00537616" w:rsidP="002C3CE6">
      <w:pPr>
        <w:pStyle w:val="Heading3"/>
        <w:numPr>
          <w:ilvl w:val="2"/>
          <w:numId w:val="4"/>
        </w:numPr>
      </w:pPr>
      <w:bookmarkStart w:id="126" w:name="_Toc242110613"/>
      <w:r>
        <w:t xml:space="preserve">Raw </w:t>
      </w:r>
      <w:r w:rsidR="00CC462F">
        <w:t>Mode S Frames</w:t>
      </w:r>
      <w:bookmarkEnd w:id="126"/>
    </w:p>
    <w:p w14:paraId="3554FFDC" w14:textId="77777777" w:rsidR="003D4983" w:rsidRPr="003D4983" w:rsidRDefault="003D4983" w:rsidP="003D4983">
      <w:r>
        <w:t>Raw Mode S packets are reported in the format below. Only packets that have passed checksum validation and match a supported Mode S downlink format are reported.</w:t>
      </w:r>
    </w:p>
    <w:p w14:paraId="18E86FD1" w14:textId="77777777" w:rsidR="00172835" w:rsidRPr="00172835" w:rsidRDefault="003D4983" w:rsidP="00172835">
      <w:pPr>
        <w:pStyle w:val="code"/>
      </w:pPr>
      <w:r>
        <w:t>#</w:t>
      </w:r>
      <w:r w:rsidR="00375869">
        <w:t>M</w:t>
      </w:r>
      <w:r w:rsidR="002907FD">
        <w:t>DS</w:t>
      </w:r>
      <w:r w:rsidR="00172835">
        <w:t>*RAW_FRAME;(</w:t>
      </w:r>
      <w:r w:rsidR="000D0F95">
        <w:t>SOURCE,</w:t>
      </w:r>
      <w:r w:rsidR="00172835">
        <w:t>SIGS,SIGQ,TS)\r\n</w:t>
      </w:r>
    </w:p>
    <w:p w14:paraId="2816770D" w14:textId="77777777" w:rsidR="00172835" w:rsidRPr="00172835" w:rsidRDefault="00172835" w:rsidP="00172835"/>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0D0F95" w:rsidRPr="00C95BEA" w14:paraId="4D12214F" w14:textId="77777777" w:rsidTr="003D4983">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0E1E433" w14:textId="77777777" w:rsidR="000D0F95" w:rsidRPr="00C95BEA" w:rsidRDefault="000D0F95"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74FC2E06" w14:textId="77777777" w:rsidR="000D0F95" w:rsidRPr="000D0F95" w:rsidRDefault="000D0F95"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097E908C" w14:textId="77777777" w:rsidR="000D0F95" w:rsidRPr="00C95BEA" w:rsidRDefault="000D0F95"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77C0D2B" w14:textId="77777777" w:rsidR="000D0F95" w:rsidRPr="00C95BEA" w:rsidRDefault="000D0F95" w:rsidP="00E41428">
            <w:pPr>
              <w:spacing w:after="0"/>
            </w:pPr>
            <w:r w:rsidRPr="00C95BEA">
              <w:rPr>
                <w:b/>
                <w:bCs/>
              </w:rPr>
              <w:t>Example value</w:t>
            </w:r>
          </w:p>
        </w:tc>
      </w:tr>
      <w:tr w:rsidR="003D4983" w:rsidRPr="00C95BEA" w14:paraId="524F5D3A"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4B94A2C0" w14:textId="77777777" w:rsidR="003D4983" w:rsidRDefault="003D4983" w:rsidP="00E41428">
            <w:pPr>
              <w:spacing w:after="0"/>
            </w:pPr>
            <w:r>
              <w:t>#</w:t>
            </w:r>
            <w:r w:rsidR="00375869">
              <w:t>M</w:t>
            </w:r>
            <w:r w:rsidR="002907FD">
              <w:t>DS</w:t>
            </w:r>
          </w:p>
        </w:tc>
        <w:tc>
          <w:tcPr>
            <w:tcW w:w="4050" w:type="dxa"/>
            <w:tcBorders>
              <w:top w:val="single" w:sz="6" w:space="0" w:color="000000"/>
              <w:left w:val="single" w:sz="6" w:space="0" w:color="000000"/>
              <w:bottom w:val="single" w:sz="6" w:space="0" w:color="000000"/>
              <w:right w:val="single" w:sz="6" w:space="0" w:color="000000"/>
            </w:tcBorders>
            <w:vAlign w:val="center"/>
          </w:tcPr>
          <w:p w14:paraId="20346B6E" w14:textId="77777777" w:rsidR="003D4983" w:rsidRDefault="003D4983" w:rsidP="00E41428">
            <w:pPr>
              <w:spacing w:after="0"/>
            </w:pPr>
            <w:r>
              <w:t>Indicates the start of a raw Mode S frame.</w:t>
            </w:r>
          </w:p>
        </w:tc>
        <w:tc>
          <w:tcPr>
            <w:tcW w:w="1890" w:type="dxa"/>
            <w:tcBorders>
              <w:top w:val="single" w:sz="6" w:space="0" w:color="000000"/>
              <w:left w:val="single" w:sz="6" w:space="0" w:color="000000"/>
              <w:bottom w:val="single" w:sz="6" w:space="0" w:color="000000"/>
              <w:right w:val="single" w:sz="6" w:space="0" w:color="000000"/>
            </w:tcBorders>
          </w:tcPr>
          <w:p w14:paraId="160A1FF9" w14:textId="77777777" w:rsidR="003D4983" w:rsidRDefault="003D4983"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1D795219" w14:textId="77777777" w:rsidR="003D4983" w:rsidRPr="003D4983" w:rsidRDefault="003D4983" w:rsidP="00E41428">
            <w:pPr>
              <w:spacing w:after="0"/>
            </w:pPr>
          </w:p>
        </w:tc>
      </w:tr>
      <w:tr w:rsidR="000D0F95" w:rsidRPr="00C95BEA" w14:paraId="078BFC9A"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49B8533C" w14:textId="77777777" w:rsidR="000D0F95" w:rsidRPr="00C95BEA" w:rsidRDefault="000D0F95"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3F5E047B" w14:textId="77777777" w:rsidR="000D0F95" w:rsidRPr="00C95BEA" w:rsidRDefault="000D0F95" w:rsidP="00E41428">
            <w:pPr>
              <w:spacing w:after="0"/>
            </w:pPr>
            <w:r>
              <w:t>The packet contents as raw hexadecimal.</w:t>
            </w:r>
            <w:r w:rsidR="003D4983">
              <w:t xml:space="preserve">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14DEBACD" w14:textId="77777777" w:rsidR="000D0F95" w:rsidRDefault="000D0F95" w:rsidP="00E41428">
            <w:pPr>
              <w:spacing w:after="0"/>
            </w:pPr>
            <w:r>
              <w:t>Hex</w:t>
            </w:r>
            <w:r w:rsidR="00BF7A89">
              <w:t>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3FB11554" w14:textId="77777777" w:rsidR="000D0F95" w:rsidRPr="00C95BEA" w:rsidRDefault="003D4983" w:rsidP="00E41428">
            <w:pPr>
              <w:spacing w:after="0"/>
            </w:pPr>
            <w:r w:rsidRPr="003D4983">
              <w:t>8D48C22D60AB0452BFAD19A695E0</w:t>
            </w:r>
          </w:p>
        </w:tc>
      </w:tr>
      <w:tr w:rsidR="000D0F95" w:rsidRPr="00C95BEA" w14:paraId="46FA752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2066658E" w14:textId="77777777" w:rsidR="000D0F95" w:rsidRDefault="000D0F95" w:rsidP="00E41428">
            <w:pPr>
              <w:spacing w:after="0"/>
            </w:pPr>
            <w:r>
              <w:t>SOURCE</w:t>
            </w:r>
          </w:p>
        </w:tc>
        <w:tc>
          <w:tcPr>
            <w:tcW w:w="4050" w:type="dxa"/>
            <w:tcBorders>
              <w:top w:val="single" w:sz="6" w:space="0" w:color="000000"/>
              <w:left w:val="single" w:sz="6" w:space="0" w:color="000000"/>
              <w:bottom w:val="single" w:sz="6" w:space="0" w:color="000000"/>
              <w:right w:val="single" w:sz="6" w:space="0" w:color="000000"/>
            </w:tcBorders>
            <w:vAlign w:val="center"/>
          </w:tcPr>
          <w:p w14:paraId="1352C89D" w14:textId="77777777" w:rsidR="000D0F95" w:rsidRDefault="00537616" w:rsidP="00E41428">
            <w:pPr>
              <w:spacing w:after="0"/>
            </w:pPr>
            <w:r>
              <w:t xml:space="preserve">An unsigned integer </w:t>
            </w:r>
          </w:p>
        </w:tc>
        <w:tc>
          <w:tcPr>
            <w:tcW w:w="1890" w:type="dxa"/>
            <w:tcBorders>
              <w:top w:val="single" w:sz="6" w:space="0" w:color="000000"/>
              <w:left w:val="single" w:sz="6" w:space="0" w:color="000000"/>
              <w:bottom w:val="single" w:sz="6" w:space="0" w:color="000000"/>
              <w:right w:val="single" w:sz="6" w:space="0" w:color="000000"/>
            </w:tcBorders>
          </w:tcPr>
          <w:p w14:paraId="69E6E235" w14:textId="77777777" w:rsidR="000D0F95" w:rsidRPr="00C95BEA" w:rsidRDefault="00BF7A89" w:rsidP="00BF7A89">
            <w:pPr>
              <w:pStyle w:val="code"/>
            </w:pPr>
            <w:r>
              <w:t>int</w:t>
            </w:r>
            <w:r w:rsidR="006A1684">
              <w:t>16</w:t>
            </w:r>
            <w:r>
              <w:t>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9810DC7" w14:textId="77777777" w:rsidR="000D0F95" w:rsidRPr="00C95BEA" w:rsidRDefault="00537616" w:rsidP="00E41428">
            <w:pPr>
              <w:spacing w:after="0"/>
            </w:pPr>
            <w:r>
              <w:t>2</w:t>
            </w:r>
          </w:p>
        </w:tc>
      </w:tr>
      <w:tr w:rsidR="000D0F95" w:rsidRPr="00C95BEA" w14:paraId="5A087B75"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116DBF5A" w14:textId="77777777" w:rsidR="000D0F95" w:rsidRPr="00C95BEA" w:rsidRDefault="000D0F95"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3A52932C" w14:textId="77777777" w:rsidR="000D0F95" w:rsidRPr="00C95BEA" w:rsidRDefault="000D0F95" w:rsidP="00E41428">
            <w:pPr>
              <w:spacing w:after="0"/>
            </w:pPr>
            <w:r>
              <w:t>Signal strength of the packet in dBm</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0CE4D0A9"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4125966C" w14:textId="77777777" w:rsidR="000D0F95" w:rsidRPr="00C95BEA" w:rsidRDefault="003D4983" w:rsidP="00E41428">
            <w:pPr>
              <w:spacing w:after="0"/>
            </w:pPr>
            <w:r>
              <w:t>-60</w:t>
            </w:r>
          </w:p>
        </w:tc>
      </w:tr>
      <w:tr w:rsidR="000D0F95" w:rsidRPr="00C95BEA" w14:paraId="46727319"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1275299F" w14:textId="77777777" w:rsidR="000D0F95" w:rsidRPr="00C95BEA" w:rsidRDefault="000D0F95"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33CA84BD" w14:textId="77777777" w:rsidR="000D0F95" w:rsidRPr="00C95BEA" w:rsidRDefault="003D4983" w:rsidP="00E41428">
            <w:pPr>
              <w:spacing w:after="0"/>
            </w:pPr>
            <w:r>
              <w:t>Signal quality of the packet in dB</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7B53278A"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4020D404" w14:textId="77777777" w:rsidR="000D0F95" w:rsidRPr="00C95BEA" w:rsidRDefault="003D4983" w:rsidP="00E41428">
            <w:pPr>
              <w:spacing w:after="0"/>
            </w:pPr>
            <w:r>
              <w:t>2</w:t>
            </w:r>
          </w:p>
        </w:tc>
      </w:tr>
      <w:tr w:rsidR="000D0F95" w:rsidRPr="00C95BEA" w14:paraId="6E8AE510"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2FB65129" w14:textId="77777777" w:rsidR="000D0F95" w:rsidRPr="00C95BEA" w:rsidRDefault="000D0F95"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00546BE3" w14:textId="77777777" w:rsidR="000D0F95" w:rsidRPr="00C95BEA" w:rsidRDefault="000D0F95" w:rsidP="00E41428">
            <w:pPr>
              <w:spacing w:after="0"/>
            </w:pPr>
            <w:r>
              <w:t>64-bit</w:t>
            </w:r>
            <w:r w:rsidR="00BF7A89">
              <w:t xml:space="preserve"> 48MHz MLAT counter ticks, printed as a hexadecimal string. </w:t>
            </w:r>
          </w:p>
        </w:tc>
        <w:tc>
          <w:tcPr>
            <w:tcW w:w="1890" w:type="dxa"/>
            <w:tcBorders>
              <w:top w:val="single" w:sz="6" w:space="0" w:color="000000"/>
              <w:left w:val="single" w:sz="6" w:space="0" w:color="000000"/>
              <w:bottom w:val="single" w:sz="6" w:space="0" w:color="000000"/>
              <w:right w:val="single" w:sz="6" w:space="0" w:color="000000"/>
            </w:tcBorders>
          </w:tcPr>
          <w:p w14:paraId="41BB9CB6" w14:textId="77777777" w:rsidR="000D0F95"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577C344" w14:textId="77777777" w:rsidR="000D0F95" w:rsidRPr="00C95BEA" w:rsidRDefault="000D0F95" w:rsidP="00E41428">
            <w:pPr>
              <w:spacing w:after="0"/>
            </w:pPr>
            <w:r>
              <w:t>00000000FB671342</w:t>
            </w:r>
          </w:p>
        </w:tc>
      </w:tr>
    </w:tbl>
    <w:p w14:paraId="61827D17" w14:textId="77777777" w:rsidR="00884D5A" w:rsidRDefault="00884D5A" w:rsidP="00172835"/>
    <w:p w14:paraId="6605B2F2" w14:textId="77777777" w:rsidR="00CC462F" w:rsidRDefault="00537616" w:rsidP="002C3CE6">
      <w:pPr>
        <w:pStyle w:val="Heading3"/>
        <w:numPr>
          <w:ilvl w:val="2"/>
          <w:numId w:val="4"/>
        </w:numPr>
      </w:pPr>
      <w:bookmarkStart w:id="127" w:name="_Toc242110614"/>
      <w:r>
        <w:t>Raw</w:t>
      </w:r>
      <w:r w:rsidR="00CC462F">
        <w:t xml:space="preserve"> UAT</w:t>
      </w:r>
      <w:r w:rsidR="00977950">
        <w:t xml:space="preserve"> ADSB</w:t>
      </w:r>
      <w:r w:rsidR="00CC462F">
        <w:t xml:space="preserve"> Frames</w:t>
      </w:r>
      <w:bookmarkEnd w:id="127"/>
    </w:p>
    <w:p w14:paraId="03AED4B8" w14:textId="77777777" w:rsidR="00CC462F" w:rsidRDefault="00CC462F" w:rsidP="00CC462F">
      <w:r>
        <w:t xml:space="preserve">Raw UAT frames are reported in the format below. Only packets that have passed checksum validation are reported. Note that </w:t>
      </w:r>
      <w:r w:rsidR="00537616">
        <w:t>UAT uplink frames can be quite long (</w:t>
      </w:r>
      <w:r w:rsidR="00CE012C">
        <w:t>552</w:t>
      </w:r>
      <w:r w:rsidR="00537616">
        <w:t xml:space="preserve"> Bytes / 1</w:t>
      </w:r>
      <w:r w:rsidR="00CE012C">
        <w:t>104</w:t>
      </w:r>
      <w:r w:rsidR="00537616">
        <w:t xml:space="preserve"> chars), so serial buffers need to be able to handle this!</w:t>
      </w:r>
    </w:p>
    <w:p w14:paraId="65235269" w14:textId="77777777" w:rsidR="00537616" w:rsidRDefault="00537616" w:rsidP="00537616">
      <w:pPr>
        <w:pStyle w:val="code"/>
      </w:pPr>
      <w:r>
        <w:t>#U</w:t>
      </w:r>
      <w:r w:rsidR="00375869">
        <w:t>AT</w:t>
      </w:r>
      <w:r>
        <w:t>*</w:t>
      </w:r>
      <w:r w:rsidR="00977950">
        <w:t>-</w:t>
      </w:r>
      <w:r>
        <w:t>RAW_FRAME;(SIGS,SIGQ,TS)\r\n</w:t>
      </w:r>
    </w:p>
    <w:p w14:paraId="171D6F7F" w14:textId="77777777" w:rsidR="00537616" w:rsidRDefault="00537616" w:rsidP="00537616"/>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537616" w:rsidRPr="00C95BEA" w14:paraId="1A02FAF0" w14:textId="77777777" w:rsidTr="00E41428">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4B1D72" w14:textId="77777777" w:rsidR="00537616" w:rsidRPr="00C95BEA" w:rsidRDefault="00537616"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B59519" w14:textId="77777777" w:rsidR="00537616" w:rsidRPr="000D0F95" w:rsidRDefault="00537616"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5425D57E" w14:textId="77777777" w:rsidR="00537616" w:rsidRPr="00C95BEA" w:rsidRDefault="00537616"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4A7C34D0" w14:textId="77777777" w:rsidR="00537616" w:rsidRPr="00C95BEA" w:rsidRDefault="00537616" w:rsidP="00E41428">
            <w:pPr>
              <w:spacing w:after="0"/>
            </w:pPr>
            <w:r w:rsidRPr="00C95BEA">
              <w:rPr>
                <w:b/>
                <w:bCs/>
              </w:rPr>
              <w:t>Example value</w:t>
            </w:r>
          </w:p>
        </w:tc>
      </w:tr>
      <w:tr w:rsidR="00537616" w:rsidRPr="003D4983" w14:paraId="7C373F5B"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7F6187D3" w14:textId="77777777" w:rsidR="00537616" w:rsidRDefault="00537616" w:rsidP="00E41428">
            <w:pPr>
              <w:spacing w:after="0"/>
            </w:pPr>
            <w:r>
              <w:t>#U</w:t>
            </w:r>
            <w:r w:rsidR="00375869">
              <w:t>AT</w:t>
            </w:r>
          </w:p>
        </w:tc>
        <w:tc>
          <w:tcPr>
            <w:tcW w:w="4050" w:type="dxa"/>
            <w:tcBorders>
              <w:top w:val="single" w:sz="6" w:space="0" w:color="000000"/>
              <w:left w:val="single" w:sz="6" w:space="0" w:color="000000"/>
              <w:bottom w:val="single" w:sz="6" w:space="0" w:color="000000"/>
              <w:right w:val="single" w:sz="6" w:space="0" w:color="000000"/>
            </w:tcBorders>
            <w:vAlign w:val="center"/>
          </w:tcPr>
          <w:p w14:paraId="5BA4A429" w14:textId="77777777" w:rsidR="00537616" w:rsidRDefault="00537616" w:rsidP="00E41428">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563A9222" w14:textId="77777777" w:rsidR="00537616" w:rsidRDefault="00537616"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20050901" w14:textId="77777777" w:rsidR="00537616" w:rsidRPr="003D4983" w:rsidRDefault="00537616" w:rsidP="00E41428">
            <w:pPr>
              <w:spacing w:after="0"/>
            </w:pPr>
          </w:p>
        </w:tc>
      </w:tr>
      <w:tr w:rsidR="00537616" w:rsidRPr="00C95BEA" w14:paraId="0FCF3D56"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6E8677A6" w14:textId="77777777" w:rsidR="00537616" w:rsidRPr="00C95BEA" w:rsidRDefault="00537616"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37A9033B" w14:textId="77777777" w:rsidR="00537616" w:rsidRPr="00C95BEA" w:rsidRDefault="00537616" w:rsidP="00E41428">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69EDC5DF" w14:textId="77777777" w:rsidR="00537616" w:rsidRDefault="00537616" w:rsidP="00E41428">
            <w:pPr>
              <w:spacing w:after="0"/>
            </w:pPr>
            <w:r>
              <w:t>Hex</w:t>
            </w:r>
            <w:r w:rsidR="00BF7A89">
              <w:t>adecimal</w:t>
            </w:r>
            <w:r>
              <w:t xml:space="preserve">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61CCFB3D" w14:textId="77777777" w:rsidR="00537616" w:rsidRPr="00C95BEA" w:rsidRDefault="00537616" w:rsidP="00E41428">
            <w:pPr>
              <w:spacing w:after="0"/>
            </w:pPr>
          </w:p>
        </w:tc>
      </w:tr>
      <w:tr w:rsidR="00537616" w:rsidRPr="00C95BEA" w14:paraId="6249979B"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C70CE7B" w14:textId="77777777" w:rsidR="00537616" w:rsidRPr="00C95BEA" w:rsidRDefault="00537616"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2EAE0E0A" w14:textId="77777777" w:rsidR="00537616" w:rsidRPr="00C95BEA" w:rsidRDefault="00537616" w:rsidP="00E41428">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665D68CD"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88A7224" w14:textId="77777777" w:rsidR="00537616" w:rsidRPr="00C95BEA" w:rsidRDefault="00537616" w:rsidP="00E41428">
            <w:pPr>
              <w:spacing w:after="0"/>
            </w:pPr>
            <w:r>
              <w:t>-60</w:t>
            </w:r>
          </w:p>
        </w:tc>
      </w:tr>
      <w:tr w:rsidR="00537616" w:rsidRPr="00C95BEA" w14:paraId="1A0D998C"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3C4A0EEB" w14:textId="77777777" w:rsidR="00537616" w:rsidRPr="00C95BEA" w:rsidRDefault="00537616"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002B1FA6" w14:textId="77777777" w:rsidR="00537616" w:rsidRPr="00C95BEA" w:rsidRDefault="00537616" w:rsidP="00E41428">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1169C15B"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12B6D52" w14:textId="77777777" w:rsidR="00537616" w:rsidRPr="00C95BEA" w:rsidRDefault="00537616" w:rsidP="00E41428">
            <w:pPr>
              <w:spacing w:after="0"/>
            </w:pPr>
            <w:r>
              <w:t>2</w:t>
            </w:r>
          </w:p>
        </w:tc>
      </w:tr>
      <w:tr w:rsidR="00537616" w:rsidRPr="00C95BEA" w14:paraId="3DA426F5"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6C842BD" w14:textId="77777777" w:rsidR="00537616" w:rsidRPr="00C95BEA" w:rsidRDefault="00537616"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1BB50CF4" w14:textId="77777777" w:rsidR="00537616" w:rsidRPr="00C95BEA" w:rsidRDefault="00537616" w:rsidP="00E41428">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0BBE9A47" w14:textId="77777777" w:rsidR="00537616"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A313AA9" w14:textId="77777777" w:rsidR="00537616" w:rsidRPr="00C95BEA" w:rsidRDefault="00537616" w:rsidP="00E41428">
            <w:pPr>
              <w:spacing w:after="0"/>
            </w:pPr>
            <w:r>
              <w:t>00000000FB671342</w:t>
            </w:r>
          </w:p>
        </w:tc>
      </w:tr>
    </w:tbl>
    <w:p w14:paraId="5D775C5E" w14:textId="77777777" w:rsidR="00537616" w:rsidRDefault="00537616" w:rsidP="00537616"/>
    <w:p w14:paraId="471F7A69" w14:textId="77777777" w:rsidR="00B45558" w:rsidRDefault="00B45558" w:rsidP="002C3CE6">
      <w:pPr>
        <w:pStyle w:val="Heading3"/>
        <w:numPr>
          <w:ilvl w:val="2"/>
          <w:numId w:val="4"/>
        </w:numPr>
        <w:sectPr w:rsidR="00B45558" w:rsidSect="003547B7">
          <w:pgSz w:w="12240" w:h="15840"/>
          <w:pgMar w:top="720" w:right="720" w:bottom="720" w:left="720" w:header="288" w:footer="288" w:gutter="0"/>
          <w:cols w:space="720"/>
          <w:titlePg/>
          <w:docGrid w:linePitch="360"/>
        </w:sectPr>
      </w:pPr>
    </w:p>
    <w:p w14:paraId="1DA7D614" w14:textId="77777777" w:rsidR="00977950" w:rsidRDefault="00977950" w:rsidP="002C3CE6">
      <w:pPr>
        <w:pStyle w:val="Heading3"/>
        <w:numPr>
          <w:ilvl w:val="2"/>
          <w:numId w:val="4"/>
        </w:numPr>
      </w:pPr>
      <w:bookmarkStart w:id="128" w:name="_Toc242110615"/>
      <w:r>
        <w:lastRenderedPageBreak/>
        <w:t>Raw UAT Uplink Frames</w:t>
      </w:r>
      <w:bookmarkEnd w:id="128"/>
    </w:p>
    <w:p w14:paraId="4ACC7F21" w14:textId="77777777" w:rsidR="00977950" w:rsidRDefault="00977950" w:rsidP="00977950">
      <w:r>
        <w:t>Raw UAT uplink frames are reported in the format below. Only packets that have passed checksum validation are reported. Note that UAT uplink frames can be quite long (552 Bytes / 1104 chars), so serial buffers need to be able to handle this!</w:t>
      </w:r>
    </w:p>
    <w:p w14:paraId="2235E1DE" w14:textId="77777777" w:rsidR="00977950" w:rsidRDefault="00977950" w:rsidP="00977950">
      <w:pPr>
        <w:pStyle w:val="code"/>
      </w:pPr>
      <w:r>
        <w:t>#UAT*+RAW_FRAME;(SIGS,SIGQ,TS)\r\n</w:t>
      </w:r>
    </w:p>
    <w:p w14:paraId="0826C311" w14:textId="77777777" w:rsidR="00977950" w:rsidRDefault="00977950" w:rsidP="00977950"/>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977950" w:rsidRPr="00C95BEA" w14:paraId="2C41C04E" w14:textId="77777777" w:rsidTr="0029586C">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216063E" w14:textId="77777777" w:rsidR="00977950" w:rsidRPr="00C95BEA" w:rsidRDefault="00977950" w:rsidP="0029586C">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31FA52AA" w14:textId="77777777" w:rsidR="00977950" w:rsidRPr="000D0F95" w:rsidRDefault="00977950" w:rsidP="0029586C">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6B420AF0" w14:textId="77777777" w:rsidR="00977950" w:rsidRPr="00C95BEA" w:rsidRDefault="00977950" w:rsidP="0029586C">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AA8874" w14:textId="77777777" w:rsidR="00977950" w:rsidRPr="00C95BEA" w:rsidRDefault="00977950" w:rsidP="0029586C">
            <w:pPr>
              <w:spacing w:after="0"/>
            </w:pPr>
            <w:r w:rsidRPr="00C95BEA">
              <w:rPr>
                <w:b/>
                <w:bCs/>
              </w:rPr>
              <w:t>Example value</w:t>
            </w:r>
          </w:p>
        </w:tc>
      </w:tr>
      <w:tr w:rsidR="00977950" w:rsidRPr="003D4983" w14:paraId="0F6C4CE7"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717B34F8" w14:textId="77777777" w:rsidR="00977950" w:rsidRDefault="00977950" w:rsidP="0029586C">
            <w:pPr>
              <w:spacing w:after="0"/>
            </w:pPr>
            <w:r>
              <w:t>#UAT</w:t>
            </w:r>
          </w:p>
        </w:tc>
        <w:tc>
          <w:tcPr>
            <w:tcW w:w="4050" w:type="dxa"/>
            <w:tcBorders>
              <w:top w:val="single" w:sz="6" w:space="0" w:color="000000"/>
              <w:left w:val="single" w:sz="6" w:space="0" w:color="000000"/>
              <w:bottom w:val="single" w:sz="6" w:space="0" w:color="000000"/>
              <w:right w:val="single" w:sz="6" w:space="0" w:color="000000"/>
            </w:tcBorders>
            <w:vAlign w:val="center"/>
          </w:tcPr>
          <w:p w14:paraId="1EABF69F" w14:textId="77777777" w:rsidR="00977950" w:rsidRDefault="00977950" w:rsidP="0029586C">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4620F439" w14:textId="77777777" w:rsidR="00977950" w:rsidRDefault="00977950" w:rsidP="0029586C">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79460CF7" w14:textId="77777777" w:rsidR="00977950" w:rsidRPr="003D4983" w:rsidRDefault="00977950" w:rsidP="0029586C">
            <w:pPr>
              <w:spacing w:after="0"/>
            </w:pPr>
          </w:p>
        </w:tc>
      </w:tr>
      <w:tr w:rsidR="00977950" w:rsidRPr="00C95BEA" w14:paraId="4FC0BE66"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48CF066B" w14:textId="77777777" w:rsidR="00977950" w:rsidRPr="00C95BEA" w:rsidRDefault="00977950" w:rsidP="0029586C">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936222B" w14:textId="77777777" w:rsidR="00977950" w:rsidRPr="00C95BEA" w:rsidRDefault="00977950" w:rsidP="0029586C">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3CC9A9A8" w14:textId="77777777" w:rsidR="00977950" w:rsidRDefault="00977950" w:rsidP="0029586C">
            <w:pPr>
              <w:spacing w:after="0"/>
            </w:pPr>
            <w:r>
              <w:t>Hexadecimal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1F7E6A4D" w14:textId="77777777" w:rsidR="00977950" w:rsidRPr="00C95BEA" w:rsidRDefault="00977950" w:rsidP="0029586C">
            <w:pPr>
              <w:spacing w:after="0"/>
            </w:pPr>
          </w:p>
        </w:tc>
      </w:tr>
      <w:tr w:rsidR="00977950" w:rsidRPr="00C95BEA" w14:paraId="1CF7FDDB"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30553243" w14:textId="77777777" w:rsidR="00977950" w:rsidRPr="00C95BEA" w:rsidRDefault="00977950" w:rsidP="0029586C">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4F75FAB2" w14:textId="77777777" w:rsidR="00977950" w:rsidRPr="00C95BEA" w:rsidRDefault="00977950" w:rsidP="0029586C">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7C1F6E01"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CCC196B" w14:textId="77777777" w:rsidR="00977950" w:rsidRPr="00C95BEA" w:rsidRDefault="00977950" w:rsidP="0029586C">
            <w:pPr>
              <w:spacing w:after="0"/>
            </w:pPr>
            <w:r>
              <w:t>-60</w:t>
            </w:r>
          </w:p>
        </w:tc>
      </w:tr>
      <w:tr w:rsidR="00977950" w:rsidRPr="00C95BEA" w14:paraId="7B91C8B6"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70D2882F" w14:textId="77777777" w:rsidR="00977950" w:rsidRPr="00C95BEA" w:rsidRDefault="00977950" w:rsidP="0029586C">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57BF53CE" w14:textId="77777777" w:rsidR="00977950" w:rsidRPr="00C95BEA" w:rsidRDefault="00977950" w:rsidP="0029586C">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61FEF2DB"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0CB7A06A" w14:textId="77777777" w:rsidR="00977950" w:rsidRPr="00C95BEA" w:rsidRDefault="00977950" w:rsidP="0029586C">
            <w:pPr>
              <w:spacing w:after="0"/>
            </w:pPr>
            <w:r>
              <w:t>2</w:t>
            </w:r>
          </w:p>
        </w:tc>
      </w:tr>
      <w:tr w:rsidR="00977950" w:rsidRPr="00C95BEA" w14:paraId="260BD5EA"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22CDF5E4" w14:textId="77777777" w:rsidR="00977950" w:rsidRPr="00C95BEA" w:rsidRDefault="00977950" w:rsidP="0029586C">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525EE466" w14:textId="77777777" w:rsidR="00977950" w:rsidRPr="00C95BEA" w:rsidRDefault="00977950" w:rsidP="0029586C">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1D6CFC37" w14:textId="77777777" w:rsidR="00977950" w:rsidRPr="00C95BEA" w:rsidRDefault="00977950" w:rsidP="0029586C">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91497AE" w14:textId="77777777" w:rsidR="00977950" w:rsidRPr="00C95BEA" w:rsidRDefault="00977950" w:rsidP="0029586C">
            <w:pPr>
              <w:spacing w:after="0"/>
            </w:pPr>
            <w:r>
              <w:t>00000000FB671342</w:t>
            </w:r>
          </w:p>
        </w:tc>
      </w:tr>
    </w:tbl>
    <w:p w14:paraId="2F1A3478" w14:textId="77777777" w:rsidR="00977950" w:rsidRPr="00977950" w:rsidRDefault="00977950" w:rsidP="00977950"/>
    <w:p w14:paraId="1B5BBDDB" w14:textId="77777777" w:rsidR="00B45558" w:rsidRDefault="00B45558" w:rsidP="002C3CE6">
      <w:pPr>
        <w:pStyle w:val="Heading2"/>
        <w:numPr>
          <w:ilvl w:val="1"/>
          <w:numId w:val="4"/>
        </w:numPr>
        <w:sectPr w:rsidR="00B45558" w:rsidSect="003547B7">
          <w:pgSz w:w="12240" w:h="15840"/>
          <w:pgMar w:top="720" w:right="720" w:bottom="720" w:left="720" w:header="288" w:footer="288" w:gutter="0"/>
          <w:cols w:space="720"/>
          <w:titlePg/>
          <w:docGrid w:linePitch="360"/>
        </w:sectPr>
      </w:pPr>
    </w:p>
    <w:p w14:paraId="298F415E" w14:textId="77777777" w:rsidR="007809E4" w:rsidRDefault="00844400" w:rsidP="002C3CE6">
      <w:pPr>
        <w:pStyle w:val="Heading2"/>
        <w:numPr>
          <w:ilvl w:val="1"/>
          <w:numId w:val="4"/>
        </w:numPr>
      </w:pPr>
      <w:bookmarkStart w:id="129" w:name="_Toc242110616"/>
      <w:r>
        <w:lastRenderedPageBreak/>
        <w:t>Aircraft JSON WebSocket</w:t>
      </w:r>
      <w:bookmarkEnd w:id="129"/>
    </w:p>
    <w:p w14:paraId="77CB7F92" w14:textId="77777777" w:rsidR="007809E4" w:rsidRDefault="00844400">
      <w:r>
        <w:t>The ADSBee 1090 exposes a WebSocket endpoint at ws://&lt;device-ip&gt;/aircraft that streams real-time aircraft data once per second. Each update consists of one JSON object per tracked aircraft, with objects separated by newline characters. The endpoint requires no authentication and supports up to 4 simultaneous connections. Connections that are idle for 90 seconds are automatically closed.</w:t>
      </w:r>
    </w:p>
    <w:p w14:paraId="54EA0EBB" w14:textId="77777777" w:rsidR="00B45558" w:rsidRDefault="00B45558">
      <w:r>
        <w:t>The ADSBee Aircraft JSON format is intended to be compatible with the JSON format emitted by readsb (</w:t>
      </w:r>
      <w:hyperlink r:id="rId26" w:history="1">
        <w:r w:rsidRPr="00B45558">
          <w:rPr>
            <w:rStyle w:val="Hyperlink"/>
          </w:rPr>
          <w:t>https://github.com/wiedehopf/readsb/blob/dev/README-json.md</w:t>
        </w:r>
      </w:hyperlink>
      <w:r>
        <w:t>).</w:t>
      </w:r>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gridCol w:w="2200"/>
        <w:gridCol w:w="6744"/>
      </w:tblGrid>
      <w:tr w:rsidR="007809E4" w14:paraId="3518CF41" w14:textId="77777777">
        <w:tc>
          <w:tcPr>
            <w:tcW w:w="2000" w:type="dxa"/>
            <w:tcBorders>
              <w:top w:val="single" w:sz="6" w:space="0" w:color="000000"/>
              <w:left w:val="single" w:sz="6" w:space="0" w:color="000000"/>
              <w:bottom w:val="single" w:sz="6" w:space="0" w:color="000000"/>
              <w:right w:val="single" w:sz="6" w:space="0" w:color="000000"/>
            </w:tcBorders>
            <w:shd w:val="clear" w:color="auto" w:fill="FFCB00"/>
          </w:tcPr>
          <w:p w14:paraId="3243FE2A" w14:textId="77777777" w:rsidR="007809E4" w:rsidRDefault="00844400">
            <w:r>
              <w:rPr>
                <w:b/>
              </w:rPr>
              <w:t>Parameter</w:t>
            </w:r>
          </w:p>
        </w:tc>
        <w:tc>
          <w:tcPr>
            <w:tcW w:w="2200" w:type="dxa"/>
            <w:tcBorders>
              <w:top w:val="single" w:sz="6" w:space="0" w:color="000000"/>
              <w:left w:val="single" w:sz="6" w:space="0" w:color="000000"/>
              <w:bottom w:val="single" w:sz="6" w:space="0" w:color="000000"/>
              <w:right w:val="single" w:sz="6" w:space="0" w:color="000000"/>
            </w:tcBorders>
            <w:shd w:val="clear" w:color="auto" w:fill="FFCB00"/>
          </w:tcPr>
          <w:p w14:paraId="757A701D" w14:textId="77777777" w:rsidR="007809E4" w:rsidRDefault="00844400">
            <w:r>
              <w:rPr>
                <w:b/>
              </w:rPr>
              <w:t>Value</w:t>
            </w:r>
          </w:p>
        </w:tc>
        <w:tc>
          <w:tcPr>
            <w:tcW w:w="6744" w:type="dxa"/>
            <w:tcBorders>
              <w:top w:val="single" w:sz="6" w:space="0" w:color="000000"/>
              <w:left w:val="single" w:sz="6" w:space="0" w:color="000000"/>
              <w:bottom w:val="single" w:sz="6" w:space="0" w:color="000000"/>
              <w:right w:val="single" w:sz="6" w:space="0" w:color="000000"/>
            </w:tcBorders>
            <w:shd w:val="clear" w:color="auto" w:fill="FFCB00"/>
          </w:tcPr>
          <w:p w14:paraId="752C0716" w14:textId="77777777" w:rsidR="007809E4" w:rsidRDefault="00844400">
            <w:r>
              <w:rPr>
                <w:b/>
              </w:rPr>
              <w:t>Description</w:t>
            </w:r>
          </w:p>
        </w:tc>
      </w:tr>
      <w:tr w:rsidR="007809E4" w14:paraId="6C243F9B" w14:textId="77777777">
        <w:tc>
          <w:tcPr>
            <w:tcW w:w="2000" w:type="dxa"/>
            <w:tcBorders>
              <w:top w:val="single" w:sz="6" w:space="0" w:color="000000"/>
              <w:left w:val="single" w:sz="6" w:space="0" w:color="000000"/>
              <w:bottom w:val="single" w:sz="6" w:space="0" w:color="000000"/>
              <w:right w:val="single" w:sz="6" w:space="0" w:color="000000"/>
            </w:tcBorders>
          </w:tcPr>
          <w:p w14:paraId="13D3B89F" w14:textId="77777777" w:rsidR="007809E4" w:rsidRDefault="00844400">
            <w:r>
              <w:t>URL</w:t>
            </w:r>
          </w:p>
        </w:tc>
        <w:tc>
          <w:tcPr>
            <w:tcW w:w="2200" w:type="dxa"/>
            <w:tcBorders>
              <w:top w:val="single" w:sz="6" w:space="0" w:color="000000"/>
              <w:left w:val="single" w:sz="6" w:space="0" w:color="000000"/>
              <w:bottom w:val="single" w:sz="6" w:space="0" w:color="000000"/>
              <w:right w:val="single" w:sz="6" w:space="0" w:color="000000"/>
            </w:tcBorders>
          </w:tcPr>
          <w:p w14:paraId="3C5E7498" w14:textId="77777777" w:rsidR="007809E4" w:rsidRDefault="00844400">
            <w:r>
              <w:t>/aircraft</w:t>
            </w:r>
          </w:p>
        </w:tc>
        <w:tc>
          <w:tcPr>
            <w:tcW w:w="6744" w:type="dxa"/>
            <w:tcBorders>
              <w:top w:val="single" w:sz="6" w:space="0" w:color="000000"/>
              <w:left w:val="single" w:sz="6" w:space="0" w:color="000000"/>
              <w:bottom w:val="single" w:sz="6" w:space="0" w:color="000000"/>
              <w:right w:val="single" w:sz="6" w:space="0" w:color="000000"/>
            </w:tcBorders>
          </w:tcPr>
          <w:p w14:paraId="0EABB3FA" w14:textId="77777777" w:rsidR="007809E4" w:rsidRDefault="00844400">
            <w:r>
              <w:t>WebSocket URI path</w:t>
            </w:r>
          </w:p>
        </w:tc>
      </w:tr>
      <w:tr w:rsidR="007809E4" w14:paraId="497D3B1D" w14:textId="77777777">
        <w:tc>
          <w:tcPr>
            <w:tcW w:w="2000" w:type="dxa"/>
            <w:tcBorders>
              <w:top w:val="single" w:sz="6" w:space="0" w:color="000000"/>
              <w:left w:val="single" w:sz="6" w:space="0" w:color="000000"/>
              <w:bottom w:val="single" w:sz="6" w:space="0" w:color="000000"/>
              <w:right w:val="single" w:sz="6" w:space="0" w:color="000000"/>
            </w:tcBorders>
          </w:tcPr>
          <w:p w14:paraId="45A90994" w14:textId="77777777" w:rsidR="007809E4" w:rsidRDefault="00844400">
            <w:r>
              <w:t>Protocol</w:t>
            </w:r>
          </w:p>
        </w:tc>
        <w:tc>
          <w:tcPr>
            <w:tcW w:w="2200" w:type="dxa"/>
            <w:tcBorders>
              <w:top w:val="single" w:sz="6" w:space="0" w:color="000000"/>
              <w:left w:val="single" w:sz="6" w:space="0" w:color="000000"/>
              <w:bottom w:val="single" w:sz="6" w:space="0" w:color="000000"/>
              <w:right w:val="single" w:sz="6" w:space="0" w:color="000000"/>
            </w:tcBorders>
          </w:tcPr>
          <w:p w14:paraId="00E15EBE" w14:textId="77777777" w:rsidR="007809E4" w:rsidRDefault="00844400">
            <w:r>
              <w:t>WebSocket (RFC 6455)</w:t>
            </w:r>
          </w:p>
        </w:tc>
        <w:tc>
          <w:tcPr>
            <w:tcW w:w="6744" w:type="dxa"/>
            <w:tcBorders>
              <w:top w:val="single" w:sz="6" w:space="0" w:color="000000"/>
              <w:left w:val="single" w:sz="6" w:space="0" w:color="000000"/>
              <w:bottom w:val="single" w:sz="6" w:space="0" w:color="000000"/>
              <w:right w:val="single" w:sz="6" w:space="0" w:color="000000"/>
            </w:tcBorders>
          </w:tcPr>
          <w:p w14:paraId="60FC48AF" w14:textId="77777777" w:rsidR="007809E4" w:rsidRDefault="00844400">
            <w:r>
              <w:t>HTTP upgrade required</w:t>
            </w:r>
          </w:p>
        </w:tc>
      </w:tr>
      <w:tr w:rsidR="007809E4" w14:paraId="72D207C8" w14:textId="77777777">
        <w:tc>
          <w:tcPr>
            <w:tcW w:w="2000" w:type="dxa"/>
            <w:tcBorders>
              <w:top w:val="single" w:sz="6" w:space="0" w:color="000000"/>
              <w:left w:val="single" w:sz="6" w:space="0" w:color="000000"/>
              <w:bottom w:val="single" w:sz="6" w:space="0" w:color="000000"/>
              <w:right w:val="single" w:sz="6" w:space="0" w:color="000000"/>
            </w:tcBorders>
          </w:tcPr>
          <w:p w14:paraId="6451AF29" w14:textId="77777777" w:rsidR="007809E4" w:rsidRDefault="00844400">
            <w:r>
              <w:t>Update Rate</w:t>
            </w:r>
          </w:p>
        </w:tc>
        <w:tc>
          <w:tcPr>
            <w:tcW w:w="2200" w:type="dxa"/>
            <w:tcBorders>
              <w:top w:val="single" w:sz="6" w:space="0" w:color="000000"/>
              <w:left w:val="single" w:sz="6" w:space="0" w:color="000000"/>
              <w:bottom w:val="single" w:sz="6" w:space="0" w:color="000000"/>
              <w:right w:val="single" w:sz="6" w:space="0" w:color="000000"/>
            </w:tcBorders>
          </w:tcPr>
          <w:p w14:paraId="2CB999C1" w14:textId="77777777" w:rsidR="007809E4" w:rsidRDefault="00844400">
            <w:r>
              <w:t>1 Hz</w:t>
            </w:r>
          </w:p>
        </w:tc>
        <w:tc>
          <w:tcPr>
            <w:tcW w:w="6744" w:type="dxa"/>
            <w:tcBorders>
              <w:top w:val="single" w:sz="6" w:space="0" w:color="000000"/>
              <w:left w:val="single" w:sz="6" w:space="0" w:color="000000"/>
              <w:bottom w:val="single" w:sz="6" w:space="0" w:color="000000"/>
              <w:right w:val="single" w:sz="6" w:space="0" w:color="000000"/>
            </w:tcBorders>
          </w:tcPr>
          <w:p w14:paraId="674C3D21" w14:textId="77777777" w:rsidR="007809E4" w:rsidRDefault="00844400">
            <w:r>
              <w:t>Full aircraft list sent every 1000 ms</w:t>
            </w:r>
          </w:p>
        </w:tc>
      </w:tr>
      <w:tr w:rsidR="007809E4" w14:paraId="36FC9DE5" w14:textId="77777777">
        <w:tc>
          <w:tcPr>
            <w:tcW w:w="2000" w:type="dxa"/>
            <w:tcBorders>
              <w:top w:val="single" w:sz="6" w:space="0" w:color="000000"/>
              <w:left w:val="single" w:sz="6" w:space="0" w:color="000000"/>
              <w:bottom w:val="single" w:sz="6" w:space="0" w:color="000000"/>
              <w:right w:val="single" w:sz="6" w:space="0" w:color="000000"/>
            </w:tcBorders>
          </w:tcPr>
          <w:p w14:paraId="7E8179F7" w14:textId="77777777" w:rsidR="007809E4" w:rsidRDefault="00844400">
            <w:r>
              <w:t>Max Clients</w:t>
            </w:r>
          </w:p>
        </w:tc>
        <w:tc>
          <w:tcPr>
            <w:tcW w:w="2200" w:type="dxa"/>
            <w:tcBorders>
              <w:top w:val="single" w:sz="6" w:space="0" w:color="000000"/>
              <w:left w:val="single" w:sz="6" w:space="0" w:color="000000"/>
              <w:bottom w:val="single" w:sz="6" w:space="0" w:color="000000"/>
              <w:right w:val="single" w:sz="6" w:space="0" w:color="000000"/>
            </w:tcBorders>
          </w:tcPr>
          <w:p w14:paraId="4830F1BD" w14:textId="77777777" w:rsidR="007809E4" w:rsidRDefault="00844400">
            <w:r>
              <w:t>4</w:t>
            </w:r>
          </w:p>
        </w:tc>
        <w:tc>
          <w:tcPr>
            <w:tcW w:w="6744" w:type="dxa"/>
            <w:tcBorders>
              <w:top w:val="single" w:sz="6" w:space="0" w:color="000000"/>
              <w:left w:val="single" w:sz="6" w:space="0" w:color="000000"/>
              <w:bottom w:val="single" w:sz="6" w:space="0" w:color="000000"/>
              <w:right w:val="single" w:sz="6" w:space="0" w:color="000000"/>
            </w:tcBorders>
          </w:tcPr>
          <w:p w14:paraId="18B6C6FD" w14:textId="77777777" w:rsidR="007809E4" w:rsidRDefault="00844400">
            <w:r>
              <w:t>Simultaneous connections per device</w:t>
            </w:r>
          </w:p>
        </w:tc>
      </w:tr>
      <w:tr w:rsidR="007809E4" w14:paraId="6BA6BBA9" w14:textId="77777777">
        <w:tc>
          <w:tcPr>
            <w:tcW w:w="2000" w:type="dxa"/>
            <w:tcBorders>
              <w:top w:val="single" w:sz="6" w:space="0" w:color="000000"/>
              <w:left w:val="single" w:sz="6" w:space="0" w:color="000000"/>
              <w:bottom w:val="single" w:sz="6" w:space="0" w:color="000000"/>
              <w:right w:val="single" w:sz="6" w:space="0" w:color="000000"/>
            </w:tcBorders>
          </w:tcPr>
          <w:p w14:paraId="144226B2" w14:textId="77777777" w:rsidR="007809E4" w:rsidRDefault="00844400">
            <w:r>
              <w:t>Inactivity Timeout</w:t>
            </w:r>
          </w:p>
        </w:tc>
        <w:tc>
          <w:tcPr>
            <w:tcW w:w="2200" w:type="dxa"/>
            <w:tcBorders>
              <w:top w:val="single" w:sz="6" w:space="0" w:color="000000"/>
              <w:left w:val="single" w:sz="6" w:space="0" w:color="000000"/>
              <w:bottom w:val="single" w:sz="6" w:space="0" w:color="000000"/>
              <w:right w:val="single" w:sz="6" w:space="0" w:color="000000"/>
            </w:tcBorders>
          </w:tcPr>
          <w:p w14:paraId="48D33F99" w14:textId="77777777" w:rsidR="007809E4" w:rsidRDefault="00844400">
            <w:r>
              <w:t>90 s</w:t>
            </w:r>
          </w:p>
        </w:tc>
        <w:tc>
          <w:tcPr>
            <w:tcW w:w="6744" w:type="dxa"/>
            <w:tcBorders>
              <w:top w:val="single" w:sz="6" w:space="0" w:color="000000"/>
              <w:left w:val="single" w:sz="6" w:space="0" w:color="000000"/>
              <w:bottom w:val="single" w:sz="6" w:space="0" w:color="000000"/>
              <w:right w:val="single" w:sz="6" w:space="0" w:color="000000"/>
            </w:tcBorders>
          </w:tcPr>
          <w:p w14:paraId="6B3BAE9D" w14:textId="77777777" w:rsidR="007809E4" w:rsidRDefault="00844400">
            <w:r>
              <w:t>Connection closed if no data exchanged</w:t>
            </w:r>
          </w:p>
        </w:tc>
      </w:tr>
      <w:tr w:rsidR="007809E4" w14:paraId="7ACFF782" w14:textId="77777777">
        <w:tc>
          <w:tcPr>
            <w:tcW w:w="2000" w:type="dxa"/>
            <w:tcBorders>
              <w:top w:val="single" w:sz="6" w:space="0" w:color="000000"/>
              <w:left w:val="single" w:sz="6" w:space="0" w:color="000000"/>
              <w:bottom w:val="single" w:sz="6" w:space="0" w:color="000000"/>
              <w:right w:val="single" w:sz="6" w:space="0" w:color="000000"/>
            </w:tcBorders>
          </w:tcPr>
          <w:p w14:paraId="767A418B" w14:textId="77777777" w:rsidR="007809E4" w:rsidRDefault="00844400">
            <w:r>
              <w:t>Max Message Size</w:t>
            </w:r>
          </w:p>
        </w:tc>
        <w:tc>
          <w:tcPr>
            <w:tcW w:w="2200" w:type="dxa"/>
            <w:tcBorders>
              <w:top w:val="single" w:sz="6" w:space="0" w:color="000000"/>
              <w:left w:val="single" w:sz="6" w:space="0" w:color="000000"/>
              <w:bottom w:val="single" w:sz="6" w:space="0" w:color="000000"/>
              <w:right w:val="single" w:sz="6" w:space="0" w:color="000000"/>
            </w:tcBorders>
          </w:tcPr>
          <w:p w14:paraId="4B317B24" w14:textId="77777777" w:rsidR="007809E4" w:rsidRDefault="00844400">
            <w:r>
              <w:t>4000 bytes</w:t>
            </w:r>
          </w:p>
        </w:tc>
        <w:tc>
          <w:tcPr>
            <w:tcW w:w="6744" w:type="dxa"/>
            <w:tcBorders>
              <w:top w:val="single" w:sz="6" w:space="0" w:color="000000"/>
              <w:left w:val="single" w:sz="6" w:space="0" w:color="000000"/>
              <w:bottom w:val="single" w:sz="6" w:space="0" w:color="000000"/>
              <w:right w:val="single" w:sz="6" w:space="0" w:color="000000"/>
            </w:tcBorders>
          </w:tcPr>
          <w:p w14:paraId="444DE17B" w14:textId="77777777" w:rsidR="007809E4" w:rsidRDefault="00844400">
            <w:r>
              <w:t>Per WebSocket frame</w:t>
            </w:r>
          </w:p>
        </w:tc>
      </w:tr>
    </w:tbl>
    <w:p w14:paraId="17572F8A" w14:textId="77777777" w:rsidR="007809E4" w:rsidRDefault="007809E4"/>
    <w:p w14:paraId="06C7779C" w14:textId="77777777" w:rsidR="007809E4" w:rsidRDefault="00844400" w:rsidP="002C3CE6">
      <w:pPr>
        <w:pStyle w:val="Heading3"/>
        <w:numPr>
          <w:ilvl w:val="2"/>
          <w:numId w:val="4"/>
        </w:numPr>
      </w:pPr>
      <w:bookmarkStart w:id="130" w:name="_Toc242110617"/>
      <w:r>
        <w:t>Message Format</w:t>
      </w:r>
      <w:bookmarkEnd w:id="130"/>
    </w:p>
    <w:p w14:paraId="2D44512C" w14:textId="77777777" w:rsidR="007809E4" w:rsidRDefault="00844400">
      <w:r>
        <w:t>Each WebSocket message contains one or more newline-terminated JSON objects. Each object represents a single tracked aircraft. Fields are omitted when their data has not been received or is not applicable to the aircraft type; clients must treat absent fields as unknown rather than zero.</w:t>
      </w:r>
    </w:p>
    <w:p w14:paraId="30EAD2FC" w14:textId="77777777" w:rsidR="007809E4" w:rsidRDefault="00844400">
      <w:pPr>
        <w:pStyle w:val="code"/>
      </w:pPr>
      <w:r>
        <w:t>{"hex":"a1b2c3","type":"adsb_icao","flight":"UAL123 ","lat":37.62345,"lon":-122.37812,"alt_baro":37000,"gs":480,"track":270.0,"baro_rate":0,"nic":8,"nic_baro":1,"nac_p":9,"nac_v":2,"sil":3,"gva":2,"sda":2,"version":2,"rssi":-68,"messages":142}</w:t>
      </w:r>
    </w:p>
    <w:p w14:paraId="3BACEAC2" w14:textId="77777777" w:rsidR="007809E4" w:rsidRDefault="00844400">
      <w:pPr>
        <w:pStyle w:val="code"/>
      </w:pPr>
      <w:r>
        <w:t>{"hex":"c3d4e5","type":"adsb_icao","on_ground":1,"lat":37.61200,"lon":-122.38500,"alt_baro":0,"gs":12,"track":90.0,"nic":8,"nic_baro":1,"nac_p":9,"nac_v":2,"sil":3,"gva":2,"sda":2,"version":2,"rssi":-71,"messages":23}</w:t>
      </w:r>
    </w:p>
    <w:p w14:paraId="73B6ECD0" w14:textId="77777777" w:rsidR="007809E4" w:rsidRDefault="007809E4"/>
    <w:p w14:paraId="4BA7EDAF" w14:textId="77777777" w:rsidR="00B45558" w:rsidRDefault="00B45558">
      <w:pPr>
        <w:pStyle w:val="Heading3"/>
        <w:sectPr w:rsidR="00B45558" w:rsidSect="003547B7">
          <w:pgSz w:w="12240" w:h="15840"/>
          <w:pgMar w:top="720" w:right="720" w:bottom="720" w:left="720" w:header="288" w:footer="288" w:gutter="0"/>
          <w:cols w:space="720"/>
          <w:titlePg/>
          <w:docGrid w:linePitch="360"/>
        </w:sectPr>
      </w:pPr>
    </w:p>
    <w:p w14:paraId="045631AA" w14:textId="77777777" w:rsidR="007809E4" w:rsidRDefault="00844400" w:rsidP="002C3CE6">
      <w:pPr>
        <w:pStyle w:val="Heading3"/>
        <w:numPr>
          <w:ilvl w:val="2"/>
          <w:numId w:val="4"/>
        </w:numPr>
      </w:pPr>
      <w:bookmarkStart w:id="131" w:name="_Toc242110618"/>
      <w:r>
        <w:lastRenderedPageBreak/>
        <w:t>JSON Fields</w:t>
      </w:r>
      <w:bookmarkEnd w:id="131"/>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165D3BD8" w14:textId="77777777" w:rsidTr="00B45558">
        <w:tc>
          <w:tcPr>
            <w:tcW w:w="1458" w:type="dxa"/>
            <w:tcBorders>
              <w:top w:val="single" w:sz="6" w:space="0" w:color="000000"/>
              <w:left w:val="single" w:sz="6" w:space="0" w:color="000000"/>
              <w:bottom w:val="single" w:sz="6" w:space="0" w:color="000000"/>
              <w:right w:val="single" w:sz="6" w:space="0" w:color="000000"/>
            </w:tcBorders>
            <w:shd w:val="clear" w:color="auto" w:fill="FFCB00"/>
          </w:tcPr>
          <w:p w14:paraId="79BBE720" w14:textId="77777777" w:rsidR="007809E4" w:rsidRDefault="00844400">
            <w:r>
              <w:rPr>
                <w:b/>
              </w:rPr>
              <w:t>Field</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389EA273" w14:textId="77777777" w:rsidR="007809E4" w:rsidRDefault="00844400">
            <w:r>
              <w:rPr>
                <w:b/>
              </w:rPr>
              <w:t>Type</w:t>
            </w:r>
          </w:p>
        </w:tc>
        <w:tc>
          <w:tcPr>
            <w:tcW w:w="1440" w:type="dxa"/>
            <w:tcBorders>
              <w:top w:val="single" w:sz="6" w:space="0" w:color="000000"/>
              <w:left w:val="single" w:sz="6" w:space="0" w:color="000000"/>
              <w:bottom w:val="single" w:sz="6" w:space="0" w:color="000000"/>
              <w:right w:val="single" w:sz="6" w:space="0" w:color="000000"/>
            </w:tcBorders>
            <w:shd w:val="clear" w:color="auto" w:fill="FFCB00"/>
          </w:tcPr>
          <w:p w14:paraId="38CAD7F1" w14:textId="77777777" w:rsidR="007809E4" w:rsidRDefault="00844400">
            <w:r>
              <w:rPr>
                <w:b/>
              </w:rPr>
              <w:t>Condition</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8CAFAF0" w14:textId="77777777" w:rsidR="007809E4" w:rsidRDefault="00844400">
            <w:r>
              <w:rPr>
                <w:b/>
              </w:rPr>
              <w:t>Mode S</w:t>
            </w:r>
          </w:p>
        </w:tc>
        <w:tc>
          <w:tcPr>
            <w:tcW w:w="630" w:type="dxa"/>
            <w:tcBorders>
              <w:top w:val="single" w:sz="6" w:space="0" w:color="000000"/>
              <w:left w:val="single" w:sz="6" w:space="0" w:color="000000"/>
              <w:bottom w:val="single" w:sz="6" w:space="0" w:color="000000"/>
              <w:right w:val="single" w:sz="6" w:space="0" w:color="000000"/>
            </w:tcBorders>
            <w:shd w:val="clear" w:color="auto" w:fill="FFCB00"/>
          </w:tcPr>
          <w:p w14:paraId="7E09A07A" w14:textId="77777777" w:rsidR="007809E4" w:rsidRDefault="00844400">
            <w:r>
              <w:rPr>
                <w:b/>
              </w:rPr>
              <w:t>UAT</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25E599C" w14:textId="77777777" w:rsidR="007809E4" w:rsidRDefault="00844400">
            <w:r>
              <w:rPr>
                <w:b/>
              </w:rPr>
              <w:t>Units</w:t>
            </w:r>
          </w:p>
        </w:tc>
        <w:tc>
          <w:tcPr>
            <w:tcW w:w="4446" w:type="dxa"/>
            <w:tcBorders>
              <w:top w:val="single" w:sz="6" w:space="0" w:color="000000"/>
              <w:left w:val="single" w:sz="6" w:space="0" w:color="000000"/>
              <w:bottom w:val="single" w:sz="6" w:space="0" w:color="000000"/>
              <w:right w:val="single" w:sz="6" w:space="0" w:color="000000"/>
            </w:tcBorders>
            <w:shd w:val="clear" w:color="auto" w:fill="FFCB00"/>
          </w:tcPr>
          <w:p w14:paraId="08A0A817" w14:textId="77777777" w:rsidR="007809E4" w:rsidRDefault="00844400">
            <w:r>
              <w:rPr>
                <w:b/>
              </w:rPr>
              <w:t>Description</w:t>
            </w:r>
          </w:p>
        </w:tc>
      </w:tr>
      <w:tr w:rsidR="007809E4" w14:paraId="23392B9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1CD9DDF" w14:textId="77777777" w:rsidR="007809E4" w:rsidRDefault="00844400">
            <w:r>
              <w:t>hex</w:t>
            </w:r>
          </w:p>
        </w:tc>
        <w:tc>
          <w:tcPr>
            <w:tcW w:w="990" w:type="dxa"/>
            <w:tcBorders>
              <w:top w:val="single" w:sz="6" w:space="0" w:color="000000"/>
              <w:left w:val="single" w:sz="6" w:space="0" w:color="000000"/>
              <w:bottom w:val="single" w:sz="6" w:space="0" w:color="000000"/>
              <w:right w:val="single" w:sz="6" w:space="0" w:color="000000"/>
            </w:tcBorders>
          </w:tcPr>
          <w:p w14:paraId="182E23AB"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3D1B1EAE"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5474BE9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DC0AEB4"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3FAEEEF"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CACFB80" w14:textId="77777777" w:rsidR="007809E4" w:rsidRDefault="00844400">
            <w:r>
              <w:t>6-digit ICAO 24-bit address in lowercase hex. UAT non-ICAO addresses (self-assigned or TIS-B track file) are prefixed with ~.</w:t>
            </w:r>
          </w:p>
        </w:tc>
      </w:tr>
      <w:tr w:rsidR="007809E4" w14:paraId="30FE0BE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3498A94" w14:textId="77777777" w:rsidR="007809E4" w:rsidRDefault="00844400">
            <w:r>
              <w:t>type</w:t>
            </w:r>
          </w:p>
        </w:tc>
        <w:tc>
          <w:tcPr>
            <w:tcW w:w="990" w:type="dxa"/>
            <w:tcBorders>
              <w:top w:val="single" w:sz="6" w:space="0" w:color="000000"/>
              <w:left w:val="single" w:sz="6" w:space="0" w:color="000000"/>
              <w:bottom w:val="single" w:sz="6" w:space="0" w:color="000000"/>
              <w:right w:val="single" w:sz="6" w:space="0" w:color="000000"/>
            </w:tcBorders>
          </w:tcPr>
          <w:p w14:paraId="17564A5A"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646F1877"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50A68C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B630C3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1D9477E"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798839D" w14:textId="77777777" w:rsidR="007809E4" w:rsidRDefault="00844400">
            <w:r>
              <w:t>Aircraft type. Mode S: adsb_icao, adsr_icao (non-transponder), adsb_icao_nt (Class B ground vehicle). UAT: adsb_icao, adsb_other, tisb_icao, tisb_trackfile.</w:t>
            </w:r>
          </w:p>
        </w:tc>
      </w:tr>
      <w:tr w:rsidR="007809E4" w14:paraId="3CAC546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D1A9B85" w14:textId="77777777" w:rsidR="007809E4" w:rsidRDefault="00844400">
            <w:r>
              <w:t>flight</w:t>
            </w:r>
          </w:p>
        </w:tc>
        <w:tc>
          <w:tcPr>
            <w:tcW w:w="990" w:type="dxa"/>
            <w:tcBorders>
              <w:top w:val="single" w:sz="6" w:space="0" w:color="000000"/>
              <w:left w:val="single" w:sz="6" w:space="0" w:color="000000"/>
              <w:bottom w:val="single" w:sz="6" w:space="0" w:color="000000"/>
              <w:right w:val="single" w:sz="6" w:space="0" w:color="000000"/>
            </w:tcBorders>
          </w:tcPr>
          <w:p w14:paraId="20CCFC8F"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301B91C" w14:textId="77777777" w:rsidR="007809E4" w:rsidRDefault="00844400">
            <w:r>
              <w:t>If callsign received</w:t>
            </w:r>
          </w:p>
        </w:tc>
        <w:tc>
          <w:tcPr>
            <w:tcW w:w="990" w:type="dxa"/>
            <w:tcBorders>
              <w:top w:val="single" w:sz="6" w:space="0" w:color="000000"/>
              <w:left w:val="single" w:sz="6" w:space="0" w:color="000000"/>
              <w:bottom w:val="single" w:sz="6" w:space="0" w:color="000000"/>
              <w:right w:val="single" w:sz="6" w:space="0" w:color="000000"/>
            </w:tcBorders>
          </w:tcPr>
          <w:p w14:paraId="24276C19"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76AB76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40AA65C"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79CFD40" w14:textId="77777777" w:rsidR="007809E4" w:rsidRDefault="00844400">
            <w:r>
              <w:t>8-character flight identifier / callsign, right-padded with spaces.</w:t>
            </w:r>
          </w:p>
        </w:tc>
      </w:tr>
      <w:tr w:rsidR="007809E4" w14:paraId="61DD9C41"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A2E7FDB" w14:textId="77777777" w:rsidR="007809E4" w:rsidRDefault="00844400">
            <w:r>
              <w:t>squawk</w:t>
            </w:r>
          </w:p>
        </w:tc>
        <w:tc>
          <w:tcPr>
            <w:tcW w:w="990" w:type="dxa"/>
            <w:tcBorders>
              <w:top w:val="single" w:sz="6" w:space="0" w:color="000000"/>
              <w:left w:val="single" w:sz="6" w:space="0" w:color="000000"/>
              <w:bottom w:val="single" w:sz="6" w:space="0" w:color="000000"/>
              <w:right w:val="single" w:sz="6" w:space="0" w:color="000000"/>
            </w:tcBorders>
          </w:tcPr>
          <w:p w14:paraId="24EBD43E"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063A26A5" w14:textId="77777777" w:rsidR="007809E4" w:rsidRDefault="00844400">
            <w:r>
              <w:t>If squawk received</w:t>
            </w:r>
          </w:p>
        </w:tc>
        <w:tc>
          <w:tcPr>
            <w:tcW w:w="990" w:type="dxa"/>
            <w:tcBorders>
              <w:top w:val="single" w:sz="6" w:space="0" w:color="000000"/>
              <w:left w:val="single" w:sz="6" w:space="0" w:color="000000"/>
              <w:bottom w:val="single" w:sz="6" w:space="0" w:color="000000"/>
              <w:right w:val="single" w:sz="6" w:space="0" w:color="000000"/>
            </w:tcBorders>
          </w:tcPr>
          <w:p w14:paraId="7FE92C6E"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F5A6369"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9A478C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5B95422" w14:textId="77777777" w:rsidR="007809E4" w:rsidRDefault="00844400">
            <w:r>
              <w:t>4-digit octal transponder squawk code.</w:t>
            </w:r>
          </w:p>
        </w:tc>
      </w:tr>
      <w:tr w:rsidR="007809E4" w14:paraId="7F7C1F7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DC045DA" w14:textId="77777777" w:rsidR="007809E4" w:rsidRDefault="00844400">
            <w:r>
              <w:t>category</w:t>
            </w:r>
          </w:p>
        </w:tc>
        <w:tc>
          <w:tcPr>
            <w:tcW w:w="990" w:type="dxa"/>
            <w:tcBorders>
              <w:top w:val="single" w:sz="6" w:space="0" w:color="000000"/>
              <w:left w:val="single" w:sz="6" w:space="0" w:color="000000"/>
              <w:bottom w:val="single" w:sz="6" w:space="0" w:color="000000"/>
              <w:right w:val="single" w:sz="6" w:space="0" w:color="000000"/>
            </w:tcBorders>
          </w:tcPr>
          <w:p w14:paraId="244486AD"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3EF6373" w14:textId="77777777" w:rsidR="007809E4" w:rsidRDefault="00844400">
            <w:r>
              <w:t>If category received</w:t>
            </w:r>
          </w:p>
        </w:tc>
        <w:tc>
          <w:tcPr>
            <w:tcW w:w="990" w:type="dxa"/>
            <w:tcBorders>
              <w:top w:val="single" w:sz="6" w:space="0" w:color="000000"/>
              <w:left w:val="single" w:sz="6" w:space="0" w:color="000000"/>
              <w:bottom w:val="single" w:sz="6" w:space="0" w:color="000000"/>
              <w:right w:val="single" w:sz="6" w:space="0" w:color="000000"/>
            </w:tcBorders>
          </w:tcPr>
          <w:p w14:paraId="41C7335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209F83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83F46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843E385" w14:textId="77777777" w:rsidR="007809E4" w:rsidRDefault="00844400">
            <w:r>
              <w:t>Emitter category in readsb A0-D7 format. Letter A-D = set 0-3; digit 0-7 = subcategory.</w:t>
            </w:r>
          </w:p>
        </w:tc>
      </w:tr>
      <w:tr w:rsidR="007809E4" w14:paraId="76F5484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7CFC9E8" w14:textId="77777777" w:rsidR="007809E4" w:rsidRDefault="00844400">
            <w:r>
              <w:t>lat</w:t>
            </w:r>
          </w:p>
        </w:tc>
        <w:tc>
          <w:tcPr>
            <w:tcW w:w="990" w:type="dxa"/>
            <w:tcBorders>
              <w:top w:val="single" w:sz="6" w:space="0" w:color="000000"/>
              <w:left w:val="single" w:sz="6" w:space="0" w:color="000000"/>
              <w:bottom w:val="single" w:sz="6" w:space="0" w:color="000000"/>
              <w:right w:val="single" w:sz="6" w:space="0" w:color="000000"/>
            </w:tcBorders>
          </w:tcPr>
          <w:p w14:paraId="5981B39A"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FD4117B" w14:textId="77777777" w:rsidR="007809E4" w:rsidRDefault="00844400">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65AF83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9478FD1"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965092F"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641E3C1E" w14:textId="77777777" w:rsidR="007809E4" w:rsidRDefault="00844400">
            <w:r>
              <w:t>WGS-84 latitude, 5 decimal places (~1.1 m resolution).</w:t>
            </w:r>
          </w:p>
        </w:tc>
      </w:tr>
      <w:tr w:rsidR="007809E4" w14:paraId="5288C27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AE1BB08" w14:textId="77777777" w:rsidR="007809E4" w:rsidRDefault="00844400">
            <w:r>
              <w:t>lon</w:t>
            </w:r>
          </w:p>
        </w:tc>
        <w:tc>
          <w:tcPr>
            <w:tcW w:w="990" w:type="dxa"/>
            <w:tcBorders>
              <w:top w:val="single" w:sz="6" w:space="0" w:color="000000"/>
              <w:left w:val="single" w:sz="6" w:space="0" w:color="000000"/>
              <w:bottom w:val="single" w:sz="6" w:space="0" w:color="000000"/>
              <w:right w:val="single" w:sz="6" w:space="0" w:color="000000"/>
            </w:tcBorders>
          </w:tcPr>
          <w:p w14:paraId="00D0FE7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6CBE1B67" w14:textId="77777777" w:rsidR="007809E4" w:rsidRDefault="00844400">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542E1CE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817B119"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F1C422"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8FDFABB" w14:textId="77777777" w:rsidR="007809E4" w:rsidRDefault="00844400">
            <w:r>
              <w:t>WGS-84 longitude, 5 decimal places (~1.1 m resolution).</w:t>
            </w:r>
          </w:p>
        </w:tc>
      </w:tr>
      <w:tr w:rsidR="007809E4" w14:paraId="5A0D1A0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A0D1A01" w14:textId="77777777" w:rsidR="007809E4" w:rsidRDefault="00844400">
            <w:r>
              <w:t>r_dst</w:t>
            </w:r>
          </w:p>
        </w:tc>
        <w:tc>
          <w:tcPr>
            <w:tcW w:w="990" w:type="dxa"/>
            <w:tcBorders>
              <w:top w:val="single" w:sz="6" w:space="0" w:color="000000"/>
              <w:left w:val="single" w:sz="6" w:space="0" w:color="000000"/>
              <w:bottom w:val="single" w:sz="6" w:space="0" w:color="000000"/>
              <w:right w:val="single" w:sz="6" w:space="0" w:color="000000"/>
            </w:tcBorders>
          </w:tcPr>
          <w:p w14:paraId="5A0D1A0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A0D1A03" w14:textId="77777777" w:rsidR="007809E4" w:rsidRDefault="00844400">
            <w:r>
              <w:t>If distance known</w:t>
            </w:r>
          </w:p>
        </w:tc>
        <w:tc>
          <w:tcPr>
            <w:tcW w:w="990" w:type="dxa"/>
            <w:tcBorders>
              <w:top w:val="single" w:sz="6" w:space="0" w:color="000000"/>
              <w:left w:val="single" w:sz="6" w:space="0" w:color="000000"/>
              <w:bottom w:val="single" w:sz="6" w:space="0" w:color="000000"/>
              <w:right w:val="single" w:sz="6" w:space="0" w:color="000000"/>
            </w:tcBorders>
          </w:tcPr>
          <w:p w14:paraId="5A0D1A04"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A0D1A0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A0D1A06" w14:textId="77777777" w:rsidR="007809E4" w:rsidRDefault="00844400" w:rsidP="00B45558">
            <w:pPr>
              <w:jc w:val="center"/>
            </w:pPr>
            <w:r>
              <w:t>NM</w:t>
            </w:r>
          </w:p>
        </w:tc>
        <w:tc>
          <w:tcPr>
            <w:tcW w:w="4446" w:type="dxa"/>
            <w:tcBorders>
              <w:top w:val="single" w:sz="6" w:space="0" w:color="000000"/>
              <w:left w:val="single" w:sz="6" w:space="0" w:color="000000"/>
              <w:bottom w:val="single" w:sz="6" w:space="0" w:color="000000"/>
              <w:right w:val="single" w:sz="6" w:space="0" w:color="000000"/>
            </w:tcBorders>
          </w:tcPr>
          <w:p w14:paraId="5A0D1A07" w14:textId="77777777" w:rsidR="007809E4" w:rsidRDefault="00844400">
            <w:r>
              <w:t>Distance from the receiver position (see AT+RX_POSITION), 3 decimal places. Within 0.015% + 1 m of the WGS-84 geodesic distance up to 600 km.</w:t>
            </w:r>
          </w:p>
        </w:tc>
      </w:tr>
      <w:tr w:rsidR="007809E4" w14:paraId="5A0D1A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A0D1A11" w14:textId="77777777" w:rsidR="007809E4" w:rsidRDefault="00844400">
            <w:r>
              <w:t>r_dir</w:t>
            </w:r>
          </w:p>
        </w:tc>
        <w:tc>
          <w:tcPr>
            <w:tcW w:w="990" w:type="dxa"/>
            <w:tcBorders>
              <w:top w:val="single" w:sz="6" w:space="0" w:color="000000"/>
              <w:left w:val="single" w:sz="6" w:space="0" w:color="000000"/>
              <w:bottom w:val="single" w:sz="6" w:space="0" w:color="000000"/>
              <w:right w:val="single" w:sz="6" w:space="0" w:color="000000"/>
            </w:tcBorders>
          </w:tcPr>
          <w:p w14:paraId="5A0D1A1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A0D1A13" w14:textId="77777777" w:rsidR="007809E4" w:rsidRDefault="00844400">
            <w:r>
              <w:t>If distance known</w:t>
            </w:r>
          </w:p>
        </w:tc>
        <w:tc>
          <w:tcPr>
            <w:tcW w:w="990" w:type="dxa"/>
            <w:tcBorders>
              <w:top w:val="single" w:sz="6" w:space="0" w:color="000000"/>
              <w:left w:val="single" w:sz="6" w:space="0" w:color="000000"/>
              <w:bottom w:val="single" w:sz="6" w:space="0" w:color="000000"/>
              <w:right w:val="single" w:sz="6" w:space="0" w:color="000000"/>
            </w:tcBorders>
          </w:tcPr>
          <w:p w14:paraId="5A0D1A14"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A0D1A1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A0D1A16"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5A0D1A17" w14:textId="77777777" w:rsidR="007809E4" w:rsidRDefault="00844400">
            <w:r>
              <w:t>Bearing from the receiver position, clockwise from true north, 1 decimal place. Within 0.2 degrees of the WGS-84 geodesic bearing.</w:t>
            </w:r>
          </w:p>
        </w:tc>
      </w:tr>
      <w:tr w:rsidR="007809E4" w14:paraId="1B0A38C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399CDC3" w14:textId="77777777" w:rsidR="007809E4" w:rsidRDefault="00844400">
            <w:r>
              <w:t>alt_baro</w:t>
            </w:r>
          </w:p>
        </w:tc>
        <w:tc>
          <w:tcPr>
            <w:tcW w:w="990" w:type="dxa"/>
            <w:tcBorders>
              <w:top w:val="single" w:sz="6" w:space="0" w:color="000000"/>
              <w:left w:val="single" w:sz="6" w:space="0" w:color="000000"/>
              <w:bottom w:val="single" w:sz="6" w:space="0" w:color="000000"/>
              <w:right w:val="single" w:sz="6" w:space="0" w:color="000000"/>
            </w:tcBorders>
          </w:tcPr>
          <w:p w14:paraId="1E778CF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B6741AF" w14:textId="77777777" w:rsidR="007809E4" w:rsidRDefault="00844400">
            <w:r>
              <w:t>If baro altitude valid</w:t>
            </w:r>
          </w:p>
        </w:tc>
        <w:tc>
          <w:tcPr>
            <w:tcW w:w="990" w:type="dxa"/>
            <w:tcBorders>
              <w:top w:val="single" w:sz="6" w:space="0" w:color="000000"/>
              <w:left w:val="single" w:sz="6" w:space="0" w:color="000000"/>
              <w:bottom w:val="single" w:sz="6" w:space="0" w:color="000000"/>
              <w:right w:val="single" w:sz="6" w:space="0" w:color="000000"/>
            </w:tcBorders>
          </w:tcPr>
          <w:p w14:paraId="734FB6A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41E3972"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68EA71A" w14:textId="77777777" w:rsidR="007809E4" w:rsidRDefault="00844400"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49AD5E5F" w14:textId="77777777" w:rsidR="007809E4" w:rsidRDefault="00844400">
            <w:r>
              <w:t>Barometric pressure altitude.</w:t>
            </w:r>
          </w:p>
        </w:tc>
      </w:tr>
      <w:tr w:rsidR="007809E4" w14:paraId="2AABD5A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2302092" w14:textId="77777777" w:rsidR="007809E4" w:rsidRDefault="00844400">
            <w:r>
              <w:t>alt_geom</w:t>
            </w:r>
          </w:p>
        </w:tc>
        <w:tc>
          <w:tcPr>
            <w:tcW w:w="990" w:type="dxa"/>
            <w:tcBorders>
              <w:top w:val="single" w:sz="6" w:space="0" w:color="000000"/>
              <w:left w:val="single" w:sz="6" w:space="0" w:color="000000"/>
              <w:bottom w:val="single" w:sz="6" w:space="0" w:color="000000"/>
              <w:right w:val="single" w:sz="6" w:space="0" w:color="000000"/>
            </w:tcBorders>
          </w:tcPr>
          <w:p w14:paraId="3B5E86C9"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3465AFB3" w14:textId="77777777" w:rsidR="007809E4" w:rsidRDefault="00844400">
            <w:r>
              <w:t>If GNSS altitude valid</w:t>
            </w:r>
          </w:p>
        </w:tc>
        <w:tc>
          <w:tcPr>
            <w:tcW w:w="990" w:type="dxa"/>
            <w:tcBorders>
              <w:top w:val="single" w:sz="6" w:space="0" w:color="000000"/>
              <w:left w:val="single" w:sz="6" w:space="0" w:color="000000"/>
              <w:bottom w:val="single" w:sz="6" w:space="0" w:color="000000"/>
              <w:right w:val="single" w:sz="6" w:space="0" w:color="000000"/>
            </w:tcBorders>
          </w:tcPr>
          <w:p w14:paraId="3C12485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46DCAB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0655D3" w14:textId="77777777" w:rsidR="007809E4" w:rsidRDefault="00844400"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451751D9" w14:textId="77777777" w:rsidR="007809E4" w:rsidRDefault="00844400">
            <w:r>
              <w:t>Geometric (GNSS/GPS) altitude.</w:t>
            </w:r>
          </w:p>
        </w:tc>
      </w:tr>
      <w:tr w:rsidR="007809E4" w14:paraId="7144C89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D2FA5F5" w14:textId="77777777" w:rsidR="007809E4" w:rsidRDefault="00844400">
            <w:r>
              <w:t>gs</w:t>
            </w:r>
          </w:p>
        </w:tc>
        <w:tc>
          <w:tcPr>
            <w:tcW w:w="990" w:type="dxa"/>
            <w:tcBorders>
              <w:top w:val="single" w:sz="6" w:space="0" w:color="000000"/>
              <w:left w:val="single" w:sz="6" w:space="0" w:color="000000"/>
              <w:bottom w:val="single" w:sz="6" w:space="0" w:color="000000"/>
              <w:right w:val="single" w:sz="6" w:space="0" w:color="000000"/>
            </w:tcBorders>
          </w:tcPr>
          <w:p w14:paraId="47FE7661"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81040EE" w14:textId="77777777" w:rsidR="007809E4" w:rsidRDefault="00844400">
            <w:r>
              <w:t>If speed valid</w:t>
            </w:r>
          </w:p>
        </w:tc>
        <w:tc>
          <w:tcPr>
            <w:tcW w:w="990" w:type="dxa"/>
            <w:tcBorders>
              <w:top w:val="single" w:sz="6" w:space="0" w:color="000000"/>
              <w:left w:val="single" w:sz="6" w:space="0" w:color="000000"/>
              <w:bottom w:val="single" w:sz="6" w:space="0" w:color="000000"/>
              <w:right w:val="single" w:sz="6" w:space="0" w:color="000000"/>
            </w:tcBorders>
          </w:tcPr>
          <w:p w14:paraId="7297AE3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00295C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E3980A9" w14:textId="77777777" w:rsidR="007809E4" w:rsidRDefault="00844400" w:rsidP="00B45558">
            <w:pPr>
              <w:jc w:val="center"/>
            </w:pPr>
            <w:r>
              <w:t>kt</w:t>
            </w:r>
          </w:p>
        </w:tc>
        <w:tc>
          <w:tcPr>
            <w:tcW w:w="4446" w:type="dxa"/>
            <w:tcBorders>
              <w:top w:val="single" w:sz="6" w:space="0" w:color="000000"/>
              <w:left w:val="single" w:sz="6" w:space="0" w:color="000000"/>
              <w:bottom w:val="single" w:sz="6" w:space="0" w:color="000000"/>
              <w:right w:val="single" w:sz="6" w:space="0" w:color="000000"/>
            </w:tcBorders>
          </w:tcPr>
          <w:p w14:paraId="3F09AD29" w14:textId="77777777" w:rsidR="007809E4" w:rsidRDefault="00844400">
            <w:r>
              <w:t>Ground speed.</w:t>
            </w:r>
          </w:p>
        </w:tc>
      </w:tr>
      <w:tr w:rsidR="007809E4" w14:paraId="13D2017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6D07317" w14:textId="77777777" w:rsidR="007809E4" w:rsidRDefault="00844400">
            <w:r>
              <w:t>track</w:t>
            </w:r>
          </w:p>
        </w:tc>
        <w:tc>
          <w:tcPr>
            <w:tcW w:w="990" w:type="dxa"/>
            <w:tcBorders>
              <w:top w:val="single" w:sz="6" w:space="0" w:color="000000"/>
              <w:left w:val="single" w:sz="6" w:space="0" w:color="000000"/>
              <w:bottom w:val="single" w:sz="6" w:space="0" w:color="000000"/>
              <w:right w:val="single" w:sz="6" w:space="0" w:color="000000"/>
            </w:tcBorders>
          </w:tcPr>
          <w:p w14:paraId="35DC2D9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ACD0963" w14:textId="77777777" w:rsidR="007809E4" w:rsidRDefault="00844400">
            <w:r>
              <w:t>If direction valid, not heading</w:t>
            </w:r>
          </w:p>
        </w:tc>
        <w:tc>
          <w:tcPr>
            <w:tcW w:w="990" w:type="dxa"/>
            <w:tcBorders>
              <w:top w:val="single" w:sz="6" w:space="0" w:color="000000"/>
              <w:left w:val="single" w:sz="6" w:space="0" w:color="000000"/>
              <w:bottom w:val="single" w:sz="6" w:space="0" w:color="000000"/>
              <w:right w:val="single" w:sz="6" w:space="0" w:color="000000"/>
            </w:tcBorders>
          </w:tcPr>
          <w:p w14:paraId="06EE028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3E35CD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46D8A9B"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296B48BB" w14:textId="77777777" w:rsidR="007809E4" w:rsidRDefault="00844400">
            <w:r>
              <w:t>True track over ground, 1 decimal place.</w:t>
            </w:r>
          </w:p>
        </w:tc>
      </w:tr>
      <w:tr w:rsidR="007809E4" w14:paraId="1A126B3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A8F9376" w14:textId="77777777" w:rsidR="007809E4" w:rsidRDefault="00844400">
            <w:r>
              <w:t>mag_heading</w:t>
            </w:r>
          </w:p>
        </w:tc>
        <w:tc>
          <w:tcPr>
            <w:tcW w:w="990" w:type="dxa"/>
            <w:tcBorders>
              <w:top w:val="single" w:sz="6" w:space="0" w:color="000000"/>
              <w:left w:val="single" w:sz="6" w:space="0" w:color="000000"/>
              <w:bottom w:val="single" w:sz="6" w:space="0" w:color="000000"/>
              <w:right w:val="single" w:sz="6" w:space="0" w:color="000000"/>
            </w:tcBorders>
          </w:tcPr>
          <w:p w14:paraId="71191684"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6A81C182" w14:textId="77777777" w:rsidR="007809E4" w:rsidRDefault="00844400">
            <w:r>
              <w:t>If heading valid, magnetic</w:t>
            </w:r>
          </w:p>
        </w:tc>
        <w:tc>
          <w:tcPr>
            <w:tcW w:w="990" w:type="dxa"/>
            <w:tcBorders>
              <w:top w:val="single" w:sz="6" w:space="0" w:color="000000"/>
              <w:left w:val="single" w:sz="6" w:space="0" w:color="000000"/>
              <w:bottom w:val="single" w:sz="6" w:space="0" w:color="000000"/>
              <w:right w:val="single" w:sz="6" w:space="0" w:color="000000"/>
            </w:tcBorders>
          </w:tcPr>
          <w:p w14:paraId="0EE9864D"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FD1E4EE"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24857B4"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C5954AE" w14:textId="77777777" w:rsidR="007809E4" w:rsidRDefault="00844400">
            <w:r>
              <w:t>Magnetic heading, 1 decimal place.</w:t>
            </w:r>
          </w:p>
        </w:tc>
      </w:tr>
      <w:tr w:rsidR="007809E4" w14:paraId="573DD15E"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FA79B7B" w14:textId="77777777" w:rsidR="007809E4" w:rsidRDefault="00844400">
            <w:r>
              <w:t>true_heading</w:t>
            </w:r>
          </w:p>
        </w:tc>
        <w:tc>
          <w:tcPr>
            <w:tcW w:w="990" w:type="dxa"/>
            <w:tcBorders>
              <w:top w:val="single" w:sz="6" w:space="0" w:color="000000"/>
              <w:left w:val="single" w:sz="6" w:space="0" w:color="000000"/>
              <w:bottom w:val="single" w:sz="6" w:space="0" w:color="000000"/>
              <w:right w:val="single" w:sz="6" w:space="0" w:color="000000"/>
            </w:tcBorders>
          </w:tcPr>
          <w:p w14:paraId="6C04A59B"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0952290B" w14:textId="77777777" w:rsidR="007809E4" w:rsidRDefault="00844400">
            <w:r>
              <w:t>If heading valid, true north</w:t>
            </w:r>
          </w:p>
        </w:tc>
        <w:tc>
          <w:tcPr>
            <w:tcW w:w="990" w:type="dxa"/>
            <w:tcBorders>
              <w:top w:val="single" w:sz="6" w:space="0" w:color="000000"/>
              <w:left w:val="single" w:sz="6" w:space="0" w:color="000000"/>
              <w:bottom w:val="single" w:sz="6" w:space="0" w:color="000000"/>
              <w:right w:val="single" w:sz="6" w:space="0" w:color="000000"/>
            </w:tcBorders>
          </w:tcPr>
          <w:p w14:paraId="2FFD368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021C75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AE91678"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6B0FC678" w14:textId="77777777" w:rsidR="007809E4" w:rsidRDefault="00844400">
            <w:r>
              <w:t>True heading, 1 decimal place.</w:t>
            </w:r>
          </w:p>
        </w:tc>
      </w:tr>
      <w:tr w:rsidR="007809E4" w14:paraId="49EDF88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995F303" w14:textId="77777777" w:rsidR="007809E4" w:rsidRDefault="00844400">
            <w:r>
              <w:t>baro_rate</w:t>
            </w:r>
          </w:p>
        </w:tc>
        <w:tc>
          <w:tcPr>
            <w:tcW w:w="990" w:type="dxa"/>
            <w:tcBorders>
              <w:top w:val="single" w:sz="6" w:space="0" w:color="000000"/>
              <w:left w:val="single" w:sz="6" w:space="0" w:color="000000"/>
              <w:bottom w:val="single" w:sz="6" w:space="0" w:color="000000"/>
              <w:right w:val="single" w:sz="6" w:space="0" w:color="000000"/>
            </w:tcBorders>
          </w:tcPr>
          <w:p w14:paraId="0898C190"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746745F" w14:textId="77777777" w:rsidR="007809E4" w:rsidRDefault="00844400">
            <w:r>
              <w:t>If baro vertical rate valid</w:t>
            </w:r>
          </w:p>
        </w:tc>
        <w:tc>
          <w:tcPr>
            <w:tcW w:w="990" w:type="dxa"/>
            <w:tcBorders>
              <w:top w:val="single" w:sz="6" w:space="0" w:color="000000"/>
              <w:left w:val="single" w:sz="6" w:space="0" w:color="000000"/>
              <w:bottom w:val="single" w:sz="6" w:space="0" w:color="000000"/>
              <w:right w:val="single" w:sz="6" w:space="0" w:color="000000"/>
            </w:tcBorders>
          </w:tcPr>
          <w:p w14:paraId="14EB50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26EDAB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1CA2DB9" w14:textId="77777777" w:rsidR="007809E4" w:rsidRDefault="00844400"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1448DA5E" w14:textId="77777777" w:rsidR="007809E4" w:rsidRDefault="00844400">
            <w:r>
              <w:t>Barometric vertical rate of climb/descent.</w:t>
            </w:r>
          </w:p>
        </w:tc>
      </w:tr>
      <w:tr w:rsidR="007809E4" w14:paraId="1B0AA03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9652019" w14:textId="77777777" w:rsidR="007809E4" w:rsidRDefault="00844400">
            <w:r>
              <w:t>geom_rate</w:t>
            </w:r>
          </w:p>
        </w:tc>
        <w:tc>
          <w:tcPr>
            <w:tcW w:w="990" w:type="dxa"/>
            <w:tcBorders>
              <w:top w:val="single" w:sz="6" w:space="0" w:color="000000"/>
              <w:left w:val="single" w:sz="6" w:space="0" w:color="000000"/>
              <w:bottom w:val="single" w:sz="6" w:space="0" w:color="000000"/>
              <w:right w:val="single" w:sz="6" w:space="0" w:color="000000"/>
            </w:tcBorders>
          </w:tcPr>
          <w:p w14:paraId="478D47FB"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20F4D6A" w14:textId="77777777" w:rsidR="007809E4" w:rsidRDefault="00844400">
            <w:r>
              <w:t xml:space="preserve">If GNSS vertical rate </w:t>
            </w:r>
            <w:r>
              <w:lastRenderedPageBreak/>
              <w:t>valid</w:t>
            </w:r>
          </w:p>
        </w:tc>
        <w:tc>
          <w:tcPr>
            <w:tcW w:w="990" w:type="dxa"/>
            <w:tcBorders>
              <w:top w:val="single" w:sz="6" w:space="0" w:color="000000"/>
              <w:left w:val="single" w:sz="6" w:space="0" w:color="000000"/>
              <w:bottom w:val="single" w:sz="6" w:space="0" w:color="000000"/>
              <w:right w:val="single" w:sz="6" w:space="0" w:color="000000"/>
            </w:tcBorders>
          </w:tcPr>
          <w:p w14:paraId="70199E31" w14:textId="77777777" w:rsidR="007809E4" w:rsidRDefault="00844400" w:rsidP="00B45558">
            <w:pPr>
              <w:jc w:val="center"/>
            </w:pPr>
            <w:r>
              <w:lastRenderedPageBreak/>
              <w:t>✓</w:t>
            </w:r>
          </w:p>
        </w:tc>
        <w:tc>
          <w:tcPr>
            <w:tcW w:w="630" w:type="dxa"/>
            <w:tcBorders>
              <w:top w:val="single" w:sz="6" w:space="0" w:color="000000"/>
              <w:left w:val="single" w:sz="6" w:space="0" w:color="000000"/>
              <w:bottom w:val="single" w:sz="6" w:space="0" w:color="000000"/>
              <w:right w:val="single" w:sz="6" w:space="0" w:color="000000"/>
            </w:tcBorders>
          </w:tcPr>
          <w:p w14:paraId="21D6B0F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44FD49D" w14:textId="77777777" w:rsidR="007809E4" w:rsidRDefault="00844400"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459C5F8E" w14:textId="77777777" w:rsidR="007809E4" w:rsidRDefault="00844400">
            <w:r>
              <w:t xml:space="preserve">Geometric (GNSS) vertical rate of </w:t>
            </w:r>
            <w:r>
              <w:lastRenderedPageBreak/>
              <w:t>climb/descent.</w:t>
            </w:r>
          </w:p>
        </w:tc>
      </w:tr>
      <w:tr w:rsidR="007809E4" w14:paraId="65ED269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1B1C284" w14:textId="77777777" w:rsidR="007809E4" w:rsidRDefault="00844400">
            <w:r>
              <w:lastRenderedPageBreak/>
              <w:t>nic</w:t>
            </w:r>
          </w:p>
        </w:tc>
        <w:tc>
          <w:tcPr>
            <w:tcW w:w="990" w:type="dxa"/>
            <w:tcBorders>
              <w:top w:val="single" w:sz="6" w:space="0" w:color="000000"/>
              <w:left w:val="single" w:sz="6" w:space="0" w:color="000000"/>
              <w:bottom w:val="single" w:sz="6" w:space="0" w:color="000000"/>
              <w:right w:val="single" w:sz="6" w:space="0" w:color="000000"/>
            </w:tcBorders>
          </w:tcPr>
          <w:p w14:paraId="1B7FF595"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6FD0E61"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051D610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3200F73"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FD9AAD"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F23A7E8" w14:textId="77777777" w:rsidR="007809E4" w:rsidRDefault="00844400">
            <w:r>
              <w:t>Navigation Integrity Category (0-11).</w:t>
            </w:r>
          </w:p>
        </w:tc>
      </w:tr>
      <w:tr w:rsidR="007809E4" w14:paraId="79BB820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5EDD78D" w14:textId="77777777" w:rsidR="007809E4" w:rsidRDefault="00844400">
            <w:r>
              <w:t>nic_baro</w:t>
            </w:r>
          </w:p>
        </w:tc>
        <w:tc>
          <w:tcPr>
            <w:tcW w:w="990" w:type="dxa"/>
            <w:tcBorders>
              <w:top w:val="single" w:sz="6" w:space="0" w:color="000000"/>
              <w:left w:val="single" w:sz="6" w:space="0" w:color="000000"/>
              <w:bottom w:val="single" w:sz="6" w:space="0" w:color="000000"/>
              <w:right w:val="single" w:sz="6" w:space="0" w:color="000000"/>
            </w:tcBorders>
          </w:tcPr>
          <w:p w14:paraId="2073299F"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7D1073B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7B34A4E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DA6EED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825552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B403845" w14:textId="77777777" w:rsidR="007809E4" w:rsidRDefault="00844400">
            <w:r>
              <w:t>Navigation Integrity Category Barometric (0-4).</w:t>
            </w:r>
          </w:p>
        </w:tc>
      </w:tr>
      <w:tr w:rsidR="007809E4" w14:paraId="27C508EF"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97789DA" w14:textId="77777777" w:rsidR="007809E4" w:rsidRDefault="00844400">
            <w:r>
              <w:t>nac_p</w:t>
            </w:r>
          </w:p>
        </w:tc>
        <w:tc>
          <w:tcPr>
            <w:tcW w:w="990" w:type="dxa"/>
            <w:tcBorders>
              <w:top w:val="single" w:sz="6" w:space="0" w:color="000000"/>
              <w:left w:val="single" w:sz="6" w:space="0" w:color="000000"/>
              <w:bottom w:val="single" w:sz="6" w:space="0" w:color="000000"/>
              <w:right w:val="single" w:sz="6" w:space="0" w:color="000000"/>
            </w:tcBorders>
          </w:tcPr>
          <w:p w14:paraId="69F0451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4197557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5B706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974086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372D8B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7EFDB83" w14:textId="77777777" w:rsidR="007809E4" w:rsidRDefault="00844400">
            <w:r>
              <w:t>Navigation Accuracy Category - Position (0-11).</w:t>
            </w:r>
          </w:p>
        </w:tc>
      </w:tr>
      <w:tr w:rsidR="007809E4" w14:paraId="3CBF2FA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CF47238" w14:textId="77777777" w:rsidR="007809E4" w:rsidRDefault="00844400">
            <w:r>
              <w:t>nac_v</w:t>
            </w:r>
          </w:p>
        </w:tc>
        <w:tc>
          <w:tcPr>
            <w:tcW w:w="990" w:type="dxa"/>
            <w:tcBorders>
              <w:top w:val="single" w:sz="6" w:space="0" w:color="000000"/>
              <w:left w:val="single" w:sz="6" w:space="0" w:color="000000"/>
              <w:bottom w:val="single" w:sz="6" w:space="0" w:color="000000"/>
              <w:right w:val="single" w:sz="6" w:space="0" w:color="000000"/>
            </w:tcBorders>
          </w:tcPr>
          <w:p w14:paraId="58CEAD6D"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BE01BB2"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2F934120"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F362AB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C1169E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631877F7" w14:textId="77777777" w:rsidR="007809E4" w:rsidRDefault="00844400">
            <w:r>
              <w:t>Navigation Accuracy Category - Velocity (0-4).</w:t>
            </w:r>
          </w:p>
        </w:tc>
      </w:tr>
      <w:tr w:rsidR="007809E4" w14:paraId="677AE1F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D93C2E2" w14:textId="77777777" w:rsidR="007809E4" w:rsidRDefault="00844400">
            <w:r>
              <w:t>sil</w:t>
            </w:r>
          </w:p>
        </w:tc>
        <w:tc>
          <w:tcPr>
            <w:tcW w:w="990" w:type="dxa"/>
            <w:tcBorders>
              <w:top w:val="single" w:sz="6" w:space="0" w:color="000000"/>
              <w:left w:val="single" w:sz="6" w:space="0" w:color="000000"/>
              <w:bottom w:val="single" w:sz="6" w:space="0" w:color="000000"/>
              <w:right w:val="single" w:sz="6" w:space="0" w:color="000000"/>
            </w:tcBorders>
          </w:tcPr>
          <w:p w14:paraId="78A807D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14144E7"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FFD398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0956B5A"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443E1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80E4BB3" w14:textId="77777777" w:rsidR="007809E4" w:rsidRDefault="00844400">
            <w:r>
              <w:t>Surveillance Integrity Level (0-3).</w:t>
            </w:r>
          </w:p>
        </w:tc>
      </w:tr>
      <w:tr w:rsidR="007809E4" w14:paraId="3C1F79E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03C0664" w14:textId="77777777" w:rsidR="007809E4" w:rsidRDefault="00844400">
            <w:r>
              <w:t>gva</w:t>
            </w:r>
          </w:p>
        </w:tc>
        <w:tc>
          <w:tcPr>
            <w:tcW w:w="990" w:type="dxa"/>
            <w:tcBorders>
              <w:top w:val="single" w:sz="6" w:space="0" w:color="000000"/>
              <w:left w:val="single" w:sz="6" w:space="0" w:color="000000"/>
              <w:bottom w:val="single" w:sz="6" w:space="0" w:color="000000"/>
              <w:right w:val="single" w:sz="6" w:space="0" w:color="000000"/>
            </w:tcBorders>
          </w:tcPr>
          <w:p w14:paraId="49CE0A9C"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079EC40"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069041A"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7CF43C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567B835"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712825A" w14:textId="77777777" w:rsidR="007809E4" w:rsidRDefault="00844400">
            <w:r>
              <w:t>Geometric Vertical Accuracy (0-2).</w:t>
            </w:r>
          </w:p>
        </w:tc>
      </w:tr>
      <w:tr w:rsidR="007809E4" w14:paraId="78E22BA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E949080" w14:textId="77777777" w:rsidR="007809E4" w:rsidRDefault="00844400">
            <w:r>
              <w:t>sda</w:t>
            </w:r>
          </w:p>
        </w:tc>
        <w:tc>
          <w:tcPr>
            <w:tcW w:w="990" w:type="dxa"/>
            <w:tcBorders>
              <w:top w:val="single" w:sz="6" w:space="0" w:color="000000"/>
              <w:left w:val="single" w:sz="6" w:space="0" w:color="000000"/>
              <w:bottom w:val="single" w:sz="6" w:space="0" w:color="000000"/>
              <w:right w:val="single" w:sz="6" w:space="0" w:color="000000"/>
            </w:tcBorders>
          </w:tcPr>
          <w:p w14:paraId="4478427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549A790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45225C1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234721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109C6FB"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2F2350DE" w14:textId="77777777" w:rsidR="007809E4" w:rsidRDefault="00844400">
            <w:r>
              <w:t>System Design Assurance (0-3).</w:t>
            </w:r>
          </w:p>
        </w:tc>
      </w:tr>
      <w:tr w:rsidR="007809E4" w14:paraId="7A313C9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7B10800" w14:textId="77777777" w:rsidR="007809E4" w:rsidRDefault="00844400">
            <w:r>
              <w:t>version</w:t>
            </w:r>
          </w:p>
        </w:tc>
        <w:tc>
          <w:tcPr>
            <w:tcW w:w="990" w:type="dxa"/>
            <w:tcBorders>
              <w:top w:val="single" w:sz="6" w:space="0" w:color="000000"/>
              <w:left w:val="single" w:sz="6" w:space="0" w:color="000000"/>
              <w:bottom w:val="single" w:sz="6" w:space="0" w:color="000000"/>
              <w:right w:val="single" w:sz="6" w:space="0" w:color="000000"/>
            </w:tcBorders>
          </w:tcPr>
          <w:p w14:paraId="7D8C9E2B"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69CE457" w14:textId="77777777" w:rsidR="007809E4" w:rsidRDefault="00844400">
            <w:r>
              <w:t>Always (Mode S); if &gt;= 0 (UAT)</w:t>
            </w:r>
          </w:p>
        </w:tc>
        <w:tc>
          <w:tcPr>
            <w:tcW w:w="990" w:type="dxa"/>
            <w:tcBorders>
              <w:top w:val="single" w:sz="6" w:space="0" w:color="000000"/>
              <w:left w:val="single" w:sz="6" w:space="0" w:color="000000"/>
              <w:bottom w:val="single" w:sz="6" w:space="0" w:color="000000"/>
              <w:right w:val="single" w:sz="6" w:space="0" w:color="000000"/>
            </w:tcBorders>
          </w:tcPr>
          <w:p w14:paraId="1BF095B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7ACDC4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D8B9C95"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002E5A8" w14:textId="77777777" w:rsidR="007809E4" w:rsidRDefault="00844400">
            <w:r>
              <w:t>ADS-B version number.</w:t>
            </w:r>
          </w:p>
        </w:tc>
      </w:tr>
      <w:tr w:rsidR="007809E4" w14:paraId="38E7AD4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DEE4F89" w14:textId="77777777" w:rsidR="007809E4" w:rsidRDefault="00844400">
            <w:r>
              <w:t>rssi</w:t>
            </w:r>
          </w:p>
        </w:tc>
        <w:tc>
          <w:tcPr>
            <w:tcW w:w="990" w:type="dxa"/>
            <w:tcBorders>
              <w:top w:val="single" w:sz="6" w:space="0" w:color="000000"/>
              <w:left w:val="single" w:sz="6" w:space="0" w:color="000000"/>
              <w:bottom w:val="single" w:sz="6" w:space="0" w:color="000000"/>
              <w:right w:val="single" w:sz="6" w:space="0" w:color="000000"/>
            </w:tcBorders>
          </w:tcPr>
          <w:p w14:paraId="4A6E1D2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7D612799"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3390EE6"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EFD39D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A0ADFF" w14:textId="77777777" w:rsidR="007809E4" w:rsidRDefault="00844400" w:rsidP="00B45558">
            <w:pPr>
              <w:jc w:val="center"/>
            </w:pPr>
            <w:r>
              <w:t>dBm</w:t>
            </w:r>
          </w:p>
        </w:tc>
        <w:tc>
          <w:tcPr>
            <w:tcW w:w="4446" w:type="dxa"/>
            <w:tcBorders>
              <w:top w:val="single" w:sz="6" w:space="0" w:color="000000"/>
              <w:left w:val="single" w:sz="6" w:space="0" w:color="000000"/>
              <w:bottom w:val="single" w:sz="6" w:space="0" w:color="000000"/>
              <w:right w:val="single" w:sz="6" w:space="0" w:color="000000"/>
            </w:tcBorders>
          </w:tcPr>
          <w:p w14:paraId="663FCEA6" w14:textId="77777777" w:rsidR="007809E4" w:rsidRDefault="00844400">
            <w:r>
              <w:t>Last received signal strength.</w:t>
            </w:r>
          </w:p>
        </w:tc>
      </w:tr>
      <w:tr w:rsidR="007809E4" w14:paraId="3651D30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AEFDACF" w14:textId="77777777" w:rsidR="007809E4" w:rsidRDefault="00844400">
            <w:r>
              <w:t>messages</w:t>
            </w:r>
          </w:p>
        </w:tc>
        <w:tc>
          <w:tcPr>
            <w:tcW w:w="990" w:type="dxa"/>
            <w:tcBorders>
              <w:top w:val="single" w:sz="6" w:space="0" w:color="000000"/>
              <w:left w:val="single" w:sz="6" w:space="0" w:color="000000"/>
              <w:bottom w:val="single" w:sz="6" w:space="0" w:color="000000"/>
              <w:right w:val="single" w:sz="6" w:space="0" w:color="000000"/>
            </w:tcBorders>
          </w:tcPr>
          <w:p w14:paraId="4EA9F26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8C4D332"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1E7227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B213DD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54F27F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8BC2E88" w14:textId="77777777" w:rsidR="007809E4" w:rsidRDefault="00844400">
            <w:r>
              <w:t>Total valid messages received from this aircraft since tracking began.</w:t>
            </w:r>
          </w:p>
        </w:tc>
      </w:tr>
      <w:tr w:rsidR="007809E4" w14:paraId="60C9E48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C1A63AC" w14:textId="77777777" w:rsidR="007809E4" w:rsidRDefault="00844400">
            <w:r>
              <w:t>alert</w:t>
            </w:r>
          </w:p>
        </w:tc>
        <w:tc>
          <w:tcPr>
            <w:tcW w:w="990" w:type="dxa"/>
            <w:tcBorders>
              <w:top w:val="single" w:sz="6" w:space="0" w:color="000000"/>
              <w:left w:val="single" w:sz="6" w:space="0" w:color="000000"/>
              <w:bottom w:val="single" w:sz="6" w:space="0" w:color="000000"/>
              <w:right w:val="single" w:sz="6" w:space="0" w:color="000000"/>
            </w:tcBorders>
          </w:tcPr>
          <w:p w14:paraId="1B6EC867"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040AE81F" w14:textId="77777777" w:rsidR="007809E4" w:rsidRDefault="00844400">
            <w:r>
              <w:t>If alert flag set</w:t>
            </w:r>
          </w:p>
        </w:tc>
        <w:tc>
          <w:tcPr>
            <w:tcW w:w="990" w:type="dxa"/>
            <w:tcBorders>
              <w:top w:val="single" w:sz="6" w:space="0" w:color="000000"/>
              <w:left w:val="single" w:sz="6" w:space="0" w:color="000000"/>
              <w:bottom w:val="single" w:sz="6" w:space="0" w:color="000000"/>
              <w:right w:val="single" w:sz="6" w:space="0" w:color="000000"/>
            </w:tcBorders>
          </w:tcPr>
          <w:p w14:paraId="3177926D"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3393D0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5E7492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24EE3091" w14:textId="77777777" w:rsidR="007809E4" w:rsidRDefault="00844400">
            <w:r>
              <w:t>Present (value 1) when the Mode S alert flag is active. Mode S only.</w:t>
            </w:r>
          </w:p>
        </w:tc>
      </w:tr>
      <w:tr w:rsidR="007809E4" w14:paraId="35C4D76A"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50A4D9" w14:textId="77777777" w:rsidR="007809E4" w:rsidRDefault="00844400">
            <w:r>
              <w:t>spi</w:t>
            </w:r>
          </w:p>
        </w:tc>
        <w:tc>
          <w:tcPr>
            <w:tcW w:w="990" w:type="dxa"/>
            <w:tcBorders>
              <w:top w:val="single" w:sz="6" w:space="0" w:color="000000"/>
              <w:left w:val="single" w:sz="6" w:space="0" w:color="000000"/>
              <w:bottom w:val="single" w:sz="6" w:space="0" w:color="000000"/>
              <w:right w:val="single" w:sz="6" w:space="0" w:color="000000"/>
            </w:tcBorders>
          </w:tcPr>
          <w:p w14:paraId="7CD0ED33"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7628AB98" w14:textId="77777777" w:rsidR="007809E4" w:rsidRDefault="00844400">
            <w:r>
              <w:t>If SPI flag set</w:t>
            </w:r>
          </w:p>
        </w:tc>
        <w:tc>
          <w:tcPr>
            <w:tcW w:w="990" w:type="dxa"/>
            <w:tcBorders>
              <w:top w:val="single" w:sz="6" w:space="0" w:color="000000"/>
              <w:left w:val="single" w:sz="6" w:space="0" w:color="000000"/>
              <w:bottom w:val="single" w:sz="6" w:space="0" w:color="000000"/>
              <w:right w:val="single" w:sz="6" w:space="0" w:color="000000"/>
            </w:tcBorders>
          </w:tcPr>
          <w:p w14:paraId="114BDFF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6DC5A1B"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E7980F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654942A" w14:textId="77777777" w:rsidR="007809E4" w:rsidRDefault="00844400">
            <w:r>
              <w:t>Present (value 1) when the aircraft is squawking ident (Special Position Identification). Mode S only.</w:t>
            </w:r>
          </w:p>
        </w:tc>
      </w:tr>
      <w:tr w:rsidR="007809E4" w14:paraId="01E7ED2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B88D446" w14:textId="77777777" w:rsidR="007809E4" w:rsidRDefault="00844400">
            <w:r>
              <w:t>emergency</w:t>
            </w:r>
          </w:p>
        </w:tc>
        <w:tc>
          <w:tcPr>
            <w:tcW w:w="990" w:type="dxa"/>
            <w:tcBorders>
              <w:top w:val="single" w:sz="6" w:space="0" w:color="000000"/>
              <w:left w:val="single" w:sz="6" w:space="0" w:color="000000"/>
              <w:bottom w:val="single" w:sz="6" w:space="0" w:color="000000"/>
              <w:right w:val="single" w:sz="6" w:space="0" w:color="000000"/>
            </w:tcBorders>
          </w:tcPr>
          <w:p w14:paraId="2B44684F"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A62613B" w14:textId="77777777" w:rsidR="007809E4" w:rsidRDefault="00844400">
            <w:r>
              <w:t>If emergency status set</w:t>
            </w:r>
          </w:p>
        </w:tc>
        <w:tc>
          <w:tcPr>
            <w:tcW w:w="990" w:type="dxa"/>
            <w:tcBorders>
              <w:top w:val="single" w:sz="6" w:space="0" w:color="000000"/>
              <w:left w:val="single" w:sz="6" w:space="0" w:color="000000"/>
              <w:bottom w:val="single" w:sz="6" w:space="0" w:color="000000"/>
              <w:right w:val="single" w:sz="6" w:space="0" w:color="000000"/>
            </w:tcBorders>
          </w:tcPr>
          <w:p w14:paraId="2B39200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98E6F4E"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850D71A"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059037F" w14:textId="77777777" w:rsidR="007809E4" w:rsidRDefault="00844400">
            <w:r>
              <w:t>Emergency/priority status: none, general, lifeguard, minfuel, nordo, unlawful, downed, reserved. UAT only.</w:t>
            </w:r>
          </w:p>
        </w:tc>
      </w:tr>
      <w:tr w:rsidR="007809E4" w14:paraId="677E1BC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98134ED" w14:textId="77777777" w:rsidR="007809E4" w:rsidRDefault="00844400">
            <w:r>
              <w:t>on_ground</w:t>
            </w:r>
          </w:p>
        </w:tc>
        <w:tc>
          <w:tcPr>
            <w:tcW w:w="990" w:type="dxa"/>
            <w:tcBorders>
              <w:top w:val="single" w:sz="6" w:space="0" w:color="000000"/>
              <w:left w:val="single" w:sz="6" w:space="0" w:color="000000"/>
              <w:bottom w:val="single" w:sz="6" w:space="0" w:color="000000"/>
              <w:right w:val="single" w:sz="6" w:space="0" w:color="000000"/>
            </w:tcBorders>
          </w:tcPr>
          <w:p w14:paraId="2CD84071"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7F2CFF72" w14:textId="77777777" w:rsidR="007809E4" w:rsidRDefault="00844400">
            <w:r>
              <w:t>If NOT airborne</w:t>
            </w:r>
          </w:p>
        </w:tc>
        <w:tc>
          <w:tcPr>
            <w:tcW w:w="990" w:type="dxa"/>
            <w:tcBorders>
              <w:top w:val="single" w:sz="6" w:space="0" w:color="000000"/>
              <w:left w:val="single" w:sz="6" w:space="0" w:color="000000"/>
              <w:bottom w:val="single" w:sz="6" w:space="0" w:color="000000"/>
              <w:right w:val="single" w:sz="6" w:space="0" w:color="000000"/>
            </w:tcBorders>
          </w:tcPr>
          <w:p w14:paraId="7C50B4C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F34BDAB"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55D0E9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E052C37" w14:textId="77777777" w:rsidR="007809E4" w:rsidRDefault="00844400">
            <w:r>
              <w:t>Present (value 1) when aircraft is on the ground. For UAT, also set for surface vehicles.</w:t>
            </w:r>
          </w:p>
        </w:tc>
      </w:tr>
    </w:tbl>
    <w:p w14:paraId="6BFBE340" w14:textId="77777777" w:rsidR="007809E4" w:rsidRDefault="007809E4"/>
    <w:sectPr w:rsidR="007809E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929D8" w14:textId="77777777" w:rsidR="00F94F5C" w:rsidRDefault="00F94F5C" w:rsidP="00135062">
      <w:pPr>
        <w:spacing w:after="0" w:line="240" w:lineRule="auto"/>
      </w:pPr>
      <w:r>
        <w:separator/>
      </w:r>
    </w:p>
  </w:endnote>
  <w:endnote w:type="continuationSeparator" w:id="0">
    <w:p w14:paraId="54AEE5BB" w14:textId="77777777" w:rsidR="00F94F5C" w:rsidRDefault="00F94F5C"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DD289E" w14:textId="77777777" w:rsidR="00884D5A" w:rsidRPr="00EA076D" w:rsidRDefault="00F94F5C"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4C060580">
        <v:rect id="_x0000_s1025" alt="" style="position:absolute;left:0;text-align:left;margin-left:-82.1pt;margin-top:.05pt;width:664.9pt;height:84.5pt;z-index:-251657728;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ADSBee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1B6BF072" w14:textId="1BEAF4FC"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3713FC">
      <w:rPr>
        <w:color w:val="FFFFFF" w:themeColor="background1"/>
      </w:rPr>
      <w:t>20261016</w:t>
    </w:r>
    <w:r w:rsidR="00DF1E09">
      <w:rPr>
        <w:color w:val="FFFFFF" w:themeColor="background1"/>
      </w:rPr>
      <w:t/>
    </w:r>
    <w:r w:rsidR="00291F53" w:rsidRPr="00EA076D">
      <w:rPr>
        <w:color w:val="FFFFFF" w:themeColor="background1"/>
      </w:rPr>
      <w:tab/>
      <w:t>Firmware Version: 0.</w:t>
    </w:r>
    <w:r w:rsidR="003713FC">
      <w:rPr>
        <w:color w:val="FFFFFF" w:themeColor="background1"/>
      </w:rPr>
      <w:t>9</w:t>
    </w:r>
    <w:r w:rsidR="00D2322B">
      <w:rPr>
        <w:color w:val="FFFFFF" w:themeColor="background1"/>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A0571" w14:textId="77777777" w:rsidR="00F94F5C" w:rsidRDefault="00F94F5C" w:rsidP="00135062">
      <w:pPr>
        <w:spacing w:after="0" w:line="240" w:lineRule="auto"/>
      </w:pPr>
      <w:r>
        <w:separator/>
      </w:r>
    </w:p>
  </w:footnote>
  <w:footnote w:type="continuationSeparator" w:id="0">
    <w:p w14:paraId="6769335F" w14:textId="77777777" w:rsidR="00F94F5C" w:rsidRDefault="00F94F5C"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95DA2" w14:textId="77777777"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38BB5" w14:textId="77777777" w:rsidR="004B759E" w:rsidRDefault="00E83C11" w:rsidP="004B759E">
    <w:pPr>
      <w:pStyle w:val="Header"/>
      <w:jc w:val="right"/>
    </w:pPr>
    <w:r>
      <w:rPr>
        <w:noProof/>
      </w:rPr>
      <w:drawing>
        <wp:inline distT="0" distB="0" distL="0" distR="0" wp14:anchorId="4E2783BA" wp14:editId="61D0C8BC">
          <wp:extent cx="906780" cy="566738"/>
          <wp:effectExtent l="0" t="0" r="0" b="0"/>
          <wp:docPr id="6697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543" cy="575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64DA"/>
    <w:multiLevelType w:val="multilevel"/>
    <w:tmpl w:val="FE86E726"/>
    <w:styleLink w:val="CurrentList2"/>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761125C"/>
    <w:multiLevelType w:val="multilevel"/>
    <w:tmpl w:val="6204B43E"/>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suff w:val="space"/>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D37070A"/>
    <w:multiLevelType w:val="hybridMultilevel"/>
    <w:tmpl w:val="7E0CF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A31198"/>
    <w:multiLevelType w:val="multilevel"/>
    <w:tmpl w:val="6204B43E"/>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suff w:val="space"/>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74AC47D6"/>
    <w:multiLevelType w:val="multilevel"/>
    <w:tmpl w:val="624C7896"/>
    <w:styleLink w:val="CurrentList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768809FB"/>
    <w:multiLevelType w:val="multilevel"/>
    <w:tmpl w:val="624C7896"/>
    <w:numStyleLink w:val="Style1"/>
  </w:abstractNum>
  <w:num w:numId="1" w16cid:durableId="638340843">
    <w:abstractNumId w:val="0"/>
  </w:num>
  <w:num w:numId="2" w16cid:durableId="2058501990">
    <w:abstractNumId w:val="4"/>
  </w:num>
  <w:num w:numId="3" w16cid:durableId="492642808">
    <w:abstractNumId w:val="6"/>
  </w:num>
  <w:num w:numId="4" w16cid:durableId="1665357682">
    <w:abstractNumId w:val="7"/>
  </w:num>
  <w:num w:numId="5" w16cid:durableId="1392578920">
    <w:abstractNumId w:val="5"/>
  </w:num>
  <w:num w:numId="6" w16cid:durableId="1717780283">
    <w:abstractNumId w:val="9"/>
  </w:num>
  <w:num w:numId="7" w16cid:durableId="658576221">
    <w:abstractNumId w:val="8"/>
  </w:num>
  <w:num w:numId="8" w16cid:durableId="949777092">
    <w:abstractNumId w:val="1"/>
  </w:num>
  <w:num w:numId="9" w16cid:durableId="225452773">
    <w:abstractNumId w:val="2"/>
  </w:num>
  <w:num w:numId="10" w16cid:durableId="401608424">
    <w:abstractNumId w:val="3"/>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60C53"/>
    <w:rsid w:val="00070D76"/>
    <w:rsid w:val="00081252"/>
    <w:rsid w:val="00085038"/>
    <w:rsid w:val="00090283"/>
    <w:rsid w:val="00096A9B"/>
    <w:rsid w:val="000A2B7F"/>
    <w:rsid w:val="000B41ED"/>
    <w:rsid w:val="000C6D81"/>
    <w:rsid w:val="000D0F95"/>
    <w:rsid w:val="000D42BC"/>
    <w:rsid w:val="000D57D9"/>
    <w:rsid w:val="000E246E"/>
    <w:rsid w:val="000E4BC9"/>
    <w:rsid w:val="000F5AD2"/>
    <w:rsid w:val="00101A9B"/>
    <w:rsid w:val="0011244A"/>
    <w:rsid w:val="001166DC"/>
    <w:rsid w:val="00124EEE"/>
    <w:rsid w:val="00135062"/>
    <w:rsid w:val="00136677"/>
    <w:rsid w:val="00137C63"/>
    <w:rsid w:val="0014639C"/>
    <w:rsid w:val="00156535"/>
    <w:rsid w:val="001611EE"/>
    <w:rsid w:val="00165C4B"/>
    <w:rsid w:val="0016754D"/>
    <w:rsid w:val="00172835"/>
    <w:rsid w:val="0018449B"/>
    <w:rsid w:val="001847D9"/>
    <w:rsid w:val="00184870"/>
    <w:rsid w:val="00185287"/>
    <w:rsid w:val="00186BDC"/>
    <w:rsid w:val="001A3262"/>
    <w:rsid w:val="001B3246"/>
    <w:rsid w:val="001B622D"/>
    <w:rsid w:val="001C4BEA"/>
    <w:rsid w:val="001C5595"/>
    <w:rsid w:val="001F2636"/>
    <w:rsid w:val="001F58BC"/>
    <w:rsid w:val="002019BF"/>
    <w:rsid w:val="00207AE0"/>
    <w:rsid w:val="002163C6"/>
    <w:rsid w:val="00216AC8"/>
    <w:rsid w:val="0023708F"/>
    <w:rsid w:val="00244EAF"/>
    <w:rsid w:val="00251B73"/>
    <w:rsid w:val="00267AE2"/>
    <w:rsid w:val="002822F7"/>
    <w:rsid w:val="00282612"/>
    <w:rsid w:val="00287BB3"/>
    <w:rsid w:val="002907FD"/>
    <w:rsid w:val="00290A89"/>
    <w:rsid w:val="00291F53"/>
    <w:rsid w:val="0029331A"/>
    <w:rsid w:val="002A757F"/>
    <w:rsid w:val="002C3CE6"/>
    <w:rsid w:val="00301C53"/>
    <w:rsid w:val="00305D15"/>
    <w:rsid w:val="003219F4"/>
    <w:rsid w:val="00331279"/>
    <w:rsid w:val="0033229A"/>
    <w:rsid w:val="00333EA2"/>
    <w:rsid w:val="00334633"/>
    <w:rsid w:val="00335EF2"/>
    <w:rsid w:val="003547B7"/>
    <w:rsid w:val="003644D3"/>
    <w:rsid w:val="003713FC"/>
    <w:rsid w:val="00375869"/>
    <w:rsid w:val="00385C68"/>
    <w:rsid w:val="00386258"/>
    <w:rsid w:val="003A7C1F"/>
    <w:rsid w:val="003C36DA"/>
    <w:rsid w:val="003D09FC"/>
    <w:rsid w:val="003D4983"/>
    <w:rsid w:val="003D7B5C"/>
    <w:rsid w:val="003D7E23"/>
    <w:rsid w:val="003E40BA"/>
    <w:rsid w:val="003E6509"/>
    <w:rsid w:val="003E6EDA"/>
    <w:rsid w:val="003F2A63"/>
    <w:rsid w:val="003F3765"/>
    <w:rsid w:val="003F4A92"/>
    <w:rsid w:val="00400C7A"/>
    <w:rsid w:val="00401EBE"/>
    <w:rsid w:val="00405083"/>
    <w:rsid w:val="00407889"/>
    <w:rsid w:val="00410EBE"/>
    <w:rsid w:val="00416FA3"/>
    <w:rsid w:val="00420233"/>
    <w:rsid w:val="00435CD8"/>
    <w:rsid w:val="00441B72"/>
    <w:rsid w:val="00456EEE"/>
    <w:rsid w:val="0046060E"/>
    <w:rsid w:val="004673CC"/>
    <w:rsid w:val="00470A5E"/>
    <w:rsid w:val="00473C68"/>
    <w:rsid w:val="0047408C"/>
    <w:rsid w:val="00476F05"/>
    <w:rsid w:val="00480086"/>
    <w:rsid w:val="00490EF3"/>
    <w:rsid w:val="004A1DAD"/>
    <w:rsid w:val="004A40CC"/>
    <w:rsid w:val="004A67CC"/>
    <w:rsid w:val="004A7425"/>
    <w:rsid w:val="004B707C"/>
    <w:rsid w:val="004B759E"/>
    <w:rsid w:val="004C5DDD"/>
    <w:rsid w:val="004D6610"/>
    <w:rsid w:val="004D6EDB"/>
    <w:rsid w:val="004F4403"/>
    <w:rsid w:val="004F7122"/>
    <w:rsid w:val="00516292"/>
    <w:rsid w:val="0052286E"/>
    <w:rsid w:val="0052440E"/>
    <w:rsid w:val="00533362"/>
    <w:rsid w:val="00536C9C"/>
    <w:rsid w:val="00537616"/>
    <w:rsid w:val="00540734"/>
    <w:rsid w:val="00540829"/>
    <w:rsid w:val="005420B1"/>
    <w:rsid w:val="00543F2B"/>
    <w:rsid w:val="0054743F"/>
    <w:rsid w:val="00550D1B"/>
    <w:rsid w:val="00551424"/>
    <w:rsid w:val="005537F0"/>
    <w:rsid w:val="00560334"/>
    <w:rsid w:val="00571628"/>
    <w:rsid w:val="005720E9"/>
    <w:rsid w:val="00573403"/>
    <w:rsid w:val="00573456"/>
    <w:rsid w:val="00576730"/>
    <w:rsid w:val="00586B63"/>
    <w:rsid w:val="00596909"/>
    <w:rsid w:val="005A4872"/>
    <w:rsid w:val="005A60B7"/>
    <w:rsid w:val="005B4DC7"/>
    <w:rsid w:val="005C2B6E"/>
    <w:rsid w:val="005E0D0A"/>
    <w:rsid w:val="005E55D5"/>
    <w:rsid w:val="005F2066"/>
    <w:rsid w:val="005F5B50"/>
    <w:rsid w:val="00600B7D"/>
    <w:rsid w:val="00611F4E"/>
    <w:rsid w:val="00636166"/>
    <w:rsid w:val="00642A49"/>
    <w:rsid w:val="00670312"/>
    <w:rsid w:val="00671B5F"/>
    <w:rsid w:val="00672300"/>
    <w:rsid w:val="0068437F"/>
    <w:rsid w:val="006A1684"/>
    <w:rsid w:val="006C5852"/>
    <w:rsid w:val="006D70D0"/>
    <w:rsid w:val="006E1DA9"/>
    <w:rsid w:val="006F69E6"/>
    <w:rsid w:val="007055BF"/>
    <w:rsid w:val="007074ED"/>
    <w:rsid w:val="00727268"/>
    <w:rsid w:val="00732A55"/>
    <w:rsid w:val="00736CA2"/>
    <w:rsid w:val="00743EDD"/>
    <w:rsid w:val="0076683C"/>
    <w:rsid w:val="0076703D"/>
    <w:rsid w:val="007762E3"/>
    <w:rsid w:val="007809E4"/>
    <w:rsid w:val="007934CE"/>
    <w:rsid w:val="00797B10"/>
    <w:rsid w:val="007A2629"/>
    <w:rsid w:val="007B27DD"/>
    <w:rsid w:val="007D062D"/>
    <w:rsid w:val="007E2AA0"/>
    <w:rsid w:val="007E3651"/>
    <w:rsid w:val="007E561A"/>
    <w:rsid w:val="007E7FE9"/>
    <w:rsid w:val="007F0693"/>
    <w:rsid w:val="007F361D"/>
    <w:rsid w:val="007F7DD3"/>
    <w:rsid w:val="00811493"/>
    <w:rsid w:val="0081518E"/>
    <w:rsid w:val="00815FF8"/>
    <w:rsid w:val="00816AAA"/>
    <w:rsid w:val="008200D6"/>
    <w:rsid w:val="00822E95"/>
    <w:rsid w:val="00844400"/>
    <w:rsid w:val="00844B94"/>
    <w:rsid w:val="00852525"/>
    <w:rsid w:val="00854075"/>
    <w:rsid w:val="00860A0D"/>
    <w:rsid w:val="00864099"/>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07CF2"/>
    <w:rsid w:val="00914208"/>
    <w:rsid w:val="00926A91"/>
    <w:rsid w:val="00937483"/>
    <w:rsid w:val="00950C91"/>
    <w:rsid w:val="00956E9A"/>
    <w:rsid w:val="0096002A"/>
    <w:rsid w:val="0097079A"/>
    <w:rsid w:val="0097675E"/>
    <w:rsid w:val="00977950"/>
    <w:rsid w:val="00987FDA"/>
    <w:rsid w:val="0099588D"/>
    <w:rsid w:val="00996307"/>
    <w:rsid w:val="009A22A2"/>
    <w:rsid w:val="009B340B"/>
    <w:rsid w:val="009D4BDC"/>
    <w:rsid w:val="00A04635"/>
    <w:rsid w:val="00A159D1"/>
    <w:rsid w:val="00A17A84"/>
    <w:rsid w:val="00A32D31"/>
    <w:rsid w:val="00A35710"/>
    <w:rsid w:val="00A40465"/>
    <w:rsid w:val="00A44FAD"/>
    <w:rsid w:val="00A64F8D"/>
    <w:rsid w:val="00A774A1"/>
    <w:rsid w:val="00A8122A"/>
    <w:rsid w:val="00A86C91"/>
    <w:rsid w:val="00A9417D"/>
    <w:rsid w:val="00AA0453"/>
    <w:rsid w:val="00AA3904"/>
    <w:rsid w:val="00AA6D1C"/>
    <w:rsid w:val="00AB089E"/>
    <w:rsid w:val="00AB0D33"/>
    <w:rsid w:val="00AB5A9F"/>
    <w:rsid w:val="00AC2E82"/>
    <w:rsid w:val="00AC42C9"/>
    <w:rsid w:val="00AC6691"/>
    <w:rsid w:val="00AE0CA6"/>
    <w:rsid w:val="00AF4A22"/>
    <w:rsid w:val="00B311EB"/>
    <w:rsid w:val="00B316A5"/>
    <w:rsid w:val="00B33D43"/>
    <w:rsid w:val="00B37EFC"/>
    <w:rsid w:val="00B45558"/>
    <w:rsid w:val="00B60B9A"/>
    <w:rsid w:val="00B640DB"/>
    <w:rsid w:val="00B65FF7"/>
    <w:rsid w:val="00B66195"/>
    <w:rsid w:val="00B71C09"/>
    <w:rsid w:val="00B73B09"/>
    <w:rsid w:val="00B73C68"/>
    <w:rsid w:val="00B818C6"/>
    <w:rsid w:val="00B9093D"/>
    <w:rsid w:val="00BB4436"/>
    <w:rsid w:val="00BC05F2"/>
    <w:rsid w:val="00BC3143"/>
    <w:rsid w:val="00BD56F3"/>
    <w:rsid w:val="00BE187B"/>
    <w:rsid w:val="00BE61DE"/>
    <w:rsid w:val="00BF7A89"/>
    <w:rsid w:val="00C00475"/>
    <w:rsid w:val="00C07875"/>
    <w:rsid w:val="00C15B9F"/>
    <w:rsid w:val="00C239CC"/>
    <w:rsid w:val="00C2560F"/>
    <w:rsid w:val="00C409E5"/>
    <w:rsid w:val="00C43F4C"/>
    <w:rsid w:val="00C611CC"/>
    <w:rsid w:val="00C642F7"/>
    <w:rsid w:val="00C74F0F"/>
    <w:rsid w:val="00C77EB7"/>
    <w:rsid w:val="00C85A8C"/>
    <w:rsid w:val="00C86B09"/>
    <w:rsid w:val="00C912B7"/>
    <w:rsid w:val="00C95BEA"/>
    <w:rsid w:val="00C96409"/>
    <w:rsid w:val="00C97CAC"/>
    <w:rsid w:val="00CA38CF"/>
    <w:rsid w:val="00CA5DE0"/>
    <w:rsid w:val="00CB08D3"/>
    <w:rsid w:val="00CB21B0"/>
    <w:rsid w:val="00CC0849"/>
    <w:rsid w:val="00CC462F"/>
    <w:rsid w:val="00CC5370"/>
    <w:rsid w:val="00CC65D4"/>
    <w:rsid w:val="00CC6793"/>
    <w:rsid w:val="00CC6B4D"/>
    <w:rsid w:val="00CD367A"/>
    <w:rsid w:val="00CE012C"/>
    <w:rsid w:val="00CE74CC"/>
    <w:rsid w:val="00CF1CF1"/>
    <w:rsid w:val="00D00858"/>
    <w:rsid w:val="00D05704"/>
    <w:rsid w:val="00D06650"/>
    <w:rsid w:val="00D20238"/>
    <w:rsid w:val="00D2322B"/>
    <w:rsid w:val="00D24E42"/>
    <w:rsid w:val="00D45129"/>
    <w:rsid w:val="00D51716"/>
    <w:rsid w:val="00D55262"/>
    <w:rsid w:val="00D84C1C"/>
    <w:rsid w:val="00D94C92"/>
    <w:rsid w:val="00DA3E92"/>
    <w:rsid w:val="00DB3014"/>
    <w:rsid w:val="00DC2058"/>
    <w:rsid w:val="00DD4FE1"/>
    <w:rsid w:val="00DD6CEE"/>
    <w:rsid w:val="00DD7054"/>
    <w:rsid w:val="00DE0C34"/>
    <w:rsid w:val="00DE645F"/>
    <w:rsid w:val="00DF1A57"/>
    <w:rsid w:val="00DF1E09"/>
    <w:rsid w:val="00DF3482"/>
    <w:rsid w:val="00DF76A4"/>
    <w:rsid w:val="00E05529"/>
    <w:rsid w:val="00E12670"/>
    <w:rsid w:val="00E14BBC"/>
    <w:rsid w:val="00E15E15"/>
    <w:rsid w:val="00E27EFA"/>
    <w:rsid w:val="00E35EAF"/>
    <w:rsid w:val="00E43A58"/>
    <w:rsid w:val="00E55DA3"/>
    <w:rsid w:val="00E63276"/>
    <w:rsid w:val="00E70035"/>
    <w:rsid w:val="00E758A2"/>
    <w:rsid w:val="00E83C11"/>
    <w:rsid w:val="00E86A31"/>
    <w:rsid w:val="00EA076D"/>
    <w:rsid w:val="00EA6F49"/>
    <w:rsid w:val="00EB1F3C"/>
    <w:rsid w:val="00EB397C"/>
    <w:rsid w:val="00EB704B"/>
    <w:rsid w:val="00EE3F68"/>
    <w:rsid w:val="00EE551E"/>
    <w:rsid w:val="00EE69A4"/>
    <w:rsid w:val="00EE6ED8"/>
    <w:rsid w:val="00F06269"/>
    <w:rsid w:val="00F118AB"/>
    <w:rsid w:val="00F11EDA"/>
    <w:rsid w:val="00F13897"/>
    <w:rsid w:val="00F15560"/>
    <w:rsid w:val="00F35618"/>
    <w:rsid w:val="00F43AA9"/>
    <w:rsid w:val="00F52C06"/>
    <w:rsid w:val="00F63248"/>
    <w:rsid w:val="00F634BB"/>
    <w:rsid w:val="00F64017"/>
    <w:rsid w:val="00F705EF"/>
    <w:rsid w:val="00F74C29"/>
    <w:rsid w:val="00F75E1C"/>
    <w:rsid w:val="00F91173"/>
    <w:rsid w:val="00F94F5C"/>
    <w:rsid w:val="00FA0AA4"/>
    <w:rsid w:val="00FA3673"/>
    <w:rsid w:val="00FA5ABC"/>
    <w:rsid w:val="00FB129B"/>
    <w:rsid w:val="00FB207B"/>
    <w:rsid w:val="00FB66E6"/>
    <w:rsid w:val="00FC0334"/>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D060663"/>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E6"/>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5"/>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1166DC"/>
    <w:pPr>
      <w:tabs>
        <w:tab w:val="right" w:leader="dot" w:pos="10790"/>
      </w:tabs>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AA6D1C"/>
    <w:pPr>
      <w:numPr>
        <w:numId w:val="7"/>
      </w:numPr>
    </w:pPr>
  </w:style>
  <w:style w:type="numbering" w:customStyle="1" w:styleId="CurrentList2">
    <w:name w:val="Current List2"/>
    <w:uiPriority w:val="99"/>
    <w:rsid w:val="0076683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https://pantsforbirds.com/wp-content/uploads/2025/06/image.png" TargetMode="External"/><Relationship Id="rId18" Type="http://schemas.openxmlformats.org/officeDocument/2006/relationships/hyperlink" Target="https://www.faa.gov/regulations_policies/advisory_circulars/index.cfm/go/document.information/documentID/1019681" TargetMode="External"/><Relationship Id="rId26" Type="http://schemas.openxmlformats.org/officeDocument/2006/relationships/hyperlink" Target="https://github.com/wiedehopf/readsb/blob/dev/README-json.md" TargetMode="External"/><Relationship Id="rId3" Type="http://schemas.openxmlformats.org/officeDocument/2006/relationships/styles" Target="styles.xml"/><Relationship Id="rId21" Type="http://schemas.openxmlformats.org/officeDocument/2006/relationships/hyperlink" Target="https://mavlink.io/en/messages/common.html%23ADSB_VEHIC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avlink.io/en/messages/common.html" TargetMode="External"/><Relationship Id="rId25" Type="http://schemas.openxmlformats.org/officeDocument/2006/relationships/hyperlink" Target="https://mavlink.io/en/messages/common.html%23MESSAGE_INTERVAL" TargetMode="External"/><Relationship Id="rId2" Type="http://schemas.openxmlformats.org/officeDocument/2006/relationships/numbering" Target="numbering.xml"/><Relationship Id="rId16" Type="http://schemas.openxmlformats.org/officeDocument/2006/relationships/hyperlink" Target="https://mavlink.io/en/services/mavlink_id_assignment.html" TargetMode="External"/><Relationship Id="rId20" Type="http://schemas.openxmlformats.org/officeDocument/2006/relationships/hyperlink" Target="https://www.guralp.com/howtos/misindentified-serial-mous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vlink.io/en/messages/common.html" TargetMode="External"/><Relationship Id="rId5" Type="http://schemas.openxmlformats.org/officeDocument/2006/relationships/webSettings" Target="webSettings.xml"/><Relationship Id="rId15" Type="http://schemas.openxmlformats.org/officeDocument/2006/relationships/hyperlink" Target="john@pantsforbirds.com" TargetMode="External"/><Relationship Id="rId23" Type="http://schemas.openxmlformats.org/officeDocument/2006/relationships/hyperlink" Target="https://mavlink.io/en/messages/common.html"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faa.gov/sites/faa.gov/files/air_traffic/technology/adsb/archival/GDL90_Public_ICD_Rev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coolnamesalltaken/adsbee" TargetMode="External"/><Relationship Id="rId22" Type="http://schemas.openxmlformats.org/officeDocument/2006/relationships/hyperlink" Target="https://mavlink.io/en/messages/common.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10</TotalTime>
  <Pages>53</Pages>
  <Words>12676</Words>
  <Characters>72256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2026-10-05T23:46:00Z</cp:lastPrinted>
  <dcterms:created xsi:type="dcterms:W3CDTF">2026-10-05T23:46:00Z</dcterms:created>
  <dcterms:modified xsi:type="dcterms:W3CDTF">2026-10-05T23:47:00Z</dcterms:modified>
</cp:coreProperties>
</file>